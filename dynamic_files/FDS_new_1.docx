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ajorEastAsia" w:cstheme="majorBidi"/>
          <w:b/>
          <w:bCs/>
          <w:color w:val="01577D"/>
          <w:sz w:val="16"/>
          <w:szCs w:val="24"/>
          <w:lang w:val="en-US" w:eastAsia="ja-JP"/>
        </w:rPr>
        <w:id w:val="1336963295"/>
        <w:docPartObj>
          <w:docPartGallery w:val="Cover Pages"/>
          <w:docPartUnique/>
        </w:docPartObj>
      </w:sdtPr>
      <w:sdtEndPr>
        <w:rPr>
          <w:b w:val="0"/>
          <w:bCs w:val="0"/>
          <w:sz w:val="40"/>
          <w:szCs w:val="32"/>
          <w:lang w:eastAsia="en-GB"/>
        </w:rPr>
      </w:sdtEndPr>
      <w:sdtContent>
        <w:bookmarkStart w:id="0" w:name="_1._Introduction" w:displacedByCustomXml="prev"/>
        <w:bookmarkEnd w:id="0" w:displacedByCustomXml="prev"/>
        <w:p w14:paraId="7BE1CCB1" w14:textId="77777777" w:rsidR="0094427F" w:rsidRPr="0068528E" w:rsidRDefault="00143B56" w:rsidP="00143B56">
          <w:pPr>
            <w:jc w:val="center"/>
            <w:rPr>
              <w:rFonts w:ascii="Cambria" w:hAnsi="Cambria"/>
              <w:color w:val="01577D"/>
              <w:sz w:val="36"/>
              <w:szCs w:val="48"/>
              <w:lang w:val="en-US"/>
            </w:rPr>
          </w:pPr>
          <w:r w:rsidRPr="00A76E2D">
            <w:rPr>
              <w:rFonts w:ascii="Cambria" w:hAnsi="Cambria"/>
              <w:b/>
              <w:color w:val="01577D"/>
              <w:sz w:val="36"/>
            </w:rPr>
            <w:t>Technical Proposal</w:t>
          </w:r>
        </w:p>
        <w:p w14:paraId="2076A487" w14:textId="16D035C4" w:rsidR="00DE53B3" w:rsidRDefault="00143B56" w:rsidP="009E5711">
          <w:pPr>
            <w:jc w:val="center"/>
            <w:rPr>
              <w:b/>
              <w:color w:val="01577D"/>
              <w:sz w:val="32"/>
            </w:rPr>
          </w:pPr>
          <w:r w:rsidRPr="0068528E">
            <w:rPr>
              <w:rFonts w:ascii="Cambria" w:hAnsi="Cambria"/>
              <w:b/>
              <w:color w:val="01577D"/>
              <w:sz w:val="32"/>
            </w:rPr>
            <w:t xml:space="preserve"> </w:t>
          </w:r>
          <w:r w:rsidR="0051225F">
            <w:rPr>
              <w:rFonts w:ascii="Cambria" w:hAnsi="Cambria"/>
              <w:b/>
              <w:color w:val="01577D"/>
              <w:sz w:val="32"/>
            </w:rPr>
            <w:t>Information Management System</w:t>
          </w:r>
        </w:p>
        <w:p w14:paraId="02929D32" w14:textId="77777777" w:rsidR="00BB62AC" w:rsidRDefault="00BB62AC" w:rsidP="00BB62AC">
          <w:pPr>
            <w:jc w:val="center"/>
            <w:rPr>
              <w:b/>
              <w:color w:val="01577D"/>
              <w:sz w:val="32"/>
            </w:rPr>
          </w:pPr>
        </w:p>
        <w:p w14:paraId="4DA54BF3" w14:textId="77777777" w:rsidR="00143B56" w:rsidRPr="005D7A2A" w:rsidRDefault="00143B56" w:rsidP="00143B56">
          <w:pPr>
            <w:jc w:val="center"/>
            <w:rPr>
              <w:color w:val="01577D"/>
              <w:sz w:val="36"/>
              <w:szCs w:val="48"/>
              <w:lang w:val="en-US"/>
            </w:rPr>
          </w:pPr>
          <w:r>
            <w:rPr>
              <w:noProof/>
              <w:lang w:val="en-US"/>
            </w:rPr>
            <w:drawing>
              <wp:inline distT="0" distB="0" distL="0" distR="0" wp14:anchorId="1168B0FB" wp14:editId="785A4FCB">
                <wp:extent cx="5366385" cy="2736150"/>
                <wp:effectExtent l="0" t="0" r="5715" b="7620"/>
                <wp:docPr id="34" name="Picture 34"/>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1"/>
                        <a:stretch>
                          <a:fillRect/>
                        </a:stretch>
                      </pic:blipFill>
                      <pic:spPr>
                        <a:xfrm>
                          <a:off x="0" y="0"/>
                          <a:ext cx="5366385" cy="2736150"/>
                        </a:xfrm>
                        <a:prstGeom prst="rect">
                          <a:avLst/>
                        </a:prstGeom>
                      </pic:spPr>
                    </pic:pic>
                  </a:graphicData>
                </a:graphic>
              </wp:inline>
            </w:drawing>
          </w:r>
        </w:p>
        <w:p w14:paraId="3EE47D43" w14:textId="38D1201D" w:rsidR="00C612E3" w:rsidRPr="0068528E" w:rsidRDefault="00DE53B3" w:rsidP="00EF422A">
          <w:pPr>
            <w:spacing w:before="0" w:after="0" w:line="276" w:lineRule="auto"/>
            <w:jc w:val="left"/>
            <w:rPr>
              <w:rFonts w:ascii="Cambria" w:hAnsi="Cambria"/>
              <w:b/>
              <w:sz w:val="28"/>
              <w:lang w:val="en-US"/>
            </w:rPr>
          </w:pPr>
          <w:r w:rsidRPr="0068528E">
            <w:rPr>
              <w:rFonts w:ascii="Cambria" w:hAnsi="Cambria" w:cs="Arial"/>
              <w:sz w:val="18"/>
              <w:lang w:val="en-US"/>
            </w:rPr>
            <w:br/>
          </w:r>
          <w:r w:rsidR="00EF422A" w:rsidRPr="0068528E">
            <w:rPr>
              <w:rFonts w:ascii="Cambria" w:hAnsi="Cambria"/>
              <w:b/>
              <w:sz w:val="28"/>
              <w:lang w:val="en-US"/>
            </w:rPr>
            <w:t>ATHEEB INTERGRAPH SAUDI</w:t>
          </w:r>
          <w:r w:rsidR="00C612E3" w:rsidRPr="0068528E">
            <w:rPr>
              <w:rFonts w:ascii="Cambria" w:hAnsi="Cambria"/>
              <w:b/>
              <w:sz w:val="28"/>
              <w:lang w:val="en-US"/>
            </w:rPr>
            <w:t xml:space="preserve"> CO.</w:t>
          </w:r>
        </w:p>
        <w:p w14:paraId="5EA63C8B" w14:textId="77777777" w:rsidR="00CC2415" w:rsidRPr="0068528E" w:rsidRDefault="00CC2415" w:rsidP="00CC2415">
          <w:pPr>
            <w:spacing w:before="0"/>
            <w:jc w:val="left"/>
            <w:rPr>
              <w:rFonts w:ascii="Cambria" w:hAnsi="Cambria"/>
              <w:sz w:val="18"/>
              <w:lang w:val="en-US"/>
            </w:rPr>
          </w:pPr>
          <w:r w:rsidRPr="0068528E">
            <w:rPr>
              <w:rFonts w:ascii="Cambria" w:hAnsi="Cambria"/>
              <w:sz w:val="18"/>
              <w:lang w:val="en-US"/>
            </w:rPr>
            <w:t>2/F Energy Center, Doha Road, P.O. Box 795, Al-Khobar 31952, Saudi Arabia</w:t>
          </w:r>
        </w:p>
        <w:p w14:paraId="0C31B71C" w14:textId="3775AF41" w:rsidR="00BB62AC" w:rsidRPr="0068528E" w:rsidRDefault="0068528E" w:rsidP="00EF58A5">
          <w:pPr>
            <w:spacing w:before="120" w:after="120"/>
            <w:jc w:val="left"/>
            <w:rPr>
              <w:rStyle w:val="Hyperlink"/>
              <w:rFonts w:ascii="Cambria" w:hAnsi="Cambria"/>
              <w:szCs w:val="20"/>
              <w:lang w:val="en-US"/>
            </w:rPr>
          </w:pPr>
          <w:r>
            <w:rPr>
              <w:rStyle w:val="Hyperlink"/>
              <w:rFonts w:ascii="Cambria" w:hAnsi="Cambria"/>
              <w:szCs w:val="20"/>
              <w:lang w:val="en-US"/>
            </w:rPr>
            <w:br w:type="textWrapping" w:clear="all"/>
          </w:r>
        </w:p>
        <w:p w14:paraId="6A4A6C7C" w14:textId="77777777" w:rsidR="00BB62AC" w:rsidRDefault="00BB62AC">
          <w:pPr>
            <w:spacing w:before="0" w:line="259" w:lineRule="auto"/>
            <w:jc w:val="left"/>
            <w:rPr>
              <w:rStyle w:val="Hyperlink"/>
              <w:szCs w:val="20"/>
              <w:lang w:val="en-US"/>
            </w:rPr>
          </w:pPr>
          <w:r>
            <w:rPr>
              <w:rStyle w:val="Hyperlink"/>
              <w:szCs w:val="20"/>
              <w:lang w:val="en-US"/>
            </w:rPr>
            <w:br w:type="page"/>
          </w:r>
        </w:p>
        <w:sdt>
          <w:sdtPr>
            <w:rPr>
              <w:rFonts w:ascii="Arial" w:eastAsiaTheme="minorHAnsi" w:hAnsi="Arial" w:cstheme="minorBidi"/>
              <w:caps w:val="0"/>
              <w:color w:val="545559"/>
              <w:sz w:val="20"/>
              <w:szCs w:val="22"/>
              <w:u w:val="single"/>
              <w:lang w:val="en-US" w:eastAsia="en-US"/>
            </w:rPr>
            <w:id w:val="816776369"/>
            <w:docPartObj>
              <w:docPartGallery w:val="Table of Contents"/>
              <w:docPartUnique/>
            </w:docPartObj>
          </w:sdtPr>
          <w:sdtEndPr>
            <w:rPr>
              <w:b/>
            </w:rPr>
          </w:sdtEndPr>
          <w:sdtContent>
            <w:p w14:paraId="4430BD8B" w14:textId="77777777" w:rsidR="00190C93" w:rsidRPr="0068528E" w:rsidRDefault="00190C93" w:rsidP="000C1C68">
              <w:pPr>
                <w:pStyle w:val="TOCHeading"/>
                <w:jc w:val="center"/>
                <w:rPr>
                  <w:rFonts w:ascii="Cambria" w:hAnsi="Cambria"/>
                  <w:b/>
                  <w:lang w:val="en-US"/>
                </w:rPr>
              </w:pPr>
              <w:r w:rsidRPr="0068528E">
                <w:rPr>
                  <w:rFonts w:ascii="Cambria" w:hAnsi="Cambria"/>
                  <w:b/>
                  <w:sz w:val="28"/>
                  <w:szCs w:val="28"/>
                  <w:lang w:val="en-US"/>
                </w:rPr>
                <w:t>Contents</w:t>
              </w:r>
            </w:p>
            <w:p w14:paraId="24E88440" w14:textId="7C9EC143" w:rsidR="00BA6E06" w:rsidRDefault="00190C93">
              <w:pPr>
                <w:pStyle w:val="TOC1"/>
                <w:rPr>
                  <w:rFonts w:asciiTheme="minorHAnsi" w:eastAsiaTheme="minorEastAsia" w:hAnsiTheme="minorHAnsi"/>
                  <w:b w:val="0"/>
                  <w:color w:val="auto"/>
                  <w:kern w:val="2"/>
                  <w:sz w:val="22"/>
                  <w:szCs w:val="22"/>
                  <w:lang w:val="en-US"/>
                  <w14:ligatures w14:val="standardContextual"/>
                </w:rPr>
              </w:pPr>
              <w:r w:rsidRPr="0068528E">
                <w:rPr>
                  <w:rFonts w:ascii="Cambria" w:hAnsi="Cambria"/>
                  <w:bCs/>
                  <w:noProof w:val="0"/>
                  <w:lang w:val="en-US"/>
                </w:rPr>
                <w:fldChar w:fldCharType="begin"/>
              </w:r>
              <w:r w:rsidRPr="0068528E">
                <w:rPr>
                  <w:rFonts w:ascii="Cambria" w:hAnsi="Cambria"/>
                  <w:bCs/>
                  <w:noProof w:val="0"/>
                  <w:lang w:val="en-US"/>
                </w:rPr>
                <w:instrText xml:space="preserve"> TOC \o "1-3" \h \z \u </w:instrText>
              </w:r>
              <w:r w:rsidRPr="0068528E">
                <w:rPr>
                  <w:rFonts w:ascii="Cambria" w:hAnsi="Cambria"/>
                  <w:bCs/>
                  <w:noProof w:val="0"/>
                  <w:lang w:val="en-US"/>
                </w:rPr>
                <w:fldChar w:fldCharType="separate"/>
              </w:r>
              <w:hyperlink w:anchor="_Toc183417320" w:history="1">
                <w:r w:rsidR="00BA6E06" w:rsidRPr="007B169D">
                  <w:rPr>
                    <w:rStyle w:val="Hyperlink"/>
                    <w:rFonts w:ascii="Cambria" w:hAnsi="Cambria"/>
                    <w:lang w:val="en-US"/>
                  </w:rPr>
                  <w:t>Document History</w:t>
                </w:r>
                <w:r w:rsidR="00BA6E06">
                  <w:rPr>
                    <w:webHidden/>
                  </w:rPr>
                  <w:tab/>
                </w:r>
                <w:r w:rsidR="00BA6E06">
                  <w:rPr>
                    <w:webHidden/>
                  </w:rPr>
                  <w:fldChar w:fldCharType="begin"/>
                </w:r>
                <w:r w:rsidR="00BA6E06">
                  <w:rPr>
                    <w:webHidden/>
                  </w:rPr>
                  <w:instrText xml:space="preserve"> PAGEREF _Toc183417320 \h </w:instrText>
                </w:r>
                <w:r w:rsidR="00BA6E06">
                  <w:rPr>
                    <w:webHidden/>
                  </w:rPr>
                </w:r>
                <w:r w:rsidR="00BA6E06">
                  <w:rPr>
                    <w:webHidden/>
                  </w:rPr>
                  <w:fldChar w:fldCharType="separate"/>
                </w:r>
                <w:r w:rsidR="00BA6E06">
                  <w:rPr>
                    <w:webHidden/>
                  </w:rPr>
                  <w:t>3</w:t>
                </w:r>
                <w:r w:rsidR="00BA6E06">
                  <w:rPr>
                    <w:webHidden/>
                  </w:rPr>
                  <w:fldChar w:fldCharType="end"/>
                </w:r>
              </w:hyperlink>
            </w:p>
            <w:p w14:paraId="0726623F" w14:textId="02347066" w:rsidR="00BA6E06" w:rsidRDefault="00BA6E06">
              <w:pPr>
                <w:pStyle w:val="TOC1"/>
                <w:rPr>
                  <w:rFonts w:asciiTheme="minorHAnsi" w:eastAsiaTheme="minorEastAsia" w:hAnsiTheme="minorHAnsi"/>
                  <w:b w:val="0"/>
                  <w:color w:val="auto"/>
                  <w:kern w:val="2"/>
                  <w:sz w:val="22"/>
                  <w:szCs w:val="22"/>
                  <w:lang w:val="en-US"/>
                  <w14:ligatures w14:val="standardContextual"/>
                </w:rPr>
              </w:pPr>
              <w:hyperlink w:anchor="_Toc183417321" w:history="1">
                <w:r w:rsidRPr="007B169D">
                  <w:rPr>
                    <w:rStyle w:val="Hyperlink"/>
                    <w:rFonts w:ascii="Cambria" w:hAnsi="Cambria"/>
                    <w:lang w:val="en-US"/>
                  </w:rPr>
                  <w:t>Definition/Acronyms</w:t>
                </w:r>
                <w:r>
                  <w:rPr>
                    <w:webHidden/>
                  </w:rPr>
                  <w:tab/>
                </w:r>
                <w:r>
                  <w:rPr>
                    <w:webHidden/>
                  </w:rPr>
                  <w:fldChar w:fldCharType="begin"/>
                </w:r>
                <w:r>
                  <w:rPr>
                    <w:webHidden/>
                  </w:rPr>
                  <w:instrText xml:space="preserve"> PAGEREF _Toc183417321 \h </w:instrText>
                </w:r>
                <w:r>
                  <w:rPr>
                    <w:webHidden/>
                  </w:rPr>
                </w:r>
                <w:r>
                  <w:rPr>
                    <w:webHidden/>
                  </w:rPr>
                  <w:fldChar w:fldCharType="separate"/>
                </w:r>
                <w:r>
                  <w:rPr>
                    <w:webHidden/>
                  </w:rPr>
                  <w:t>4</w:t>
                </w:r>
                <w:r>
                  <w:rPr>
                    <w:webHidden/>
                  </w:rPr>
                  <w:fldChar w:fldCharType="end"/>
                </w:r>
              </w:hyperlink>
            </w:p>
            <w:p w14:paraId="6693B9F1" w14:textId="288DD7A4" w:rsidR="00BA6E06" w:rsidRDefault="00BA6E06">
              <w:pPr>
                <w:pStyle w:val="TOC1"/>
                <w:rPr>
                  <w:rFonts w:asciiTheme="minorHAnsi" w:eastAsiaTheme="minorEastAsia" w:hAnsiTheme="minorHAnsi"/>
                  <w:b w:val="0"/>
                  <w:color w:val="auto"/>
                  <w:kern w:val="2"/>
                  <w:sz w:val="22"/>
                  <w:szCs w:val="22"/>
                  <w:lang w:val="en-US"/>
                  <w14:ligatures w14:val="standardContextual"/>
                </w:rPr>
              </w:pPr>
              <w:hyperlink w:anchor="_Toc183417322" w:history="1">
                <w:r w:rsidRPr="007B169D">
                  <w:rPr>
                    <w:rStyle w:val="Hyperlink"/>
                    <w:rFonts w:ascii="Cambria" w:eastAsia="MS PGothic" w:hAnsi="Cambria" w:cs="Times New Roman"/>
                  </w:rPr>
                  <w:t>1.</w:t>
                </w:r>
                <w:r>
                  <w:rPr>
                    <w:rFonts w:asciiTheme="minorHAnsi" w:eastAsiaTheme="minorEastAsia" w:hAnsiTheme="minorHAnsi"/>
                    <w:b w:val="0"/>
                    <w:color w:val="auto"/>
                    <w:kern w:val="2"/>
                    <w:sz w:val="22"/>
                    <w:szCs w:val="22"/>
                    <w:lang w:val="en-US"/>
                    <w14:ligatures w14:val="standardContextual"/>
                  </w:rPr>
                  <w:tab/>
                </w:r>
                <w:r w:rsidRPr="007B169D">
                  <w:rPr>
                    <w:rStyle w:val="Hyperlink"/>
                    <w:rFonts w:ascii="Cambria" w:hAnsi="Cambria"/>
                  </w:rPr>
                  <w:t>Executive Summary</w:t>
                </w:r>
                <w:r>
                  <w:rPr>
                    <w:webHidden/>
                  </w:rPr>
                  <w:tab/>
                </w:r>
                <w:r>
                  <w:rPr>
                    <w:webHidden/>
                  </w:rPr>
                  <w:fldChar w:fldCharType="begin"/>
                </w:r>
                <w:r>
                  <w:rPr>
                    <w:webHidden/>
                  </w:rPr>
                  <w:instrText xml:space="preserve"> PAGEREF _Toc183417322 \h </w:instrText>
                </w:r>
                <w:r>
                  <w:rPr>
                    <w:webHidden/>
                  </w:rPr>
                </w:r>
                <w:r>
                  <w:rPr>
                    <w:webHidden/>
                  </w:rPr>
                  <w:fldChar w:fldCharType="separate"/>
                </w:r>
                <w:r>
                  <w:rPr>
                    <w:webHidden/>
                  </w:rPr>
                  <w:t>5</w:t>
                </w:r>
                <w:r>
                  <w:rPr>
                    <w:webHidden/>
                  </w:rPr>
                  <w:fldChar w:fldCharType="end"/>
                </w:r>
              </w:hyperlink>
            </w:p>
            <w:p w14:paraId="4C512F16" w14:textId="6811EEFA" w:rsidR="00BA6E06" w:rsidRDefault="00BA6E06">
              <w:pPr>
                <w:pStyle w:val="TOC2"/>
                <w:rPr>
                  <w:rFonts w:asciiTheme="minorHAnsi" w:eastAsiaTheme="minorEastAsia" w:hAnsiTheme="minorHAnsi" w:cstheme="minorBidi"/>
                  <w:b w:val="0"/>
                  <w:bCs w:val="0"/>
                  <w:color w:val="auto"/>
                  <w:kern w:val="2"/>
                  <w:sz w:val="22"/>
                  <w:lang w:val="en-US"/>
                  <w14:ligatures w14:val="standardContextual"/>
                </w:rPr>
              </w:pPr>
              <w:hyperlink w:anchor="_Toc183417323" w:history="1">
                <w:r w:rsidRPr="007B169D">
                  <w:rPr>
                    <w:rStyle w:val="Hyperlink"/>
                    <w:rFonts w:ascii="Cambria" w:hAnsi="Cambria"/>
                    <w:lang w:val="en-US"/>
                  </w:rPr>
                  <w:t>1.1</w:t>
                </w:r>
                <w:r>
                  <w:rPr>
                    <w:rFonts w:asciiTheme="minorHAnsi" w:eastAsiaTheme="minorEastAsia" w:hAnsiTheme="minorHAnsi" w:cstheme="minorBidi"/>
                    <w:b w:val="0"/>
                    <w:bCs w:val="0"/>
                    <w:color w:val="auto"/>
                    <w:kern w:val="2"/>
                    <w:sz w:val="22"/>
                    <w:lang w:val="en-US"/>
                    <w14:ligatures w14:val="standardContextual"/>
                  </w:rPr>
                  <w:tab/>
                </w:r>
                <w:r w:rsidRPr="007B169D">
                  <w:rPr>
                    <w:rStyle w:val="Hyperlink"/>
                    <w:rFonts w:ascii="Cambria" w:hAnsi="Cambria"/>
                    <w:lang w:val="en-US"/>
                  </w:rPr>
                  <w:t>Introduction</w:t>
                </w:r>
                <w:r>
                  <w:rPr>
                    <w:webHidden/>
                  </w:rPr>
                  <w:tab/>
                </w:r>
                <w:r>
                  <w:rPr>
                    <w:webHidden/>
                  </w:rPr>
                  <w:fldChar w:fldCharType="begin"/>
                </w:r>
                <w:r>
                  <w:rPr>
                    <w:webHidden/>
                  </w:rPr>
                  <w:instrText xml:space="preserve"> PAGEREF _Toc183417323 \h </w:instrText>
                </w:r>
                <w:r>
                  <w:rPr>
                    <w:webHidden/>
                  </w:rPr>
                </w:r>
                <w:r>
                  <w:rPr>
                    <w:webHidden/>
                  </w:rPr>
                  <w:fldChar w:fldCharType="separate"/>
                </w:r>
                <w:r>
                  <w:rPr>
                    <w:webHidden/>
                  </w:rPr>
                  <w:t>5</w:t>
                </w:r>
                <w:r>
                  <w:rPr>
                    <w:webHidden/>
                  </w:rPr>
                  <w:fldChar w:fldCharType="end"/>
                </w:r>
              </w:hyperlink>
            </w:p>
            <w:p w14:paraId="61884558" w14:textId="71457B12" w:rsidR="00BA6E06" w:rsidRDefault="00BA6E06">
              <w:pPr>
                <w:pStyle w:val="TOC2"/>
                <w:rPr>
                  <w:rFonts w:asciiTheme="minorHAnsi" w:eastAsiaTheme="minorEastAsia" w:hAnsiTheme="minorHAnsi" w:cstheme="minorBidi"/>
                  <w:b w:val="0"/>
                  <w:bCs w:val="0"/>
                  <w:color w:val="auto"/>
                  <w:kern w:val="2"/>
                  <w:sz w:val="22"/>
                  <w:lang w:val="en-US"/>
                  <w14:ligatures w14:val="standardContextual"/>
                </w:rPr>
              </w:pPr>
              <w:hyperlink w:anchor="_Toc183417324" w:history="1">
                <w:r w:rsidRPr="007B169D">
                  <w:rPr>
                    <w:rStyle w:val="Hyperlink"/>
                    <w:rFonts w:ascii="Cambria" w:hAnsi="Cambria"/>
                    <w:lang w:val="en-US"/>
                  </w:rPr>
                  <w:t>1.2</w:t>
                </w:r>
                <w:r>
                  <w:rPr>
                    <w:rFonts w:asciiTheme="minorHAnsi" w:eastAsiaTheme="minorEastAsia" w:hAnsiTheme="minorHAnsi" w:cstheme="minorBidi"/>
                    <w:b w:val="0"/>
                    <w:bCs w:val="0"/>
                    <w:color w:val="auto"/>
                    <w:kern w:val="2"/>
                    <w:sz w:val="22"/>
                    <w:lang w:val="en-US"/>
                    <w14:ligatures w14:val="standardContextual"/>
                  </w:rPr>
                  <w:tab/>
                </w:r>
                <w:r w:rsidRPr="007B169D">
                  <w:rPr>
                    <w:rStyle w:val="Hyperlink"/>
                    <w:rFonts w:ascii="Cambria" w:hAnsi="Cambria"/>
                    <w:lang w:val="en-US"/>
                  </w:rPr>
                  <w:t>About Atheeb Intergraph</w:t>
                </w:r>
                <w:r>
                  <w:rPr>
                    <w:webHidden/>
                  </w:rPr>
                  <w:tab/>
                </w:r>
                <w:r>
                  <w:rPr>
                    <w:webHidden/>
                  </w:rPr>
                  <w:fldChar w:fldCharType="begin"/>
                </w:r>
                <w:r>
                  <w:rPr>
                    <w:webHidden/>
                  </w:rPr>
                  <w:instrText xml:space="preserve"> PAGEREF _Toc183417324 \h </w:instrText>
                </w:r>
                <w:r>
                  <w:rPr>
                    <w:webHidden/>
                  </w:rPr>
                </w:r>
                <w:r>
                  <w:rPr>
                    <w:webHidden/>
                  </w:rPr>
                  <w:fldChar w:fldCharType="separate"/>
                </w:r>
                <w:r>
                  <w:rPr>
                    <w:webHidden/>
                  </w:rPr>
                  <w:t>5</w:t>
                </w:r>
                <w:r>
                  <w:rPr>
                    <w:webHidden/>
                  </w:rPr>
                  <w:fldChar w:fldCharType="end"/>
                </w:r>
              </w:hyperlink>
            </w:p>
            <w:p w14:paraId="43D91F74" w14:textId="495E1641" w:rsidR="00BA6E06" w:rsidRDefault="00BA6E06">
              <w:pPr>
                <w:pStyle w:val="TOC1"/>
                <w:rPr>
                  <w:rFonts w:asciiTheme="minorHAnsi" w:eastAsiaTheme="minorEastAsia" w:hAnsiTheme="minorHAnsi"/>
                  <w:b w:val="0"/>
                  <w:color w:val="auto"/>
                  <w:kern w:val="2"/>
                  <w:sz w:val="22"/>
                  <w:szCs w:val="22"/>
                  <w:lang w:val="en-US"/>
                  <w14:ligatures w14:val="standardContextual"/>
                </w:rPr>
              </w:pPr>
              <w:hyperlink w:anchor="_Toc183417325" w:history="1">
                <w:r w:rsidRPr="007B169D">
                  <w:rPr>
                    <w:rStyle w:val="Hyperlink"/>
                    <w:rFonts w:ascii="Cambria" w:eastAsia="MS PGothic" w:hAnsi="Cambria" w:cs="Times New Roman"/>
                  </w:rPr>
                  <w:t>2.</w:t>
                </w:r>
                <w:r>
                  <w:rPr>
                    <w:rFonts w:asciiTheme="minorHAnsi" w:eastAsiaTheme="minorEastAsia" w:hAnsiTheme="minorHAnsi"/>
                    <w:b w:val="0"/>
                    <w:color w:val="auto"/>
                    <w:kern w:val="2"/>
                    <w:sz w:val="22"/>
                    <w:szCs w:val="22"/>
                    <w:lang w:val="en-US"/>
                    <w14:ligatures w14:val="standardContextual"/>
                  </w:rPr>
                  <w:tab/>
                </w:r>
                <w:r w:rsidRPr="007B169D">
                  <w:rPr>
                    <w:rStyle w:val="Hyperlink"/>
                    <w:rFonts w:ascii="Cambria" w:hAnsi="Cambria"/>
                  </w:rPr>
                  <w:t>Goals and Objectives</w:t>
                </w:r>
                <w:r>
                  <w:rPr>
                    <w:webHidden/>
                  </w:rPr>
                  <w:tab/>
                </w:r>
                <w:r>
                  <w:rPr>
                    <w:webHidden/>
                  </w:rPr>
                  <w:fldChar w:fldCharType="begin"/>
                </w:r>
                <w:r>
                  <w:rPr>
                    <w:webHidden/>
                  </w:rPr>
                  <w:instrText xml:space="preserve"> PAGEREF _Toc183417325 \h </w:instrText>
                </w:r>
                <w:r>
                  <w:rPr>
                    <w:webHidden/>
                  </w:rPr>
                </w:r>
                <w:r>
                  <w:rPr>
                    <w:webHidden/>
                  </w:rPr>
                  <w:fldChar w:fldCharType="separate"/>
                </w:r>
                <w:r>
                  <w:rPr>
                    <w:webHidden/>
                  </w:rPr>
                  <w:t>6</w:t>
                </w:r>
                <w:r>
                  <w:rPr>
                    <w:webHidden/>
                  </w:rPr>
                  <w:fldChar w:fldCharType="end"/>
                </w:r>
              </w:hyperlink>
            </w:p>
            <w:p w14:paraId="7B9880D9" w14:textId="37A706A3" w:rsidR="00BA6E06" w:rsidRDefault="00BA6E06">
              <w:pPr>
                <w:pStyle w:val="TOC2"/>
                <w:rPr>
                  <w:rFonts w:asciiTheme="minorHAnsi" w:eastAsiaTheme="minorEastAsia" w:hAnsiTheme="minorHAnsi" w:cstheme="minorBidi"/>
                  <w:b w:val="0"/>
                  <w:bCs w:val="0"/>
                  <w:color w:val="auto"/>
                  <w:kern w:val="2"/>
                  <w:sz w:val="22"/>
                  <w:lang w:val="en-US"/>
                  <w14:ligatures w14:val="standardContextual"/>
                </w:rPr>
              </w:pPr>
              <w:hyperlink w:anchor="_Toc183417326" w:history="1">
                <w:r w:rsidRPr="007B169D">
                  <w:rPr>
                    <w:rStyle w:val="Hyperlink"/>
                    <w:rFonts w:ascii="Cambria" w:hAnsi="Cambria"/>
                    <w:lang w:val="en-US"/>
                  </w:rPr>
                  <w:t>2.1</w:t>
                </w:r>
                <w:r>
                  <w:rPr>
                    <w:rFonts w:asciiTheme="minorHAnsi" w:eastAsiaTheme="minorEastAsia" w:hAnsiTheme="minorHAnsi" w:cstheme="minorBidi"/>
                    <w:b w:val="0"/>
                    <w:bCs w:val="0"/>
                    <w:color w:val="auto"/>
                    <w:kern w:val="2"/>
                    <w:sz w:val="22"/>
                    <w:lang w:val="en-US"/>
                    <w14:ligatures w14:val="standardContextual"/>
                  </w:rPr>
                  <w:tab/>
                </w:r>
                <w:r w:rsidRPr="007B169D">
                  <w:rPr>
                    <w:rStyle w:val="Hyperlink"/>
                    <w:rFonts w:ascii="Cambria" w:hAnsi="Cambria"/>
                    <w:lang w:val="en-US"/>
                  </w:rPr>
                  <w:t>Purpose of the document</w:t>
                </w:r>
                <w:r>
                  <w:rPr>
                    <w:webHidden/>
                  </w:rPr>
                  <w:tab/>
                </w:r>
                <w:r>
                  <w:rPr>
                    <w:webHidden/>
                  </w:rPr>
                  <w:fldChar w:fldCharType="begin"/>
                </w:r>
                <w:r>
                  <w:rPr>
                    <w:webHidden/>
                  </w:rPr>
                  <w:instrText xml:space="preserve"> PAGEREF _Toc183417326 \h </w:instrText>
                </w:r>
                <w:r>
                  <w:rPr>
                    <w:webHidden/>
                  </w:rPr>
                </w:r>
                <w:r>
                  <w:rPr>
                    <w:webHidden/>
                  </w:rPr>
                  <w:fldChar w:fldCharType="separate"/>
                </w:r>
                <w:r>
                  <w:rPr>
                    <w:webHidden/>
                  </w:rPr>
                  <w:t>6</w:t>
                </w:r>
                <w:r>
                  <w:rPr>
                    <w:webHidden/>
                  </w:rPr>
                  <w:fldChar w:fldCharType="end"/>
                </w:r>
              </w:hyperlink>
            </w:p>
            <w:p w14:paraId="249411A0" w14:textId="42A1EA43" w:rsidR="00BA6E06" w:rsidRDefault="00BA6E06">
              <w:pPr>
                <w:pStyle w:val="TOC2"/>
                <w:rPr>
                  <w:rFonts w:asciiTheme="minorHAnsi" w:eastAsiaTheme="minorEastAsia" w:hAnsiTheme="minorHAnsi" w:cstheme="minorBidi"/>
                  <w:b w:val="0"/>
                  <w:bCs w:val="0"/>
                  <w:color w:val="auto"/>
                  <w:kern w:val="2"/>
                  <w:sz w:val="22"/>
                  <w:lang w:val="en-US"/>
                  <w14:ligatures w14:val="standardContextual"/>
                </w:rPr>
              </w:pPr>
              <w:hyperlink w:anchor="_Toc183417327" w:history="1">
                <w:r w:rsidRPr="007B169D">
                  <w:rPr>
                    <w:rStyle w:val="Hyperlink"/>
                    <w:rFonts w:ascii="Cambria" w:hAnsi="Cambria"/>
                    <w:lang w:val="en-US"/>
                  </w:rPr>
                  <w:t>2.2</w:t>
                </w:r>
                <w:r>
                  <w:rPr>
                    <w:rFonts w:asciiTheme="minorHAnsi" w:eastAsiaTheme="minorEastAsia" w:hAnsiTheme="minorHAnsi" w:cstheme="minorBidi"/>
                    <w:b w:val="0"/>
                    <w:bCs w:val="0"/>
                    <w:color w:val="auto"/>
                    <w:kern w:val="2"/>
                    <w:sz w:val="22"/>
                    <w:lang w:val="en-US"/>
                    <w14:ligatures w14:val="standardContextual"/>
                  </w:rPr>
                  <w:tab/>
                </w:r>
                <w:r w:rsidRPr="007B169D">
                  <w:rPr>
                    <w:rStyle w:val="Hyperlink"/>
                    <w:rFonts w:ascii="Cambria" w:hAnsi="Cambria"/>
                    <w:lang w:val="en-US"/>
                  </w:rPr>
                  <w:t>Objectives</w:t>
                </w:r>
                <w:r>
                  <w:rPr>
                    <w:webHidden/>
                  </w:rPr>
                  <w:tab/>
                </w:r>
                <w:r>
                  <w:rPr>
                    <w:webHidden/>
                  </w:rPr>
                  <w:fldChar w:fldCharType="begin"/>
                </w:r>
                <w:r>
                  <w:rPr>
                    <w:webHidden/>
                  </w:rPr>
                  <w:instrText xml:space="preserve"> PAGEREF _Toc183417327 \h </w:instrText>
                </w:r>
                <w:r>
                  <w:rPr>
                    <w:webHidden/>
                  </w:rPr>
                </w:r>
                <w:r>
                  <w:rPr>
                    <w:webHidden/>
                  </w:rPr>
                  <w:fldChar w:fldCharType="separate"/>
                </w:r>
                <w:r>
                  <w:rPr>
                    <w:webHidden/>
                  </w:rPr>
                  <w:t>6</w:t>
                </w:r>
                <w:r>
                  <w:rPr>
                    <w:webHidden/>
                  </w:rPr>
                  <w:fldChar w:fldCharType="end"/>
                </w:r>
              </w:hyperlink>
            </w:p>
            <w:p w14:paraId="5F74E64A" w14:textId="460CC8AC" w:rsidR="00BA6E06" w:rsidRDefault="00BA6E06">
              <w:pPr>
                <w:pStyle w:val="TOC1"/>
                <w:rPr>
                  <w:rFonts w:asciiTheme="minorHAnsi" w:eastAsiaTheme="minorEastAsia" w:hAnsiTheme="minorHAnsi"/>
                  <w:b w:val="0"/>
                  <w:color w:val="auto"/>
                  <w:kern w:val="2"/>
                  <w:sz w:val="22"/>
                  <w:szCs w:val="22"/>
                  <w:lang w:val="en-US"/>
                  <w14:ligatures w14:val="standardContextual"/>
                </w:rPr>
              </w:pPr>
              <w:hyperlink w:anchor="_Toc183417328" w:history="1">
                <w:r w:rsidRPr="007B169D">
                  <w:rPr>
                    <w:rStyle w:val="Hyperlink"/>
                    <w:rFonts w:ascii="Cambria" w:eastAsia="MS PGothic" w:hAnsi="Cambria" w:cs="Times New Roman"/>
                  </w:rPr>
                  <w:t>3.</w:t>
                </w:r>
                <w:r>
                  <w:rPr>
                    <w:rFonts w:asciiTheme="minorHAnsi" w:eastAsiaTheme="minorEastAsia" w:hAnsiTheme="minorHAnsi"/>
                    <w:b w:val="0"/>
                    <w:color w:val="auto"/>
                    <w:kern w:val="2"/>
                    <w:sz w:val="22"/>
                    <w:szCs w:val="22"/>
                    <w:lang w:val="en-US"/>
                    <w14:ligatures w14:val="standardContextual"/>
                  </w:rPr>
                  <w:tab/>
                </w:r>
                <w:r w:rsidRPr="007B169D">
                  <w:rPr>
                    <w:rStyle w:val="Hyperlink"/>
                    <w:rFonts w:ascii="Cambria" w:hAnsi="Cambria"/>
                  </w:rPr>
                  <w:t>System / Solution Overview</w:t>
                </w:r>
                <w:r>
                  <w:rPr>
                    <w:webHidden/>
                  </w:rPr>
                  <w:tab/>
                </w:r>
                <w:r>
                  <w:rPr>
                    <w:webHidden/>
                  </w:rPr>
                  <w:fldChar w:fldCharType="begin"/>
                </w:r>
                <w:r>
                  <w:rPr>
                    <w:webHidden/>
                  </w:rPr>
                  <w:instrText xml:space="preserve"> PAGEREF _Toc183417328 \h </w:instrText>
                </w:r>
                <w:r>
                  <w:rPr>
                    <w:webHidden/>
                  </w:rPr>
                </w:r>
                <w:r>
                  <w:rPr>
                    <w:webHidden/>
                  </w:rPr>
                  <w:fldChar w:fldCharType="separate"/>
                </w:r>
                <w:r>
                  <w:rPr>
                    <w:webHidden/>
                  </w:rPr>
                  <w:t>6</w:t>
                </w:r>
                <w:r>
                  <w:rPr>
                    <w:webHidden/>
                  </w:rPr>
                  <w:fldChar w:fldCharType="end"/>
                </w:r>
              </w:hyperlink>
            </w:p>
            <w:p w14:paraId="22B38372" w14:textId="406BCA82" w:rsidR="00BA6E06" w:rsidRDefault="00BA6E06">
              <w:pPr>
                <w:pStyle w:val="TOC2"/>
                <w:rPr>
                  <w:rFonts w:asciiTheme="minorHAnsi" w:eastAsiaTheme="minorEastAsia" w:hAnsiTheme="minorHAnsi" w:cstheme="minorBidi"/>
                  <w:b w:val="0"/>
                  <w:bCs w:val="0"/>
                  <w:color w:val="auto"/>
                  <w:kern w:val="2"/>
                  <w:sz w:val="22"/>
                  <w:lang w:val="en-US"/>
                  <w14:ligatures w14:val="standardContextual"/>
                </w:rPr>
              </w:pPr>
              <w:hyperlink w:anchor="_Toc183417329" w:history="1">
                <w:r w:rsidRPr="007B169D">
                  <w:rPr>
                    <w:rStyle w:val="Hyperlink"/>
                    <w:rFonts w:ascii="Cambria" w:hAnsi="Cambria"/>
                    <w:lang w:val="en-US"/>
                  </w:rPr>
                  <w:t>3.1</w:t>
                </w:r>
                <w:r>
                  <w:rPr>
                    <w:rFonts w:asciiTheme="minorHAnsi" w:eastAsiaTheme="minorEastAsia" w:hAnsiTheme="minorHAnsi" w:cstheme="minorBidi"/>
                    <w:b w:val="0"/>
                    <w:bCs w:val="0"/>
                    <w:color w:val="auto"/>
                    <w:kern w:val="2"/>
                    <w:sz w:val="22"/>
                    <w:lang w:val="en-US"/>
                    <w14:ligatures w14:val="standardContextual"/>
                  </w:rPr>
                  <w:tab/>
                </w:r>
                <w:r w:rsidRPr="007B169D">
                  <w:rPr>
                    <w:rStyle w:val="Hyperlink"/>
                    <w:rFonts w:ascii="Cambria" w:hAnsi="Cambria"/>
                    <w:lang w:val="en-US"/>
                  </w:rPr>
                  <w:t>Project Scope</w:t>
                </w:r>
                <w:r>
                  <w:rPr>
                    <w:webHidden/>
                  </w:rPr>
                  <w:tab/>
                </w:r>
                <w:r>
                  <w:rPr>
                    <w:webHidden/>
                  </w:rPr>
                  <w:fldChar w:fldCharType="begin"/>
                </w:r>
                <w:r>
                  <w:rPr>
                    <w:webHidden/>
                  </w:rPr>
                  <w:instrText xml:space="preserve"> PAGEREF _Toc183417329 \h </w:instrText>
                </w:r>
                <w:r>
                  <w:rPr>
                    <w:webHidden/>
                  </w:rPr>
                </w:r>
                <w:r>
                  <w:rPr>
                    <w:webHidden/>
                  </w:rPr>
                  <w:fldChar w:fldCharType="separate"/>
                </w:r>
                <w:r>
                  <w:rPr>
                    <w:webHidden/>
                  </w:rPr>
                  <w:t>7</w:t>
                </w:r>
                <w:r>
                  <w:rPr>
                    <w:webHidden/>
                  </w:rPr>
                  <w:fldChar w:fldCharType="end"/>
                </w:r>
              </w:hyperlink>
            </w:p>
            <w:p w14:paraId="5BC668BB" w14:textId="49EF13F3" w:rsidR="00BA6E06" w:rsidRDefault="00BA6E06">
              <w:pPr>
                <w:pStyle w:val="TOC2"/>
                <w:rPr>
                  <w:rFonts w:asciiTheme="minorHAnsi" w:eastAsiaTheme="minorEastAsia" w:hAnsiTheme="minorHAnsi" w:cstheme="minorBidi"/>
                  <w:b w:val="0"/>
                  <w:bCs w:val="0"/>
                  <w:color w:val="auto"/>
                  <w:kern w:val="2"/>
                  <w:sz w:val="22"/>
                  <w:lang w:val="en-US"/>
                  <w14:ligatures w14:val="standardContextual"/>
                </w:rPr>
              </w:pPr>
              <w:hyperlink w:anchor="_Toc183417330" w:history="1">
                <w:r w:rsidRPr="007B169D">
                  <w:rPr>
                    <w:rStyle w:val="Hyperlink"/>
                    <w:rFonts w:ascii="Cambria" w:hAnsi="Cambria"/>
                    <w:lang w:val="en-US"/>
                  </w:rPr>
                  <w:t>3.2</w:t>
                </w:r>
                <w:r>
                  <w:rPr>
                    <w:rFonts w:asciiTheme="minorHAnsi" w:eastAsiaTheme="minorEastAsia" w:hAnsiTheme="minorHAnsi" w:cstheme="minorBidi"/>
                    <w:b w:val="0"/>
                    <w:bCs w:val="0"/>
                    <w:color w:val="auto"/>
                    <w:kern w:val="2"/>
                    <w:sz w:val="22"/>
                    <w:lang w:val="en-US"/>
                    <w14:ligatures w14:val="standardContextual"/>
                  </w:rPr>
                  <w:tab/>
                </w:r>
                <w:r w:rsidRPr="007B169D">
                  <w:rPr>
                    <w:rStyle w:val="Hyperlink"/>
                    <w:rFonts w:ascii="Cambria" w:hAnsi="Cambria"/>
                    <w:lang w:val="en-US"/>
                  </w:rPr>
                  <w:t>In-Scope Features</w:t>
                </w:r>
                <w:r>
                  <w:rPr>
                    <w:webHidden/>
                  </w:rPr>
                  <w:tab/>
                </w:r>
                <w:r>
                  <w:rPr>
                    <w:webHidden/>
                  </w:rPr>
                  <w:fldChar w:fldCharType="begin"/>
                </w:r>
                <w:r>
                  <w:rPr>
                    <w:webHidden/>
                  </w:rPr>
                  <w:instrText xml:space="preserve"> PAGEREF _Toc183417330 \h </w:instrText>
                </w:r>
                <w:r>
                  <w:rPr>
                    <w:webHidden/>
                  </w:rPr>
                </w:r>
                <w:r>
                  <w:rPr>
                    <w:webHidden/>
                  </w:rPr>
                  <w:fldChar w:fldCharType="separate"/>
                </w:r>
                <w:r>
                  <w:rPr>
                    <w:webHidden/>
                  </w:rPr>
                  <w:t>7</w:t>
                </w:r>
                <w:r>
                  <w:rPr>
                    <w:webHidden/>
                  </w:rPr>
                  <w:fldChar w:fldCharType="end"/>
                </w:r>
              </w:hyperlink>
            </w:p>
            <w:p w14:paraId="65ACB03D" w14:textId="0BBA318F" w:rsidR="00BA6E06" w:rsidRDefault="00BA6E06">
              <w:pPr>
                <w:pStyle w:val="TOC2"/>
                <w:rPr>
                  <w:rFonts w:asciiTheme="minorHAnsi" w:eastAsiaTheme="minorEastAsia" w:hAnsiTheme="minorHAnsi" w:cstheme="minorBidi"/>
                  <w:b w:val="0"/>
                  <w:bCs w:val="0"/>
                  <w:color w:val="auto"/>
                  <w:kern w:val="2"/>
                  <w:sz w:val="22"/>
                  <w:lang w:val="en-US"/>
                  <w14:ligatures w14:val="standardContextual"/>
                </w:rPr>
              </w:pPr>
              <w:hyperlink w:anchor="_Toc183417331" w:history="1">
                <w:r w:rsidRPr="007B169D">
                  <w:rPr>
                    <w:rStyle w:val="Hyperlink"/>
                    <w:rFonts w:ascii="Cambria" w:hAnsi="Cambria"/>
                    <w:lang w:val="en-US"/>
                  </w:rPr>
                  <w:t>3.3</w:t>
                </w:r>
                <w:r>
                  <w:rPr>
                    <w:rFonts w:asciiTheme="minorHAnsi" w:eastAsiaTheme="minorEastAsia" w:hAnsiTheme="minorHAnsi" w:cstheme="minorBidi"/>
                    <w:b w:val="0"/>
                    <w:bCs w:val="0"/>
                    <w:color w:val="auto"/>
                    <w:kern w:val="2"/>
                    <w:sz w:val="22"/>
                    <w:lang w:val="en-US"/>
                    <w14:ligatures w14:val="standardContextual"/>
                  </w:rPr>
                  <w:tab/>
                </w:r>
                <w:r w:rsidRPr="007B169D">
                  <w:rPr>
                    <w:rStyle w:val="Hyperlink"/>
                    <w:rFonts w:ascii="Cambria" w:hAnsi="Cambria"/>
                    <w:lang w:val="en-US"/>
                  </w:rPr>
                  <w:t>Out-of-Scope Features</w:t>
                </w:r>
                <w:r>
                  <w:rPr>
                    <w:webHidden/>
                  </w:rPr>
                  <w:tab/>
                </w:r>
                <w:r>
                  <w:rPr>
                    <w:webHidden/>
                  </w:rPr>
                  <w:fldChar w:fldCharType="begin"/>
                </w:r>
                <w:r>
                  <w:rPr>
                    <w:webHidden/>
                  </w:rPr>
                  <w:instrText xml:space="preserve"> PAGEREF _Toc183417331 \h </w:instrText>
                </w:r>
                <w:r>
                  <w:rPr>
                    <w:webHidden/>
                  </w:rPr>
                </w:r>
                <w:r>
                  <w:rPr>
                    <w:webHidden/>
                  </w:rPr>
                  <w:fldChar w:fldCharType="separate"/>
                </w:r>
                <w:r>
                  <w:rPr>
                    <w:webHidden/>
                  </w:rPr>
                  <w:t>8</w:t>
                </w:r>
                <w:r>
                  <w:rPr>
                    <w:webHidden/>
                  </w:rPr>
                  <w:fldChar w:fldCharType="end"/>
                </w:r>
              </w:hyperlink>
            </w:p>
            <w:p w14:paraId="2CF1F9FD" w14:textId="38D10078" w:rsidR="00BA6E06" w:rsidRDefault="00BA6E06">
              <w:pPr>
                <w:pStyle w:val="TOC1"/>
                <w:rPr>
                  <w:rFonts w:asciiTheme="minorHAnsi" w:eastAsiaTheme="minorEastAsia" w:hAnsiTheme="minorHAnsi"/>
                  <w:b w:val="0"/>
                  <w:color w:val="auto"/>
                  <w:kern w:val="2"/>
                  <w:sz w:val="22"/>
                  <w:szCs w:val="22"/>
                  <w:lang w:val="en-US"/>
                  <w14:ligatures w14:val="standardContextual"/>
                </w:rPr>
              </w:pPr>
              <w:hyperlink w:anchor="_Toc183417332" w:history="1">
                <w:r w:rsidRPr="007B169D">
                  <w:rPr>
                    <w:rStyle w:val="Hyperlink"/>
                    <w:rFonts w:ascii="Cambria" w:eastAsia="MS PGothic" w:hAnsi="Cambria" w:cs="Times New Roman"/>
                  </w:rPr>
                  <w:t>4.</w:t>
                </w:r>
                <w:r>
                  <w:rPr>
                    <w:rFonts w:asciiTheme="minorHAnsi" w:eastAsiaTheme="minorEastAsia" w:hAnsiTheme="minorHAnsi"/>
                    <w:b w:val="0"/>
                    <w:color w:val="auto"/>
                    <w:kern w:val="2"/>
                    <w:sz w:val="22"/>
                    <w:szCs w:val="22"/>
                    <w:lang w:val="en-US"/>
                    <w14:ligatures w14:val="standardContextual"/>
                  </w:rPr>
                  <w:tab/>
                </w:r>
                <w:r w:rsidRPr="007B169D">
                  <w:rPr>
                    <w:rStyle w:val="Hyperlink"/>
                    <w:rFonts w:ascii="Cambria" w:hAnsi="Cambria"/>
                  </w:rPr>
                  <w:t>Dashboard Management</w:t>
                </w:r>
                <w:r>
                  <w:rPr>
                    <w:webHidden/>
                  </w:rPr>
                  <w:tab/>
                </w:r>
                <w:r>
                  <w:rPr>
                    <w:webHidden/>
                  </w:rPr>
                  <w:fldChar w:fldCharType="begin"/>
                </w:r>
                <w:r>
                  <w:rPr>
                    <w:webHidden/>
                  </w:rPr>
                  <w:instrText xml:space="preserve"> PAGEREF _Toc183417332 \h </w:instrText>
                </w:r>
                <w:r>
                  <w:rPr>
                    <w:webHidden/>
                  </w:rPr>
                </w:r>
                <w:r>
                  <w:rPr>
                    <w:webHidden/>
                  </w:rPr>
                  <w:fldChar w:fldCharType="separate"/>
                </w:r>
                <w:r>
                  <w:rPr>
                    <w:webHidden/>
                  </w:rPr>
                  <w:t>8</w:t>
                </w:r>
                <w:r>
                  <w:rPr>
                    <w:webHidden/>
                  </w:rPr>
                  <w:fldChar w:fldCharType="end"/>
                </w:r>
              </w:hyperlink>
            </w:p>
            <w:p w14:paraId="5A1032FA" w14:textId="1421EB53" w:rsidR="00BA6E06" w:rsidRDefault="00BA6E06">
              <w:pPr>
                <w:pStyle w:val="TOC2"/>
                <w:rPr>
                  <w:rFonts w:asciiTheme="minorHAnsi" w:eastAsiaTheme="minorEastAsia" w:hAnsiTheme="minorHAnsi" w:cstheme="minorBidi"/>
                  <w:b w:val="0"/>
                  <w:bCs w:val="0"/>
                  <w:color w:val="auto"/>
                  <w:kern w:val="2"/>
                  <w:sz w:val="22"/>
                  <w:lang w:val="en-US"/>
                  <w14:ligatures w14:val="standardContextual"/>
                </w:rPr>
              </w:pPr>
              <w:hyperlink w:anchor="_Toc183417333" w:history="1">
                <w:r w:rsidRPr="007B169D">
                  <w:rPr>
                    <w:rStyle w:val="Hyperlink"/>
                    <w:rFonts w:ascii="Cambria" w:hAnsi="Cambria"/>
                    <w:lang w:val="en-US"/>
                  </w:rPr>
                  <w:t>4.1</w:t>
                </w:r>
                <w:r>
                  <w:rPr>
                    <w:rFonts w:asciiTheme="minorHAnsi" w:eastAsiaTheme="minorEastAsia" w:hAnsiTheme="minorHAnsi" w:cstheme="minorBidi"/>
                    <w:b w:val="0"/>
                    <w:bCs w:val="0"/>
                    <w:color w:val="auto"/>
                    <w:kern w:val="2"/>
                    <w:sz w:val="22"/>
                    <w:lang w:val="en-US"/>
                    <w14:ligatures w14:val="standardContextual"/>
                  </w:rPr>
                  <w:tab/>
                </w:r>
                <w:r w:rsidRPr="007B169D">
                  <w:rPr>
                    <w:rStyle w:val="Hyperlink"/>
                    <w:rFonts w:ascii="Cambria" w:hAnsi="Cambria"/>
                    <w:lang w:val="en-US"/>
                  </w:rPr>
                  <w:t>Approach and Methodology</w:t>
                </w:r>
                <w:r>
                  <w:rPr>
                    <w:webHidden/>
                  </w:rPr>
                  <w:tab/>
                </w:r>
                <w:r>
                  <w:rPr>
                    <w:webHidden/>
                  </w:rPr>
                  <w:fldChar w:fldCharType="begin"/>
                </w:r>
                <w:r>
                  <w:rPr>
                    <w:webHidden/>
                  </w:rPr>
                  <w:instrText xml:space="preserve"> PAGEREF _Toc183417333 \h </w:instrText>
                </w:r>
                <w:r>
                  <w:rPr>
                    <w:webHidden/>
                  </w:rPr>
                </w:r>
                <w:r>
                  <w:rPr>
                    <w:webHidden/>
                  </w:rPr>
                  <w:fldChar w:fldCharType="separate"/>
                </w:r>
                <w:r>
                  <w:rPr>
                    <w:webHidden/>
                  </w:rPr>
                  <w:t>8</w:t>
                </w:r>
                <w:r>
                  <w:rPr>
                    <w:webHidden/>
                  </w:rPr>
                  <w:fldChar w:fldCharType="end"/>
                </w:r>
              </w:hyperlink>
            </w:p>
            <w:p w14:paraId="3A809961" w14:textId="308BD9DF" w:rsidR="00BA6E06" w:rsidRDefault="00BA6E06">
              <w:pPr>
                <w:pStyle w:val="TOC2"/>
                <w:rPr>
                  <w:rFonts w:asciiTheme="minorHAnsi" w:eastAsiaTheme="minorEastAsia" w:hAnsiTheme="minorHAnsi" w:cstheme="minorBidi"/>
                  <w:b w:val="0"/>
                  <w:bCs w:val="0"/>
                  <w:color w:val="auto"/>
                  <w:kern w:val="2"/>
                  <w:sz w:val="22"/>
                  <w:lang w:val="en-US"/>
                  <w14:ligatures w14:val="standardContextual"/>
                </w:rPr>
              </w:pPr>
              <w:hyperlink w:anchor="_Toc183417334" w:history="1">
                <w:r w:rsidRPr="007B169D">
                  <w:rPr>
                    <w:rStyle w:val="Hyperlink"/>
                    <w:rFonts w:ascii="Cambria" w:hAnsi="Cambria"/>
                    <w:lang w:val="en-US"/>
                  </w:rPr>
                  <w:t>4.1.1</w:t>
                </w:r>
                <w:r>
                  <w:rPr>
                    <w:rFonts w:asciiTheme="minorHAnsi" w:eastAsiaTheme="minorEastAsia" w:hAnsiTheme="minorHAnsi" w:cstheme="minorBidi"/>
                    <w:b w:val="0"/>
                    <w:bCs w:val="0"/>
                    <w:color w:val="auto"/>
                    <w:kern w:val="2"/>
                    <w:sz w:val="22"/>
                    <w:lang w:val="en-US"/>
                    <w14:ligatures w14:val="standardContextual"/>
                  </w:rPr>
                  <w:tab/>
                </w:r>
                <w:r w:rsidRPr="007B169D">
                  <w:rPr>
                    <w:rStyle w:val="Hyperlink"/>
                    <w:rFonts w:ascii="Cambria" w:hAnsi="Cambria"/>
                    <w:lang w:val="en-US"/>
                  </w:rPr>
                  <w:t>Approach</w:t>
                </w:r>
                <w:r>
                  <w:rPr>
                    <w:webHidden/>
                  </w:rPr>
                  <w:tab/>
                </w:r>
                <w:r>
                  <w:rPr>
                    <w:webHidden/>
                  </w:rPr>
                  <w:fldChar w:fldCharType="begin"/>
                </w:r>
                <w:r>
                  <w:rPr>
                    <w:webHidden/>
                  </w:rPr>
                  <w:instrText xml:space="preserve"> PAGEREF _Toc183417334 \h </w:instrText>
                </w:r>
                <w:r>
                  <w:rPr>
                    <w:webHidden/>
                  </w:rPr>
                </w:r>
                <w:r>
                  <w:rPr>
                    <w:webHidden/>
                  </w:rPr>
                  <w:fldChar w:fldCharType="separate"/>
                </w:r>
                <w:r>
                  <w:rPr>
                    <w:webHidden/>
                  </w:rPr>
                  <w:t>8</w:t>
                </w:r>
                <w:r>
                  <w:rPr>
                    <w:webHidden/>
                  </w:rPr>
                  <w:fldChar w:fldCharType="end"/>
                </w:r>
              </w:hyperlink>
            </w:p>
            <w:p w14:paraId="7289020A" w14:textId="6AE8FAD2" w:rsidR="00BA6E06" w:rsidRDefault="00BA6E06">
              <w:pPr>
                <w:pStyle w:val="TOC2"/>
                <w:rPr>
                  <w:rFonts w:asciiTheme="minorHAnsi" w:eastAsiaTheme="minorEastAsia" w:hAnsiTheme="minorHAnsi" w:cstheme="minorBidi"/>
                  <w:b w:val="0"/>
                  <w:bCs w:val="0"/>
                  <w:color w:val="auto"/>
                  <w:kern w:val="2"/>
                  <w:sz w:val="22"/>
                  <w:lang w:val="en-US"/>
                  <w14:ligatures w14:val="standardContextual"/>
                </w:rPr>
              </w:pPr>
              <w:hyperlink w:anchor="_Toc183417335" w:history="1">
                <w:r w:rsidRPr="007B169D">
                  <w:rPr>
                    <w:rStyle w:val="Hyperlink"/>
                    <w:rFonts w:ascii="Cambria" w:hAnsi="Cambria"/>
                    <w:lang w:val="en-US"/>
                  </w:rPr>
                  <w:t>4.1.2</w:t>
                </w:r>
                <w:r>
                  <w:rPr>
                    <w:rFonts w:asciiTheme="minorHAnsi" w:eastAsiaTheme="minorEastAsia" w:hAnsiTheme="minorHAnsi" w:cstheme="minorBidi"/>
                    <w:b w:val="0"/>
                    <w:bCs w:val="0"/>
                    <w:color w:val="auto"/>
                    <w:kern w:val="2"/>
                    <w:sz w:val="22"/>
                    <w:lang w:val="en-US"/>
                    <w14:ligatures w14:val="standardContextual"/>
                  </w:rPr>
                  <w:tab/>
                </w:r>
                <w:r w:rsidRPr="007B169D">
                  <w:rPr>
                    <w:rStyle w:val="Hyperlink"/>
                    <w:rFonts w:ascii="Cambria" w:hAnsi="Cambria"/>
                    <w:lang w:val="en-US"/>
                  </w:rPr>
                  <w:t>Methodology</w:t>
                </w:r>
                <w:r>
                  <w:rPr>
                    <w:webHidden/>
                  </w:rPr>
                  <w:tab/>
                </w:r>
                <w:r>
                  <w:rPr>
                    <w:webHidden/>
                  </w:rPr>
                  <w:fldChar w:fldCharType="begin"/>
                </w:r>
                <w:r>
                  <w:rPr>
                    <w:webHidden/>
                  </w:rPr>
                  <w:instrText xml:space="preserve"> PAGEREF _Toc183417335 \h </w:instrText>
                </w:r>
                <w:r>
                  <w:rPr>
                    <w:webHidden/>
                  </w:rPr>
                </w:r>
                <w:r>
                  <w:rPr>
                    <w:webHidden/>
                  </w:rPr>
                  <w:fldChar w:fldCharType="separate"/>
                </w:r>
                <w:r>
                  <w:rPr>
                    <w:webHidden/>
                  </w:rPr>
                  <w:t>8</w:t>
                </w:r>
                <w:r>
                  <w:rPr>
                    <w:webHidden/>
                  </w:rPr>
                  <w:fldChar w:fldCharType="end"/>
                </w:r>
              </w:hyperlink>
            </w:p>
            <w:p w14:paraId="0D2037BE" w14:textId="78B5C23C" w:rsidR="00BA6E06" w:rsidRDefault="00BA6E06">
              <w:pPr>
                <w:pStyle w:val="TOC2"/>
                <w:rPr>
                  <w:rFonts w:asciiTheme="minorHAnsi" w:eastAsiaTheme="minorEastAsia" w:hAnsiTheme="minorHAnsi" w:cstheme="minorBidi"/>
                  <w:b w:val="0"/>
                  <w:bCs w:val="0"/>
                  <w:color w:val="auto"/>
                  <w:kern w:val="2"/>
                  <w:sz w:val="22"/>
                  <w:lang w:val="en-US"/>
                  <w14:ligatures w14:val="standardContextual"/>
                </w:rPr>
              </w:pPr>
              <w:hyperlink w:anchor="_Toc183417336" w:history="1">
                <w:r w:rsidRPr="007B169D">
                  <w:rPr>
                    <w:rStyle w:val="Hyperlink"/>
                    <w:rFonts w:ascii="Cambria" w:hAnsi="Cambria"/>
                    <w:lang w:val="en-US"/>
                  </w:rPr>
                  <w:t>4.2</w:t>
                </w:r>
                <w:r>
                  <w:rPr>
                    <w:rFonts w:asciiTheme="minorHAnsi" w:eastAsiaTheme="minorEastAsia" w:hAnsiTheme="minorHAnsi" w:cstheme="minorBidi"/>
                    <w:b w:val="0"/>
                    <w:bCs w:val="0"/>
                    <w:color w:val="auto"/>
                    <w:kern w:val="2"/>
                    <w:sz w:val="22"/>
                    <w:lang w:val="en-US"/>
                    <w14:ligatures w14:val="standardContextual"/>
                  </w:rPr>
                  <w:tab/>
                </w:r>
                <w:r w:rsidRPr="007B169D">
                  <w:rPr>
                    <w:rStyle w:val="Hyperlink"/>
                    <w:rFonts w:ascii="Cambria" w:hAnsi="Cambria"/>
                    <w:lang w:val="en-US"/>
                  </w:rPr>
                  <w:t>Security Requirements</w:t>
                </w:r>
                <w:r>
                  <w:rPr>
                    <w:webHidden/>
                  </w:rPr>
                  <w:tab/>
                </w:r>
                <w:r>
                  <w:rPr>
                    <w:webHidden/>
                  </w:rPr>
                  <w:fldChar w:fldCharType="begin"/>
                </w:r>
                <w:r>
                  <w:rPr>
                    <w:webHidden/>
                  </w:rPr>
                  <w:instrText xml:space="preserve"> PAGEREF _Toc183417336 \h </w:instrText>
                </w:r>
                <w:r>
                  <w:rPr>
                    <w:webHidden/>
                  </w:rPr>
                </w:r>
                <w:r>
                  <w:rPr>
                    <w:webHidden/>
                  </w:rPr>
                  <w:fldChar w:fldCharType="separate"/>
                </w:r>
                <w:r>
                  <w:rPr>
                    <w:webHidden/>
                  </w:rPr>
                  <w:t>9</w:t>
                </w:r>
                <w:r>
                  <w:rPr>
                    <w:webHidden/>
                  </w:rPr>
                  <w:fldChar w:fldCharType="end"/>
                </w:r>
              </w:hyperlink>
            </w:p>
            <w:p w14:paraId="28071C1D" w14:textId="0A494A19" w:rsidR="00BA6E06" w:rsidRDefault="00BA6E06">
              <w:pPr>
                <w:pStyle w:val="TOC2"/>
                <w:rPr>
                  <w:rFonts w:asciiTheme="minorHAnsi" w:eastAsiaTheme="minorEastAsia" w:hAnsiTheme="minorHAnsi" w:cstheme="minorBidi"/>
                  <w:b w:val="0"/>
                  <w:bCs w:val="0"/>
                  <w:color w:val="auto"/>
                  <w:kern w:val="2"/>
                  <w:sz w:val="22"/>
                  <w:lang w:val="en-US"/>
                  <w14:ligatures w14:val="standardContextual"/>
                </w:rPr>
              </w:pPr>
              <w:hyperlink w:anchor="_Toc183417337" w:history="1">
                <w:r w:rsidRPr="007B169D">
                  <w:rPr>
                    <w:rStyle w:val="Hyperlink"/>
                    <w:rFonts w:ascii="Cambria" w:hAnsi="Cambria"/>
                    <w:lang w:val="en-US"/>
                  </w:rPr>
                  <w:t>4.2</w:t>
                </w:r>
                <w:r>
                  <w:rPr>
                    <w:rFonts w:asciiTheme="minorHAnsi" w:eastAsiaTheme="minorEastAsia" w:hAnsiTheme="minorHAnsi" w:cstheme="minorBidi"/>
                    <w:b w:val="0"/>
                    <w:bCs w:val="0"/>
                    <w:color w:val="auto"/>
                    <w:kern w:val="2"/>
                    <w:sz w:val="22"/>
                    <w:lang w:val="en-US"/>
                    <w14:ligatures w14:val="standardContextual"/>
                  </w:rPr>
                  <w:tab/>
                </w:r>
                <w:r w:rsidRPr="007B169D">
                  <w:rPr>
                    <w:rStyle w:val="Hyperlink"/>
                    <w:rFonts w:ascii="Cambria" w:hAnsi="Cambria"/>
                    <w:lang w:val="en-US"/>
                  </w:rPr>
                  <w:t>System Architecture</w:t>
                </w:r>
                <w:r>
                  <w:rPr>
                    <w:webHidden/>
                  </w:rPr>
                  <w:tab/>
                </w:r>
                <w:r>
                  <w:rPr>
                    <w:webHidden/>
                  </w:rPr>
                  <w:fldChar w:fldCharType="begin"/>
                </w:r>
                <w:r>
                  <w:rPr>
                    <w:webHidden/>
                  </w:rPr>
                  <w:instrText xml:space="preserve"> PAGEREF _Toc183417337 \h </w:instrText>
                </w:r>
                <w:r>
                  <w:rPr>
                    <w:webHidden/>
                  </w:rPr>
                </w:r>
                <w:r>
                  <w:rPr>
                    <w:webHidden/>
                  </w:rPr>
                  <w:fldChar w:fldCharType="separate"/>
                </w:r>
                <w:r>
                  <w:rPr>
                    <w:webHidden/>
                  </w:rPr>
                  <w:t>9</w:t>
                </w:r>
                <w:r>
                  <w:rPr>
                    <w:webHidden/>
                  </w:rPr>
                  <w:fldChar w:fldCharType="end"/>
                </w:r>
              </w:hyperlink>
            </w:p>
            <w:p w14:paraId="33CE3ED5" w14:textId="576FE95C" w:rsidR="00BA6E06" w:rsidRDefault="00BA6E06">
              <w:pPr>
                <w:pStyle w:val="TOC2"/>
                <w:rPr>
                  <w:rFonts w:asciiTheme="minorHAnsi" w:eastAsiaTheme="minorEastAsia" w:hAnsiTheme="minorHAnsi" w:cstheme="minorBidi"/>
                  <w:b w:val="0"/>
                  <w:bCs w:val="0"/>
                  <w:color w:val="auto"/>
                  <w:kern w:val="2"/>
                  <w:sz w:val="22"/>
                  <w:lang w:val="en-US"/>
                  <w14:ligatures w14:val="standardContextual"/>
                </w:rPr>
              </w:pPr>
              <w:hyperlink w:anchor="_Toc183417338" w:history="1">
                <w:r w:rsidRPr="007B169D">
                  <w:rPr>
                    <w:rStyle w:val="Hyperlink"/>
                    <w:rFonts w:ascii="Cambria" w:hAnsi="Cambria"/>
                    <w:lang w:val="en-US"/>
                  </w:rPr>
                  <w:t>4.3</w:t>
                </w:r>
                <w:r>
                  <w:rPr>
                    <w:rFonts w:asciiTheme="minorHAnsi" w:eastAsiaTheme="minorEastAsia" w:hAnsiTheme="minorHAnsi" w:cstheme="minorBidi"/>
                    <w:b w:val="0"/>
                    <w:bCs w:val="0"/>
                    <w:color w:val="auto"/>
                    <w:kern w:val="2"/>
                    <w:sz w:val="22"/>
                    <w:lang w:val="en-US"/>
                    <w14:ligatures w14:val="standardContextual"/>
                  </w:rPr>
                  <w:tab/>
                </w:r>
                <w:r w:rsidRPr="007B169D">
                  <w:rPr>
                    <w:rStyle w:val="Hyperlink"/>
                    <w:rFonts w:ascii="Cambria" w:hAnsi="Cambria"/>
                    <w:lang w:val="en-US"/>
                  </w:rPr>
                  <w:t>Data Model Definition</w:t>
                </w:r>
                <w:r>
                  <w:rPr>
                    <w:webHidden/>
                  </w:rPr>
                  <w:tab/>
                </w:r>
                <w:r>
                  <w:rPr>
                    <w:webHidden/>
                  </w:rPr>
                  <w:fldChar w:fldCharType="begin"/>
                </w:r>
                <w:r>
                  <w:rPr>
                    <w:webHidden/>
                  </w:rPr>
                  <w:instrText xml:space="preserve"> PAGEREF _Toc183417338 \h </w:instrText>
                </w:r>
                <w:r>
                  <w:rPr>
                    <w:webHidden/>
                  </w:rPr>
                </w:r>
                <w:r>
                  <w:rPr>
                    <w:webHidden/>
                  </w:rPr>
                  <w:fldChar w:fldCharType="separate"/>
                </w:r>
                <w:r>
                  <w:rPr>
                    <w:webHidden/>
                  </w:rPr>
                  <w:t>10</w:t>
                </w:r>
                <w:r>
                  <w:rPr>
                    <w:webHidden/>
                  </w:rPr>
                  <w:fldChar w:fldCharType="end"/>
                </w:r>
              </w:hyperlink>
            </w:p>
            <w:p w14:paraId="0A4D30FF" w14:textId="41EDD572" w:rsidR="00BA6E06" w:rsidRDefault="00BA6E06">
              <w:pPr>
                <w:pStyle w:val="TOC2"/>
                <w:rPr>
                  <w:rFonts w:asciiTheme="minorHAnsi" w:eastAsiaTheme="minorEastAsia" w:hAnsiTheme="minorHAnsi" w:cstheme="minorBidi"/>
                  <w:b w:val="0"/>
                  <w:bCs w:val="0"/>
                  <w:color w:val="auto"/>
                  <w:kern w:val="2"/>
                  <w:sz w:val="22"/>
                  <w:lang w:val="en-US"/>
                  <w14:ligatures w14:val="standardContextual"/>
                </w:rPr>
              </w:pPr>
              <w:hyperlink w:anchor="_Toc183417339" w:history="1">
                <w:r w:rsidRPr="007B169D">
                  <w:rPr>
                    <w:rStyle w:val="Hyperlink"/>
                    <w:rFonts w:ascii="Cambria" w:hAnsi="Cambria"/>
                    <w:lang w:val="en-US"/>
                  </w:rPr>
                  <w:t>4.4</w:t>
                </w:r>
                <w:r>
                  <w:rPr>
                    <w:rFonts w:asciiTheme="minorHAnsi" w:eastAsiaTheme="minorEastAsia" w:hAnsiTheme="minorHAnsi" w:cstheme="minorBidi"/>
                    <w:b w:val="0"/>
                    <w:bCs w:val="0"/>
                    <w:color w:val="auto"/>
                    <w:kern w:val="2"/>
                    <w:sz w:val="22"/>
                    <w:lang w:val="en-US"/>
                    <w14:ligatures w14:val="standardContextual"/>
                  </w:rPr>
                  <w:tab/>
                </w:r>
                <w:r w:rsidRPr="007B169D">
                  <w:rPr>
                    <w:rStyle w:val="Hyperlink"/>
                    <w:rFonts w:ascii="Cambria" w:hAnsi="Cambria"/>
                    <w:lang w:val="en-US"/>
                  </w:rPr>
                  <w:t>System Integration</w:t>
                </w:r>
                <w:r>
                  <w:rPr>
                    <w:webHidden/>
                  </w:rPr>
                  <w:tab/>
                </w:r>
                <w:r>
                  <w:rPr>
                    <w:webHidden/>
                  </w:rPr>
                  <w:fldChar w:fldCharType="begin"/>
                </w:r>
                <w:r>
                  <w:rPr>
                    <w:webHidden/>
                  </w:rPr>
                  <w:instrText xml:space="preserve"> PAGEREF _Toc183417339 \h </w:instrText>
                </w:r>
                <w:r>
                  <w:rPr>
                    <w:webHidden/>
                  </w:rPr>
                </w:r>
                <w:r>
                  <w:rPr>
                    <w:webHidden/>
                  </w:rPr>
                  <w:fldChar w:fldCharType="separate"/>
                </w:r>
                <w:r>
                  <w:rPr>
                    <w:webHidden/>
                  </w:rPr>
                  <w:t>12</w:t>
                </w:r>
                <w:r>
                  <w:rPr>
                    <w:webHidden/>
                  </w:rPr>
                  <w:fldChar w:fldCharType="end"/>
                </w:r>
              </w:hyperlink>
            </w:p>
            <w:p w14:paraId="4E5D6247" w14:textId="52F0A0B4" w:rsidR="00BA6E06" w:rsidRDefault="00BA6E06">
              <w:pPr>
                <w:pStyle w:val="TOC2"/>
                <w:rPr>
                  <w:rFonts w:asciiTheme="minorHAnsi" w:eastAsiaTheme="minorEastAsia" w:hAnsiTheme="minorHAnsi" w:cstheme="minorBidi"/>
                  <w:b w:val="0"/>
                  <w:bCs w:val="0"/>
                  <w:color w:val="auto"/>
                  <w:kern w:val="2"/>
                  <w:sz w:val="22"/>
                  <w:lang w:val="en-US"/>
                  <w14:ligatures w14:val="standardContextual"/>
                </w:rPr>
              </w:pPr>
              <w:hyperlink w:anchor="_Toc183417340" w:history="1">
                <w:r w:rsidRPr="007B169D">
                  <w:rPr>
                    <w:rStyle w:val="Hyperlink"/>
                    <w:rFonts w:ascii="Cambria" w:hAnsi="Cambria"/>
                    <w:lang w:val="en-US"/>
                  </w:rPr>
                  <w:t>4.5</w:t>
                </w:r>
                <w:r>
                  <w:rPr>
                    <w:rFonts w:asciiTheme="minorHAnsi" w:eastAsiaTheme="minorEastAsia" w:hAnsiTheme="minorHAnsi" w:cstheme="minorBidi"/>
                    <w:b w:val="0"/>
                    <w:bCs w:val="0"/>
                    <w:color w:val="auto"/>
                    <w:kern w:val="2"/>
                    <w:sz w:val="22"/>
                    <w:lang w:val="en-US"/>
                    <w14:ligatures w14:val="standardContextual"/>
                  </w:rPr>
                  <w:tab/>
                </w:r>
                <w:r w:rsidRPr="007B169D">
                  <w:rPr>
                    <w:rStyle w:val="Hyperlink"/>
                    <w:rFonts w:ascii="Cambria" w:hAnsi="Cambria"/>
                    <w:lang w:val="en-US"/>
                  </w:rPr>
                  <w:t>Supported Protocols</w:t>
                </w:r>
                <w:r>
                  <w:rPr>
                    <w:webHidden/>
                  </w:rPr>
                  <w:tab/>
                </w:r>
                <w:r>
                  <w:rPr>
                    <w:webHidden/>
                  </w:rPr>
                  <w:fldChar w:fldCharType="begin"/>
                </w:r>
                <w:r>
                  <w:rPr>
                    <w:webHidden/>
                  </w:rPr>
                  <w:instrText xml:space="preserve"> PAGEREF _Toc183417340 \h </w:instrText>
                </w:r>
                <w:r>
                  <w:rPr>
                    <w:webHidden/>
                  </w:rPr>
                </w:r>
                <w:r>
                  <w:rPr>
                    <w:webHidden/>
                  </w:rPr>
                  <w:fldChar w:fldCharType="separate"/>
                </w:r>
                <w:r>
                  <w:rPr>
                    <w:webHidden/>
                  </w:rPr>
                  <w:t>12</w:t>
                </w:r>
                <w:r>
                  <w:rPr>
                    <w:webHidden/>
                  </w:rPr>
                  <w:fldChar w:fldCharType="end"/>
                </w:r>
              </w:hyperlink>
            </w:p>
            <w:p w14:paraId="3668374C" w14:textId="6F902E1C" w:rsidR="00A613F5" w:rsidRPr="000B316F" w:rsidRDefault="00190C93" w:rsidP="000B316F">
              <w:pPr>
                <w:rPr>
                  <w:b/>
                  <w:u w:val="single"/>
                  <w:lang w:val="en-US"/>
                </w:rPr>
                <w:sectPr w:rsidR="00A613F5" w:rsidRPr="000B316F" w:rsidSect="00737ADC">
                  <w:headerReference w:type="default" r:id="rId12"/>
                  <w:footerReference w:type="default" r:id="rId13"/>
                  <w:headerReference w:type="first" r:id="rId14"/>
                  <w:footerReference w:type="first" r:id="rId15"/>
                  <w:pgSz w:w="11906" w:h="16838" w:code="9"/>
                  <w:pgMar w:top="1440" w:right="1440" w:bottom="1843" w:left="1440" w:header="578" w:footer="720" w:gutter="0"/>
                  <w:cols w:space="720"/>
                  <w:docGrid w:linePitch="360"/>
                </w:sectPr>
              </w:pPr>
              <w:r w:rsidRPr="0068528E">
                <w:rPr>
                  <w:rFonts w:ascii="Cambria" w:hAnsi="Cambria"/>
                  <w:b/>
                  <w:lang w:val="en-US"/>
                </w:rPr>
                <w:fldChar w:fldCharType="end"/>
              </w:r>
            </w:p>
          </w:sdtContent>
        </w:sdt>
        <w:p w14:paraId="571E3C58" w14:textId="77777777" w:rsidR="00260796" w:rsidRDefault="00260796">
          <w:pPr>
            <w:spacing w:before="0" w:line="259" w:lineRule="auto"/>
            <w:jc w:val="left"/>
            <w:rPr>
              <w:rFonts w:eastAsiaTheme="majorEastAsia" w:cstheme="majorBidi"/>
              <w:color w:val="01577D"/>
              <w:sz w:val="40"/>
              <w:szCs w:val="32"/>
              <w:lang w:val="en-US" w:eastAsia="en-GB"/>
            </w:rPr>
          </w:pPr>
          <w:bookmarkStart w:id="1" w:name="_Toc43808986"/>
          <w:bookmarkStart w:id="2" w:name="_Toc45105481"/>
          <w:bookmarkStart w:id="3" w:name="_Toc54084835"/>
          <w:r>
            <w:rPr>
              <w:lang w:val="en-US"/>
            </w:rPr>
            <w:br w:type="page"/>
          </w:r>
        </w:p>
        <w:p w14:paraId="3DFDDEBA" w14:textId="1AE612E7" w:rsidR="00775185" w:rsidRPr="0068528E" w:rsidRDefault="00775185" w:rsidP="00775185">
          <w:pPr>
            <w:pStyle w:val="Heading1"/>
            <w:numPr>
              <w:ilvl w:val="0"/>
              <w:numId w:val="0"/>
            </w:numPr>
            <w:rPr>
              <w:rFonts w:ascii="Cambria" w:hAnsi="Cambria"/>
              <w:lang w:val="en-US"/>
            </w:rPr>
          </w:pPr>
          <w:bookmarkStart w:id="4" w:name="_Toc183417320"/>
          <w:r w:rsidRPr="0068528E">
            <w:rPr>
              <w:rFonts w:ascii="Cambria" w:hAnsi="Cambria"/>
              <w:lang w:val="en-US"/>
            </w:rPr>
            <w:lastRenderedPageBreak/>
            <w:t>Document History</w:t>
          </w:r>
          <w:bookmarkEnd w:id="1"/>
          <w:bookmarkEnd w:id="2"/>
          <w:bookmarkEnd w:id="3"/>
          <w:bookmarkEnd w:id="4"/>
        </w:p>
        <w:p w14:paraId="076FF4E0" w14:textId="77777777" w:rsidR="00EF422A" w:rsidRPr="0068528E" w:rsidRDefault="00EF422A" w:rsidP="00EF422A">
          <w:pPr>
            <w:rPr>
              <w:rFonts w:ascii="Cambria" w:hAnsi="Cambria"/>
              <w:lang w:val="en-US" w:eastAsia="en-GB"/>
            </w:rPr>
          </w:pP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775185" w:rsidRPr="0068528E" w14:paraId="339A0382" w14:textId="77777777" w:rsidTr="00775185">
            <w:tc>
              <w:tcPr>
                <w:tcW w:w="2304" w:type="dxa"/>
              </w:tcPr>
              <w:p w14:paraId="4F56487B" w14:textId="77777777" w:rsidR="00775185" w:rsidRPr="0068528E" w:rsidRDefault="00775185" w:rsidP="00775185">
                <w:pPr>
                  <w:pStyle w:val="Tabletext"/>
                  <w:jc w:val="center"/>
                  <w:rPr>
                    <w:rFonts w:ascii="Cambria" w:eastAsiaTheme="minorHAnsi" w:hAnsi="Cambria" w:cstheme="minorBidi"/>
                    <w:b/>
                    <w:bCs/>
                    <w:color w:val="545559"/>
                    <w:szCs w:val="22"/>
                  </w:rPr>
                </w:pPr>
                <w:r w:rsidRPr="0068528E">
                  <w:rPr>
                    <w:rFonts w:ascii="Cambria" w:eastAsiaTheme="minorHAnsi" w:hAnsi="Cambria" w:cstheme="minorBidi"/>
                    <w:b/>
                    <w:bCs/>
                    <w:color w:val="545559"/>
                    <w:szCs w:val="22"/>
                  </w:rPr>
                  <w:t>Date</w:t>
                </w:r>
              </w:p>
            </w:tc>
            <w:tc>
              <w:tcPr>
                <w:tcW w:w="1152" w:type="dxa"/>
              </w:tcPr>
              <w:p w14:paraId="3C277864" w14:textId="77777777" w:rsidR="00775185" w:rsidRPr="0068528E" w:rsidRDefault="00775185" w:rsidP="00775185">
                <w:pPr>
                  <w:pStyle w:val="Tabletext"/>
                  <w:jc w:val="center"/>
                  <w:rPr>
                    <w:rFonts w:ascii="Cambria" w:eastAsiaTheme="minorHAnsi" w:hAnsi="Cambria" w:cstheme="minorBidi"/>
                    <w:b/>
                    <w:bCs/>
                    <w:color w:val="545559"/>
                    <w:szCs w:val="22"/>
                  </w:rPr>
                </w:pPr>
                <w:r w:rsidRPr="0068528E">
                  <w:rPr>
                    <w:rFonts w:ascii="Cambria" w:eastAsiaTheme="minorHAnsi" w:hAnsi="Cambria" w:cstheme="minorBidi"/>
                    <w:b/>
                    <w:bCs/>
                    <w:color w:val="545559"/>
                    <w:szCs w:val="22"/>
                  </w:rPr>
                  <w:t>Version</w:t>
                </w:r>
              </w:p>
            </w:tc>
            <w:tc>
              <w:tcPr>
                <w:tcW w:w="3744" w:type="dxa"/>
              </w:tcPr>
              <w:p w14:paraId="514268C6" w14:textId="77777777" w:rsidR="00775185" w:rsidRPr="0068528E" w:rsidRDefault="00775185" w:rsidP="00775185">
                <w:pPr>
                  <w:pStyle w:val="Tabletext"/>
                  <w:jc w:val="center"/>
                  <w:rPr>
                    <w:rFonts w:ascii="Cambria" w:eastAsiaTheme="minorHAnsi" w:hAnsi="Cambria" w:cstheme="minorBidi"/>
                    <w:b/>
                    <w:bCs/>
                    <w:color w:val="545559"/>
                    <w:szCs w:val="22"/>
                  </w:rPr>
                </w:pPr>
                <w:r w:rsidRPr="0068528E">
                  <w:rPr>
                    <w:rFonts w:ascii="Cambria" w:eastAsiaTheme="minorHAnsi" w:hAnsi="Cambria" w:cstheme="minorBidi"/>
                    <w:b/>
                    <w:bCs/>
                    <w:color w:val="545559"/>
                    <w:szCs w:val="22"/>
                  </w:rPr>
                  <w:t>Description</w:t>
                </w:r>
              </w:p>
            </w:tc>
            <w:tc>
              <w:tcPr>
                <w:tcW w:w="2304" w:type="dxa"/>
              </w:tcPr>
              <w:p w14:paraId="7BBA429A" w14:textId="77777777" w:rsidR="00775185" w:rsidRPr="0068528E" w:rsidRDefault="00775185" w:rsidP="00775185">
                <w:pPr>
                  <w:pStyle w:val="Tabletext"/>
                  <w:jc w:val="center"/>
                  <w:rPr>
                    <w:rFonts w:ascii="Cambria" w:eastAsiaTheme="minorHAnsi" w:hAnsi="Cambria" w:cstheme="minorBidi"/>
                    <w:b/>
                    <w:bCs/>
                    <w:color w:val="545559"/>
                    <w:szCs w:val="22"/>
                  </w:rPr>
                </w:pPr>
                <w:r w:rsidRPr="0068528E">
                  <w:rPr>
                    <w:rFonts w:ascii="Cambria" w:eastAsiaTheme="minorHAnsi" w:hAnsi="Cambria" w:cstheme="minorBidi"/>
                    <w:b/>
                    <w:bCs/>
                    <w:color w:val="545559"/>
                    <w:szCs w:val="22"/>
                  </w:rPr>
                  <w:t>Author</w:t>
                </w:r>
              </w:p>
            </w:tc>
          </w:tr>
          <w:tr w:rsidR="00775185" w:rsidRPr="0068528E" w14:paraId="671AB0D6" w14:textId="77777777" w:rsidTr="004A37F1">
            <w:tc>
              <w:tcPr>
                <w:tcW w:w="2304" w:type="dxa"/>
                <w:vAlign w:val="center"/>
              </w:tcPr>
              <w:p w14:paraId="36856BEB" w14:textId="63F08010" w:rsidR="00775185" w:rsidRPr="0068528E" w:rsidRDefault="00756F36" w:rsidP="004A37F1">
                <w:pPr>
                  <w:pStyle w:val="Tabletext"/>
                  <w:jc w:val="center"/>
                  <w:rPr>
                    <w:rFonts w:ascii="Cambria" w:eastAsiaTheme="minorHAnsi" w:hAnsi="Cambria" w:cstheme="minorBidi"/>
                    <w:color w:val="545559"/>
                    <w:szCs w:val="22"/>
                  </w:rPr>
                </w:pPr>
                <w:r>
                  <w:rPr>
                    <w:rFonts w:ascii="Cambria" w:eastAsiaTheme="minorHAnsi" w:hAnsi="Cambria" w:cstheme="minorBidi"/>
                    <w:color w:val="545559"/>
                    <w:szCs w:val="22"/>
                  </w:rPr>
                  <w:t>30</w:t>
                </w:r>
                <w:r w:rsidR="00023A03" w:rsidRPr="0068528E">
                  <w:rPr>
                    <w:rFonts w:ascii="Cambria" w:eastAsiaTheme="minorHAnsi" w:hAnsi="Cambria" w:cstheme="minorBidi"/>
                    <w:color w:val="545559"/>
                    <w:szCs w:val="22"/>
                  </w:rPr>
                  <w:t>-</w:t>
                </w:r>
                <w:r w:rsidR="004A37F1">
                  <w:rPr>
                    <w:rFonts w:ascii="Cambria" w:eastAsiaTheme="minorHAnsi" w:hAnsi="Cambria" w:cstheme="minorBidi"/>
                    <w:color w:val="545559"/>
                    <w:szCs w:val="22"/>
                  </w:rPr>
                  <w:t>August</w:t>
                </w:r>
                <w:r w:rsidR="00773AB6" w:rsidRPr="0068528E">
                  <w:rPr>
                    <w:rFonts w:ascii="Cambria" w:eastAsiaTheme="minorHAnsi" w:hAnsi="Cambria" w:cstheme="minorBidi"/>
                    <w:color w:val="545559"/>
                    <w:szCs w:val="22"/>
                  </w:rPr>
                  <w:t>-202</w:t>
                </w:r>
                <w:r w:rsidR="00EF422A" w:rsidRPr="0068528E">
                  <w:rPr>
                    <w:rFonts w:ascii="Cambria" w:eastAsiaTheme="minorHAnsi" w:hAnsi="Cambria" w:cstheme="minorBidi"/>
                    <w:color w:val="545559"/>
                    <w:szCs w:val="22"/>
                  </w:rPr>
                  <w:t>4</w:t>
                </w:r>
              </w:p>
            </w:tc>
            <w:tc>
              <w:tcPr>
                <w:tcW w:w="1152" w:type="dxa"/>
                <w:vAlign w:val="center"/>
              </w:tcPr>
              <w:p w14:paraId="3789DA1B" w14:textId="17C54DFE" w:rsidR="00775185" w:rsidRPr="0068528E" w:rsidRDefault="00D072EE" w:rsidP="00DA2DF7">
                <w:pPr>
                  <w:pStyle w:val="Tabletext"/>
                  <w:jc w:val="center"/>
                  <w:rPr>
                    <w:rFonts w:ascii="Cambria" w:eastAsiaTheme="minorHAnsi" w:hAnsi="Cambria" w:cstheme="minorBidi"/>
                    <w:color w:val="545559"/>
                    <w:szCs w:val="22"/>
                  </w:rPr>
                </w:pPr>
                <w:r>
                  <w:rPr>
                    <w:rFonts w:ascii="Cambria" w:eastAsiaTheme="minorHAnsi" w:hAnsi="Cambria" w:cstheme="minorBidi"/>
                    <w:color w:val="545559"/>
                    <w:szCs w:val="22"/>
                  </w:rPr>
                  <w:t>1</w:t>
                </w:r>
              </w:p>
            </w:tc>
            <w:tc>
              <w:tcPr>
                <w:tcW w:w="3744" w:type="dxa"/>
                <w:vAlign w:val="center"/>
              </w:tcPr>
              <w:p w14:paraId="3E811F71" w14:textId="77777777" w:rsidR="00775185" w:rsidRPr="0068528E" w:rsidRDefault="005D7A2A" w:rsidP="00891269">
                <w:pPr>
                  <w:pStyle w:val="Tabletext"/>
                  <w:rPr>
                    <w:rFonts w:ascii="Cambria" w:eastAsiaTheme="minorHAnsi" w:hAnsi="Cambria" w:cstheme="minorBidi"/>
                    <w:color w:val="545559"/>
                    <w:szCs w:val="22"/>
                  </w:rPr>
                </w:pPr>
                <w:r w:rsidRPr="0068528E">
                  <w:rPr>
                    <w:rFonts w:ascii="Cambria" w:eastAsiaTheme="minorHAnsi" w:hAnsi="Cambria" w:cstheme="minorBidi"/>
                    <w:color w:val="545559"/>
                    <w:szCs w:val="22"/>
                  </w:rPr>
                  <w:t>Initial version</w:t>
                </w:r>
              </w:p>
            </w:tc>
            <w:tc>
              <w:tcPr>
                <w:tcW w:w="2304" w:type="dxa"/>
                <w:vAlign w:val="center"/>
              </w:tcPr>
              <w:p w14:paraId="7A9FFF86" w14:textId="77777777" w:rsidR="00775185" w:rsidRPr="0068528E" w:rsidRDefault="00775185" w:rsidP="00DA2DF7">
                <w:pPr>
                  <w:pStyle w:val="Tabletext"/>
                  <w:jc w:val="center"/>
                  <w:rPr>
                    <w:rFonts w:ascii="Cambria" w:eastAsiaTheme="minorHAnsi" w:hAnsi="Cambria" w:cstheme="minorBidi"/>
                    <w:color w:val="545559"/>
                    <w:szCs w:val="22"/>
                  </w:rPr>
                </w:pPr>
                <w:r w:rsidRPr="0068528E">
                  <w:rPr>
                    <w:rFonts w:ascii="Cambria" w:eastAsiaTheme="minorHAnsi" w:hAnsi="Cambria" w:cstheme="minorBidi"/>
                    <w:color w:val="545559"/>
                    <w:szCs w:val="22"/>
                  </w:rPr>
                  <w:t>AISC</w:t>
                </w:r>
              </w:p>
            </w:tc>
          </w:tr>
          <w:tr w:rsidR="00891269" w:rsidRPr="0068528E" w14:paraId="53788730" w14:textId="77777777" w:rsidTr="00891269">
            <w:tc>
              <w:tcPr>
                <w:tcW w:w="2304" w:type="dxa"/>
                <w:vAlign w:val="center"/>
              </w:tcPr>
              <w:p w14:paraId="14710F2F" w14:textId="0EEB2DB0" w:rsidR="00891269" w:rsidRDefault="00891269" w:rsidP="00DA2DF7">
                <w:pPr>
                  <w:pStyle w:val="Tabletext"/>
                  <w:jc w:val="center"/>
                  <w:rPr>
                    <w:rFonts w:ascii="Cambria" w:eastAsiaTheme="minorHAnsi" w:hAnsi="Cambria" w:cstheme="minorBidi"/>
                    <w:color w:val="545559"/>
                    <w:szCs w:val="22"/>
                  </w:rPr>
                </w:pPr>
              </w:p>
            </w:tc>
            <w:tc>
              <w:tcPr>
                <w:tcW w:w="1152" w:type="dxa"/>
                <w:vAlign w:val="center"/>
              </w:tcPr>
              <w:p w14:paraId="50604D93" w14:textId="774AE2C9" w:rsidR="00891269" w:rsidRDefault="00891269" w:rsidP="00DA2DF7">
                <w:pPr>
                  <w:pStyle w:val="Tabletext"/>
                  <w:jc w:val="center"/>
                  <w:rPr>
                    <w:rFonts w:ascii="Cambria" w:eastAsiaTheme="minorHAnsi" w:hAnsi="Cambria" w:cstheme="minorBidi"/>
                    <w:color w:val="545559"/>
                    <w:szCs w:val="22"/>
                  </w:rPr>
                </w:pPr>
              </w:p>
            </w:tc>
            <w:tc>
              <w:tcPr>
                <w:tcW w:w="3744" w:type="dxa"/>
                <w:vAlign w:val="center"/>
              </w:tcPr>
              <w:p w14:paraId="198CCF87" w14:textId="4D4BFD8D" w:rsidR="00891269" w:rsidRPr="0068528E" w:rsidRDefault="00891269" w:rsidP="00891269">
                <w:pPr>
                  <w:pStyle w:val="Tabletext"/>
                  <w:rPr>
                    <w:rFonts w:ascii="Cambria" w:eastAsiaTheme="minorHAnsi" w:hAnsi="Cambria" w:cstheme="minorBidi"/>
                    <w:color w:val="545559"/>
                    <w:szCs w:val="22"/>
                  </w:rPr>
                </w:pPr>
              </w:p>
            </w:tc>
            <w:tc>
              <w:tcPr>
                <w:tcW w:w="2304" w:type="dxa"/>
                <w:vAlign w:val="center"/>
              </w:tcPr>
              <w:p w14:paraId="4A0240B0" w14:textId="2049E111" w:rsidR="00891269" w:rsidRPr="0068528E" w:rsidRDefault="00891269" w:rsidP="00DA2DF7">
                <w:pPr>
                  <w:pStyle w:val="Tabletext"/>
                  <w:jc w:val="center"/>
                  <w:rPr>
                    <w:rFonts w:ascii="Cambria" w:eastAsiaTheme="minorHAnsi" w:hAnsi="Cambria" w:cstheme="minorBidi"/>
                    <w:color w:val="545559"/>
                    <w:szCs w:val="22"/>
                  </w:rPr>
                </w:pPr>
              </w:p>
            </w:tc>
          </w:tr>
        </w:tbl>
        <w:p w14:paraId="05FEF702" w14:textId="77777777" w:rsidR="00775185" w:rsidRPr="005D7A2A" w:rsidRDefault="00775185" w:rsidP="00775185">
          <w:pPr>
            <w:spacing w:before="0" w:after="0"/>
            <w:jc w:val="left"/>
            <w:rPr>
              <w:b/>
              <w:lang w:val="en-US"/>
            </w:rPr>
          </w:pPr>
        </w:p>
        <w:p w14:paraId="2156C578" w14:textId="77777777" w:rsidR="00775185" w:rsidRPr="005D7A2A" w:rsidRDefault="00775185" w:rsidP="00775185">
          <w:pPr>
            <w:rPr>
              <w:lang w:val="en-US"/>
            </w:rPr>
          </w:pPr>
          <w:r w:rsidRPr="005D7A2A">
            <w:rPr>
              <w:lang w:val="en-US"/>
            </w:rPr>
            <w:br w:type="page"/>
          </w:r>
        </w:p>
        <w:p w14:paraId="18E259D9" w14:textId="0C178396" w:rsidR="003367CD" w:rsidRDefault="003367CD" w:rsidP="003367CD">
          <w:pPr>
            <w:pStyle w:val="Header"/>
            <w:numPr>
              <w:ilvl w:val="0"/>
              <w:numId w:val="0"/>
            </w:numPr>
            <w:rPr>
              <w:rFonts w:ascii="Cambria" w:hAnsi="Cambria"/>
              <w:lang w:val="en-US"/>
            </w:rPr>
          </w:pPr>
          <w:bookmarkStart w:id="5" w:name="_Toc347305253"/>
          <w:bookmarkStart w:id="6" w:name="_Toc516145142"/>
          <w:bookmarkStart w:id="7" w:name="_Toc183417321"/>
          <w:r w:rsidRPr="0068528E">
            <w:rPr>
              <w:rFonts w:ascii="Cambria" w:hAnsi="Cambria"/>
              <w:lang w:val="en-US"/>
            </w:rPr>
            <w:lastRenderedPageBreak/>
            <w:t>Definition/Acronyms</w:t>
          </w:r>
          <w:bookmarkEnd w:id="5"/>
          <w:bookmarkEnd w:id="6"/>
          <w:bookmarkEnd w:id="7"/>
        </w:p>
        <w:p w14:paraId="7D1FC411" w14:textId="77777777" w:rsidR="0001247E" w:rsidRDefault="0001247E" w:rsidP="0001247E">
          <w:pPr>
            <w:rPr>
              <w:lang w:val="en-US"/>
            </w:rPr>
          </w:pPr>
        </w:p>
        <w:tbl>
          <w:tblPr>
            <w:tblW w:w="10080" w:type="dxa"/>
            <w:tblCellSpacing w:w="11" w:type="dxa"/>
            <w:tblInd w:w="-3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2215"/>
            <w:gridCol w:w="7865"/>
          </w:tblGrid>
          <w:tr w:rsidR="003367CD" w:rsidRPr="0068528E" w14:paraId="2A0851B4" w14:textId="77777777" w:rsidTr="0001247E">
            <w:trPr>
              <w:tblCellSpacing w:w="11" w:type="dxa"/>
            </w:trPr>
            <w:tc>
              <w:tcPr>
                <w:tcW w:w="2182" w:type="dxa"/>
                <w:vAlign w:val="center"/>
              </w:tcPr>
              <w:p w14:paraId="3E9D97B9" w14:textId="77777777" w:rsidR="003367CD" w:rsidRPr="0068528E" w:rsidRDefault="003367CD" w:rsidP="0001247E">
                <w:pPr>
                  <w:spacing w:before="120" w:after="0"/>
                  <w:jc w:val="left"/>
                  <w:rPr>
                    <w:rFonts w:ascii="Cambria" w:hAnsi="Cambria"/>
                    <w:lang w:val="en-US"/>
                  </w:rPr>
                </w:pPr>
                <w:r w:rsidRPr="0068528E">
                  <w:rPr>
                    <w:rFonts w:ascii="Cambria" w:hAnsi="Cambria"/>
                    <w:lang w:val="en-US"/>
                  </w:rPr>
                  <w:t>AISC</w:t>
                </w:r>
              </w:p>
            </w:tc>
            <w:tc>
              <w:tcPr>
                <w:tcW w:w="7832" w:type="dxa"/>
                <w:vAlign w:val="center"/>
              </w:tcPr>
              <w:p w14:paraId="3ED26F65" w14:textId="77777777" w:rsidR="003367CD" w:rsidRPr="0068528E" w:rsidRDefault="003367CD" w:rsidP="0001247E">
                <w:pPr>
                  <w:spacing w:before="120" w:after="0"/>
                  <w:jc w:val="left"/>
                  <w:rPr>
                    <w:rFonts w:ascii="Cambria" w:hAnsi="Cambria"/>
                    <w:lang w:val="en-US"/>
                  </w:rPr>
                </w:pPr>
                <w:r w:rsidRPr="0068528E">
                  <w:rPr>
                    <w:rFonts w:ascii="Cambria" w:hAnsi="Cambria"/>
                    <w:lang w:val="en-US"/>
                  </w:rPr>
                  <w:t>Atheeb Intergraph Saudi Co.</w:t>
                </w:r>
              </w:p>
            </w:tc>
          </w:tr>
          <w:tr w:rsidR="00B83075" w:rsidRPr="0068528E" w14:paraId="3DFE6904" w14:textId="77777777" w:rsidTr="00756F36">
            <w:trPr>
              <w:tblCellSpacing w:w="11" w:type="dxa"/>
            </w:trPr>
            <w:tc>
              <w:tcPr>
                <w:tcW w:w="2182" w:type="dxa"/>
                <w:vAlign w:val="center"/>
              </w:tcPr>
              <w:p w14:paraId="387DF6C9" w14:textId="7198ECEE" w:rsidR="00B83075" w:rsidRPr="0068528E" w:rsidRDefault="00756F36" w:rsidP="00756F36">
                <w:pPr>
                  <w:spacing w:before="120" w:after="0"/>
                  <w:jc w:val="left"/>
                  <w:rPr>
                    <w:rFonts w:ascii="Cambria" w:hAnsi="Cambria"/>
                    <w:lang w:val="en-US"/>
                  </w:rPr>
                </w:pPr>
                <w:r>
                  <w:rPr>
                    <w:rFonts w:ascii="Cambria" w:hAnsi="Cambria"/>
                    <w:lang w:val="en-US"/>
                  </w:rPr>
                  <w:t>COMPANY</w:t>
                </w:r>
              </w:p>
            </w:tc>
            <w:tc>
              <w:tcPr>
                <w:tcW w:w="7832" w:type="dxa"/>
                <w:vAlign w:val="center"/>
              </w:tcPr>
              <w:p w14:paraId="53715609" w14:textId="3B08FF34" w:rsidR="00B83075" w:rsidRPr="0068528E" w:rsidRDefault="00756F36" w:rsidP="0001247E">
                <w:pPr>
                  <w:spacing w:before="120" w:after="0"/>
                  <w:jc w:val="left"/>
                  <w:rPr>
                    <w:rFonts w:ascii="Cambria" w:hAnsi="Cambria"/>
                    <w:lang w:val="en-US"/>
                  </w:rPr>
                </w:pPr>
                <w:r>
                  <w:rPr>
                    <w:rFonts w:ascii="Cambria" w:hAnsi="Cambria"/>
                    <w:lang w:val="en-US"/>
                  </w:rPr>
                  <w:t>Saudi Aramco</w:t>
                </w:r>
              </w:p>
            </w:tc>
          </w:tr>
          <w:tr w:rsidR="0001247E" w:rsidRPr="0068528E" w14:paraId="69CE87C1" w14:textId="77777777" w:rsidTr="0001247E">
            <w:trPr>
              <w:tblCellSpacing w:w="11" w:type="dxa"/>
            </w:trPr>
            <w:tc>
              <w:tcPr>
                <w:tcW w:w="2182" w:type="dxa"/>
                <w:vAlign w:val="center"/>
              </w:tcPr>
              <w:p w14:paraId="32E393DC" w14:textId="261B2DD1" w:rsidR="0001247E" w:rsidRDefault="0001247E" w:rsidP="0001247E">
                <w:pPr>
                  <w:spacing w:before="120" w:after="0"/>
                  <w:jc w:val="left"/>
                  <w:rPr>
                    <w:rFonts w:ascii="Cambria" w:hAnsi="Cambria"/>
                    <w:lang w:val="en-US"/>
                  </w:rPr>
                </w:pPr>
                <w:r>
                  <w:rPr>
                    <w:rFonts w:ascii="Cambria" w:hAnsi="Cambria"/>
                    <w:lang w:val="en-US"/>
                  </w:rPr>
                  <w:t>AI</w:t>
                </w:r>
              </w:p>
            </w:tc>
            <w:tc>
              <w:tcPr>
                <w:tcW w:w="7832" w:type="dxa"/>
                <w:vAlign w:val="center"/>
              </w:tcPr>
              <w:p w14:paraId="5FAC232E" w14:textId="18029CF8" w:rsidR="0001247E" w:rsidRDefault="0001247E" w:rsidP="0001247E">
                <w:pPr>
                  <w:spacing w:before="120" w:after="0"/>
                  <w:jc w:val="left"/>
                  <w:rPr>
                    <w:rFonts w:ascii="Cambria" w:hAnsi="Cambria"/>
                    <w:lang w:val="en-US"/>
                  </w:rPr>
                </w:pPr>
                <w:r>
                  <w:rPr>
                    <w:rFonts w:ascii="Cambria" w:hAnsi="Cambria"/>
                    <w:lang w:val="en-US"/>
                  </w:rPr>
                  <w:t>Artificial Intelligence</w:t>
                </w:r>
              </w:p>
            </w:tc>
          </w:tr>
          <w:tr w:rsidR="0001247E" w:rsidRPr="0068528E" w14:paraId="3065AD26" w14:textId="77777777" w:rsidTr="0001247E">
            <w:trPr>
              <w:tblCellSpacing w:w="11" w:type="dxa"/>
            </w:trPr>
            <w:tc>
              <w:tcPr>
                <w:tcW w:w="2182" w:type="dxa"/>
                <w:vAlign w:val="center"/>
              </w:tcPr>
              <w:p w14:paraId="7AE64ECD" w14:textId="5606EBD0" w:rsidR="0001247E" w:rsidRDefault="0001247E" w:rsidP="0001247E">
                <w:pPr>
                  <w:spacing w:before="120" w:after="0"/>
                  <w:jc w:val="left"/>
                  <w:rPr>
                    <w:rFonts w:ascii="Cambria" w:hAnsi="Cambria"/>
                    <w:lang w:val="en-US"/>
                  </w:rPr>
                </w:pPr>
                <w:r>
                  <w:rPr>
                    <w:rFonts w:ascii="Cambria" w:hAnsi="Cambria"/>
                    <w:lang w:val="en-US"/>
                  </w:rPr>
                  <w:t>ATS</w:t>
                </w:r>
              </w:p>
            </w:tc>
            <w:tc>
              <w:tcPr>
                <w:tcW w:w="7832" w:type="dxa"/>
                <w:vAlign w:val="center"/>
              </w:tcPr>
              <w:p w14:paraId="706A12F1" w14:textId="2EA14EB1" w:rsidR="0001247E" w:rsidRDefault="0001247E" w:rsidP="0001247E">
                <w:pPr>
                  <w:spacing w:before="120" w:after="0"/>
                  <w:jc w:val="left"/>
                  <w:rPr>
                    <w:rFonts w:ascii="Cambria" w:hAnsi="Cambria"/>
                    <w:lang w:val="en-US"/>
                  </w:rPr>
                </w:pPr>
                <w:r>
                  <w:rPr>
                    <w:rFonts w:ascii="Cambria" w:hAnsi="Cambria"/>
                    <w:lang w:val="en-US"/>
                  </w:rPr>
                  <w:t>Automated Tracking System</w:t>
                </w:r>
              </w:p>
            </w:tc>
          </w:tr>
          <w:tr w:rsidR="0001247E" w:rsidRPr="0068528E" w14:paraId="3DB8D93A" w14:textId="77777777" w:rsidTr="0001247E">
            <w:trPr>
              <w:tblCellSpacing w:w="11" w:type="dxa"/>
            </w:trPr>
            <w:tc>
              <w:tcPr>
                <w:tcW w:w="2182" w:type="dxa"/>
                <w:vAlign w:val="center"/>
              </w:tcPr>
              <w:p w14:paraId="318AF15F" w14:textId="18AAAA92" w:rsidR="0001247E" w:rsidRDefault="0001247E" w:rsidP="0001247E">
                <w:pPr>
                  <w:spacing w:before="120" w:after="0"/>
                  <w:jc w:val="left"/>
                  <w:rPr>
                    <w:rFonts w:ascii="Cambria" w:hAnsi="Cambria"/>
                    <w:lang w:val="en-US"/>
                  </w:rPr>
                </w:pPr>
                <w:r>
                  <w:rPr>
                    <w:rFonts w:ascii="Cambria" w:hAnsi="Cambria"/>
                    <w:lang w:val="en-US"/>
                  </w:rPr>
                  <w:t>CCTV</w:t>
                </w:r>
              </w:p>
            </w:tc>
            <w:tc>
              <w:tcPr>
                <w:tcW w:w="7832" w:type="dxa"/>
                <w:vAlign w:val="center"/>
              </w:tcPr>
              <w:p w14:paraId="3A5A854E" w14:textId="4AC83BA7" w:rsidR="0001247E" w:rsidRDefault="0001247E" w:rsidP="0001247E">
                <w:pPr>
                  <w:spacing w:before="120" w:after="0"/>
                  <w:jc w:val="left"/>
                  <w:rPr>
                    <w:rFonts w:ascii="Cambria" w:hAnsi="Cambria"/>
                    <w:lang w:val="en-US"/>
                  </w:rPr>
                </w:pPr>
                <w:r>
                  <w:rPr>
                    <w:rFonts w:ascii="Cambria" w:hAnsi="Cambria"/>
                    <w:lang w:val="en-US"/>
                  </w:rPr>
                  <w:t>Closed Circuit Television</w:t>
                </w:r>
              </w:p>
            </w:tc>
          </w:tr>
          <w:tr w:rsidR="0001247E" w:rsidRPr="0068528E" w14:paraId="2E5E8D92" w14:textId="77777777" w:rsidTr="0001247E">
            <w:trPr>
              <w:tblCellSpacing w:w="11" w:type="dxa"/>
            </w:trPr>
            <w:tc>
              <w:tcPr>
                <w:tcW w:w="2182" w:type="dxa"/>
                <w:vAlign w:val="center"/>
              </w:tcPr>
              <w:p w14:paraId="491DD421" w14:textId="184969C9" w:rsidR="0001247E" w:rsidRDefault="0001247E" w:rsidP="0001247E">
                <w:pPr>
                  <w:spacing w:before="120" w:after="0"/>
                  <w:jc w:val="left"/>
                  <w:rPr>
                    <w:rFonts w:ascii="Cambria" w:hAnsi="Cambria"/>
                    <w:lang w:val="en-US"/>
                  </w:rPr>
                </w:pPr>
                <w:r>
                  <w:rPr>
                    <w:rFonts w:ascii="Cambria" w:hAnsi="Cambria"/>
                    <w:lang w:val="en-US"/>
                  </w:rPr>
                  <w:t xml:space="preserve">EMS </w:t>
                </w:r>
              </w:p>
            </w:tc>
            <w:tc>
              <w:tcPr>
                <w:tcW w:w="7832" w:type="dxa"/>
                <w:vAlign w:val="center"/>
              </w:tcPr>
              <w:p w14:paraId="185FCD95" w14:textId="67B1D119" w:rsidR="0001247E" w:rsidRDefault="0001247E" w:rsidP="0001247E">
                <w:pPr>
                  <w:spacing w:before="120" w:after="0"/>
                  <w:jc w:val="left"/>
                  <w:rPr>
                    <w:rFonts w:ascii="Cambria" w:hAnsi="Cambria"/>
                    <w:lang w:val="en-US"/>
                  </w:rPr>
                </w:pPr>
                <w:r>
                  <w:rPr>
                    <w:rFonts w:ascii="Cambria" w:hAnsi="Cambria"/>
                    <w:lang w:val="en-US"/>
                  </w:rPr>
                  <w:t>Environment Management System</w:t>
                </w:r>
              </w:p>
            </w:tc>
          </w:tr>
          <w:tr w:rsidR="0001247E" w:rsidRPr="0068528E" w14:paraId="528CC543" w14:textId="77777777" w:rsidTr="0001247E">
            <w:trPr>
              <w:tblCellSpacing w:w="11" w:type="dxa"/>
            </w:trPr>
            <w:tc>
              <w:tcPr>
                <w:tcW w:w="2182" w:type="dxa"/>
                <w:vAlign w:val="center"/>
              </w:tcPr>
              <w:p w14:paraId="5B7E06B8" w14:textId="33A91ADF" w:rsidR="0001247E" w:rsidRDefault="0001247E" w:rsidP="0001247E">
                <w:pPr>
                  <w:spacing w:before="120" w:after="0"/>
                  <w:jc w:val="left"/>
                  <w:rPr>
                    <w:rFonts w:ascii="Cambria" w:hAnsi="Cambria"/>
                    <w:lang w:val="en-US"/>
                  </w:rPr>
                </w:pPr>
                <w:r>
                  <w:rPr>
                    <w:rFonts w:ascii="Cambria" w:hAnsi="Cambria"/>
                    <w:lang w:val="en-US"/>
                  </w:rPr>
                  <w:t>HIP</w:t>
                </w:r>
              </w:p>
            </w:tc>
            <w:tc>
              <w:tcPr>
                <w:tcW w:w="7832" w:type="dxa"/>
                <w:vAlign w:val="center"/>
              </w:tcPr>
              <w:p w14:paraId="0CD4960A" w14:textId="1316AEB0" w:rsidR="0001247E" w:rsidRDefault="0001247E" w:rsidP="0001247E">
                <w:pPr>
                  <w:spacing w:before="120" w:after="0"/>
                  <w:jc w:val="left"/>
                  <w:rPr>
                    <w:rFonts w:ascii="Cambria" w:hAnsi="Cambria"/>
                    <w:lang w:val="en-US"/>
                  </w:rPr>
                </w:pPr>
                <w:r>
                  <w:rPr>
                    <w:rFonts w:ascii="Cambria" w:hAnsi="Cambria"/>
                    <w:lang w:val="en-US"/>
                  </w:rPr>
                  <w:t>Hazard Identification Plan</w:t>
                </w:r>
              </w:p>
            </w:tc>
          </w:tr>
          <w:tr w:rsidR="0001247E" w:rsidRPr="0068528E" w14:paraId="4D2E60D4" w14:textId="77777777" w:rsidTr="0001247E">
            <w:trPr>
              <w:tblCellSpacing w:w="11" w:type="dxa"/>
            </w:trPr>
            <w:tc>
              <w:tcPr>
                <w:tcW w:w="2182" w:type="dxa"/>
                <w:vAlign w:val="center"/>
              </w:tcPr>
              <w:p w14:paraId="40E94018" w14:textId="573A1E77" w:rsidR="0001247E" w:rsidRDefault="0001247E" w:rsidP="0001247E">
                <w:pPr>
                  <w:spacing w:before="120" w:after="0"/>
                  <w:jc w:val="left"/>
                  <w:rPr>
                    <w:rFonts w:ascii="Cambria" w:hAnsi="Cambria"/>
                    <w:lang w:val="en-US"/>
                  </w:rPr>
                </w:pPr>
                <w:r>
                  <w:rPr>
                    <w:rFonts w:ascii="Cambria" w:hAnsi="Cambria"/>
                    <w:lang w:val="en-US"/>
                  </w:rPr>
                  <w:t>LoRa</w:t>
                </w:r>
              </w:p>
            </w:tc>
            <w:tc>
              <w:tcPr>
                <w:tcW w:w="7832" w:type="dxa"/>
                <w:vAlign w:val="center"/>
              </w:tcPr>
              <w:p w14:paraId="4F4CB7A7" w14:textId="052A2CD1" w:rsidR="0001247E" w:rsidRDefault="0001247E" w:rsidP="0001247E">
                <w:pPr>
                  <w:spacing w:before="120" w:after="0"/>
                  <w:jc w:val="left"/>
                  <w:rPr>
                    <w:rFonts w:ascii="Cambria" w:hAnsi="Cambria"/>
                    <w:lang w:val="en-US"/>
                  </w:rPr>
                </w:pPr>
                <w:r>
                  <w:rPr>
                    <w:rFonts w:ascii="Cambria" w:hAnsi="Cambria"/>
                    <w:lang w:val="en-US"/>
                  </w:rPr>
                  <w:t>Long Range Radio</w:t>
                </w:r>
              </w:p>
            </w:tc>
          </w:tr>
          <w:tr w:rsidR="0001247E" w:rsidRPr="0068528E" w14:paraId="5902DDFB" w14:textId="77777777" w:rsidTr="0001247E">
            <w:trPr>
              <w:tblCellSpacing w:w="11" w:type="dxa"/>
            </w:trPr>
            <w:tc>
              <w:tcPr>
                <w:tcW w:w="2182" w:type="dxa"/>
                <w:vAlign w:val="center"/>
              </w:tcPr>
              <w:p w14:paraId="26BBA1DD" w14:textId="72BBDC1D" w:rsidR="0001247E" w:rsidRDefault="0001247E" w:rsidP="0001247E">
                <w:pPr>
                  <w:spacing w:before="120" w:after="0"/>
                  <w:jc w:val="left"/>
                  <w:rPr>
                    <w:rFonts w:ascii="Cambria" w:hAnsi="Cambria"/>
                    <w:lang w:val="en-US"/>
                  </w:rPr>
                </w:pPr>
                <w:r>
                  <w:rPr>
                    <w:rFonts w:ascii="Cambria" w:hAnsi="Cambria"/>
                    <w:lang w:val="en-US"/>
                  </w:rPr>
                  <w:t>PTW</w:t>
                </w:r>
              </w:p>
            </w:tc>
            <w:tc>
              <w:tcPr>
                <w:tcW w:w="7832" w:type="dxa"/>
                <w:vAlign w:val="center"/>
              </w:tcPr>
              <w:p w14:paraId="073D62C5" w14:textId="6BF55850" w:rsidR="0001247E" w:rsidRDefault="0001247E" w:rsidP="0001247E">
                <w:pPr>
                  <w:spacing w:before="120" w:after="0"/>
                  <w:jc w:val="left"/>
                  <w:rPr>
                    <w:rFonts w:ascii="Cambria" w:hAnsi="Cambria"/>
                    <w:lang w:val="en-US"/>
                  </w:rPr>
                </w:pPr>
                <w:r>
                  <w:rPr>
                    <w:rFonts w:ascii="Cambria" w:hAnsi="Cambria"/>
                    <w:lang w:val="en-US"/>
                  </w:rPr>
                  <w:t>Permit to Work</w:t>
                </w:r>
              </w:p>
            </w:tc>
          </w:tr>
          <w:tr w:rsidR="00B83075" w:rsidRPr="0068528E" w14:paraId="1E472EE4" w14:textId="77777777" w:rsidTr="0001247E">
            <w:trPr>
              <w:tblCellSpacing w:w="11" w:type="dxa"/>
            </w:trPr>
            <w:tc>
              <w:tcPr>
                <w:tcW w:w="2182" w:type="dxa"/>
                <w:vAlign w:val="center"/>
              </w:tcPr>
              <w:p w14:paraId="55F2CCC1" w14:textId="3BA443AE" w:rsidR="00B83075" w:rsidRDefault="00B83075" w:rsidP="0001247E">
                <w:pPr>
                  <w:spacing w:before="120" w:after="0"/>
                  <w:jc w:val="left"/>
                  <w:rPr>
                    <w:rFonts w:ascii="Cambria" w:hAnsi="Cambria"/>
                    <w:lang w:val="en-US"/>
                  </w:rPr>
                </w:pPr>
                <w:r>
                  <w:rPr>
                    <w:rFonts w:ascii="Cambria" w:hAnsi="Cambria"/>
                    <w:lang w:val="en-US"/>
                  </w:rPr>
                  <w:t>PWAS</w:t>
                </w:r>
              </w:p>
            </w:tc>
            <w:tc>
              <w:tcPr>
                <w:tcW w:w="7832" w:type="dxa"/>
                <w:vAlign w:val="center"/>
              </w:tcPr>
              <w:p w14:paraId="5EA5EB77" w14:textId="4E3FEB3B" w:rsidR="00B83075" w:rsidRPr="00B83075" w:rsidRDefault="00B83075" w:rsidP="0001247E">
                <w:pPr>
                  <w:spacing w:before="120" w:after="0"/>
                  <w:jc w:val="left"/>
                  <w:rPr>
                    <w:rFonts w:ascii="Cambria" w:hAnsi="Cambria"/>
                    <w:lang w:val="en-US"/>
                  </w:rPr>
                </w:pPr>
                <w:r>
                  <w:rPr>
                    <w:rFonts w:ascii="Cambria" w:hAnsi="Cambria"/>
                    <w:lang w:val="en-US"/>
                  </w:rPr>
                  <w:t>Proximity Warning &amp; Alarm System</w:t>
                </w:r>
              </w:p>
            </w:tc>
          </w:tr>
          <w:tr w:rsidR="00B83075" w:rsidRPr="0068528E" w14:paraId="5F2B0FC2" w14:textId="77777777" w:rsidTr="0001247E">
            <w:trPr>
              <w:tblCellSpacing w:w="11" w:type="dxa"/>
            </w:trPr>
            <w:tc>
              <w:tcPr>
                <w:tcW w:w="2182" w:type="dxa"/>
                <w:vAlign w:val="center"/>
              </w:tcPr>
              <w:p w14:paraId="5CFF379E" w14:textId="35F938EB" w:rsidR="00B83075" w:rsidRDefault="00B83075" w:rsidP="0001247E">
                <w:pPr>
                  <w:spacing w:before="120" w:after="0"/>
                  <w:jc w:val="left"/>
                  <w:rPr>
                    <w:rFonts w:ascii="Cambria" w:hAnsi="Cambria"/>
                    <w:lang w:val="en-US"/>
                  </w:rPr>
                </w:pPr>
                <w:r>
                  <w:rPr>
                    <w:rFonts w:ascii="Cambria" w:hAnsi="Cambria"/>
                    <w:lang w:val="en-US"/>
                  </w:rPr>
                  <w:t>RFID</w:t>
                </w:r>
              </w:p>
            </w:tc>
            <w:tc>
              <w:tcPr>
                <w:tcW w:w="7832" w:type="dxa"/>
                <w:vAlign w:val="center"/>
              </w:tcPr>
              <w:p w14:paraId="460594D2" w14:textId="09C17146" w:rsidR="00B83075" w:rsidRDefault="00B83075" w:rsidP="0001247E">
                <w:pPr>
                  <w:spacing w:before="120" w:after="0"/>
                  <w:jc w:val="left"/>
                  <w:rPr>
                    <w:rFonts w:ascii="Cambria" w:hAnsi="Cambria"/>
                    <w:lang w:val="en-US"/>
                  </w:rPr>
                </w:pPr>
                <w:r w:rsidRPr="00B83075">
                  <w:rPr>
                    <w:rFonts w:ascii="Cambria" w:hAnsi="Cambria"/>
                    <w:lang w:val="en-US"/>
                  </w:rPr>
                  <w:t>Radio Frequency Identification</w:t>
                </w:r>
              </w:p>
            </w:tc>
          </w:tr>
          <w:tr w:rsidR="003367CD" w:rsidRPr="0068528E" w14:paraId="73361F22" w14:textId="77777777" w:rsidTr="0001247E">
            <w:trPr>
              <w:tblCellSpacing w:w="11" w:type="dxa"/>
            </w:trPr>
            <w:tc>
              <w:tcPr>
                <w:tcW w:w="2182" w:type="dxa"/>
                <w:vAlign w:val="center"/>
              </w:tcPr>
              <w:p w14:paraId="1C334255" w14:textId="77777777" w:rsidR="003367CD" w:rsidRPr="0068528E" w:rsidRDefault="003367CD" w:rsidP="0001247E">
                <w:pPr>
                  <w:spacing w:before="120" w:after="0"/>
                  <w:jc w:val="left"/>
                  <w:rPr>
                    <w:rFonts w:ascii="Cambria" w:hAnsi="Cambria"/>
                    <w:lang w:val="en-US"/>
                  </w:rPr>
                </w:pPr>
                <w:r w:rsidRPr="0068528E">
                  <w:rPr>
                    <w:rFonts w:ascii="Cambria" w:hAnsi="Cambria"/>
                    <w:lang w:val="en-US"/>
                  </w:rPr>
                  <w:t>CR</w:t>
                </w:r>
              </w:p>
            </w:tc>
            <w:tc>
              <w:tcPr>
                <w:tcW w:w="7832" w:type="dxa"/>
                <w:vAlign w:val="center"/>
              </w:tcPr>
              <w:p w14:paraId="7584657B" w14:textId="77777777" w:rsidR="003367CD" w:rsidRPr="0068528E" w:rsidRDefault="003367CD" w:rsidP="0001247E">
                <w:pPr>
                  <w:spacing w:before="120" w:after="0"/>
                  <w:jc w:val="left"/>
                  <w:rPr>
                    <w:rFonts w:ascii="Cambria" w:hAnsi="Cambria"/>
                    <w:lang w:val="en-US"/>
                  </w:rPr>
                </w:pPr>
                <w:r w:rsidRPr="0068528E">
                  <w:rPr>
                    <w:rFonts w:ascii="Cambria" w:hAnsi="Cambria"/>
                    <w:lang w:val="en-US"/>
                  </w:rPr>
                  <w:t>Change Request – (Customized Functionality Changes)</w:t>
                </w:r>
              </w:p>
            </w:tc>
          </w:tr>
          <w:tr w:rsidR="003367CD" w:rsidRPr="0068528E" w14:paraId="188C5AD8" w14:textId="77777777" w:rsidTr="0001247E">
            <w:trPr>
              <w:tblCellSpacing w:w="11" w:type="dxa"/>
            </w:trPr>
            <w:tc>
              <w:tcPr>
                <w:tcW w:w="2182" w:type="dxa"/>
                <w:vAlign w:val="center"/>
              </w:tcPr>
              <w:p w14:paraId="7E555A80" w14:textId="64A19ABD" w:rsidR="003367CD" w:rsidRPr="0068528E" w:rsidRDefault="0001247E" w:rsidP="0001247E">
                <w:pPr>
                  <w:spacing w:before="120" w:after="0"/>
                  <w:jc w:val="left"/>
                  <w:rPr>
                    <w:rFonts w:ascii="Cambria" w:hAnsi="Cambria"/>
                    <w:lang w:val="en-US"/>
                  </w:rPr>
                </w:pPr>
                <w:r>
                  <w:rPr>
                    <w:rFonts w:ascii="Cambria" w:hAnsi="Cambria"/>
                    <w:lang w:val="en-US"/>
                  </w:rPr>
                  <w:t>SCC</w:t>
                </w:r>
              </w:p>
            </w:tc>
            <w:tc>
              <w:tcPr>
                <w:tcW w:w="7832" w:type="dxa"/>
                <w:vAlign w:val="center"/>
              </w:tcPr>
              <w:p w14:paraId="2B7DEA25" w14:textId="35D67D5F" w:rsidR="003367CD" w:rsidRPr="0068528E" w:rsidRDefault="0001247E" w:rsidP="0001247E">
                <w:pPr>
                  <w:spacing w:before="120" w:after="0"/>
                  <w:jc w:val="left"/>
                  <w:rPr>
                    <w:rFonts w:ascii="Cambria" w:hAnsi="Cambria"/>
                    <w:lang w:val="en-US"/>
                  </w:rPr>
                </w:pPr>
                <w:r>
                  <w:rPr>
                    <w:rFonts w:ascii="Cambria" w:hAnsi="Cambria"/>
                    <w:lang w:val="en-US"/>
                  </w:rPr>
                  <w:t>Safety Command Centre</w:t>
                </w:r>
              </w:p>
            </w:tc>
          </w:tr>
        </w:tbl>
        <w:p w14:paraId="3423DBA0" w14:textId="77777777" w:rsidR="005D7A2A" w:rsidRPr="005D7A2A" w:rsidRDefault="005D7A2A" w:rsidP="00775185">
          <w:pPr>
            <w:rPr>
              <w:lang w:val="en-US"/>
            </w:rPr>
          </w:pPr>
        </w:p>
        <w:p w14:paraId="5EAD67FC" w14:textId="77777777" w:rsidR="005D7A2A" w:rsidRPr="005D7A2A" w:rsidRDefault="005D7A2A">
          <w:pPr>
            <w:spacing w:before="0" w:line="259" w:lineRule="auto"/>
            <w:jc w:val="left"/>
            <w:rPr>
              <w:lang w:val="en-US"/>
            </w:rPr>
          </w:pPr>
          <w:r w:rsidRPr="005D7A2A">
            <w:rPr>
              <w:lang w:val="en-US"/>
            </w:rPr>
            <w:br w:type="page"/>
          </w:r>
        </w:p>
        <w:p w14:paraId="3D7B06BD" w14:textId="64D92575" w:rsidR="00775185" w:rsidRDefault="00775185" w:rsidP="005A5323">
          <w:pPr>
            <w:pStyle w:val="Heading1"/>
            <w:rPr>
              <w:rFonts w:ascii="Cambria" w:hAnsi="Cambria"/>
            </w:rPr>
          </w:pPr>
          <w:bookmarkStart w:id="8" w:name="_Toc406257737"/>
          <w:bookmarkStart w:id="9" w:name="_Toc54084837"/>
          <w:bookmarkStart w:id="10" w:name="_Toc183417322"/>
          <w:r w:rsidRPr="005A5323">
            <w:rPr>
              <w:rFonts w:ascii="Cambria" w:hAnsi="Cambria"/>
            </w:rPr>
            <w:lastRenderedPageBreak/>
            <w:t>Executive Summary</w:t>
          </w:r>
          <w:bookmarkEnd w:id="8"/>
          <w:bookmarkEnd w:id="9"/>
          <w:bookmarkEnd w:id="10"/>
        </w:p>
        <w:p w14:paraId="33BE527C" w14:textId="77777777" w:rsidR="000A4642" w:rsidRPr="00454EC2" w:rsidRDefault="000A4642" w:rsidP="000A4642">
          <w:pPr>
            <w:pStyle w:val="Heading2"/>
            <w:spacing w:before="360" w:after="200"/>
            <w:ind w:left="576" w:hanging="576"/>
            <w:jc w:val="left"/>
            <w:rPr>
              <w:rFonts w:ascii="Cambria" w:hAnsi="Cambria"/>
              <w:color w:val="000000" w:themeColor="text1"/>
              <w:lang w:val="en-US"/>
            </w:rPr>
          </w:pPr>
          <w:bookmarkStart w:id="11" w:name="_Toc375145337"/>
          <w:bookmarkStart w:id="12" w:name="_Toc406257738"/>
          <w:bookmarkStart w:id="13" w:name="_Toc54084838"/>
          <w:bookmarkStart w:id="14" w:name="_Toc183417323"/>
          <w:r w:rsidRPr="00454EC2">
            <w:rPr>
              <w:rFonts w:ascii="Cambria" w:hAnsi="Cambria"/>
              <w:color w:val="000000" w:themeColor="text1"/>
              <w:lang w:val="en-US"/>
            </w:rPr>
            <w:t>Introduction</w:t>
          </w:r>
          <w:bookmarkEnd w:id="11"/>
          <w:bookmarkEnd w:id="12"/>
          <w:bookmarkEnd w:id="13"/>
          <w:bookmarkEnd w:id="14"/>
        </w:p>
        <w:p w14:paraId="276F2003" w14:textId="3BEFBE7D" w:rsidR="00A4573D" w:rsidRPr="004A4ED2" w:rsidRDefault="000A4642" w:rsidP="00C4296B">
          <w:pPr>
            <w:rPr>
              <w:rFonts w:ascii="Cambria" w:hAnsi="Cambria"/>
              <w:sz w:val="22"/>
            </w:rPr>
          </w:pPr>
          <w:r w:rsidRPr="004A4ED2">
            <w:rPr>
              <w:rFonts w:ascii="Cambria" w:hAnsi="Cambria"/>
              <w:sz w:val="22"/>
              <w:lang w:val="en-US"/>
            </w:rPr>
            <w:t xml:space="preserve">Atheeb Intergraph Saudi Co. (hereunder referred as “AISC”) is pleased to submit this technical Proposal </w:t>
          </w:r>
          <w:proofErr w:type="gramStart"/>
          <w:r w:rsidRPr="004A4ED2">
            <w:rPr>
              <w:rFonts w:ascii="Cambria" w:hAnsi="Cambria"/>
              <w:sz w:val="22"/>
              <w:lang w:val="en-US"/>
            </w:rPr>
            <w:t xml:space="preserve">to </w:t>
          </w:r>
          <w:r w:rsidR="00EF422A" w:rsidRPr="004A4ED2">
            <w:rPr>
              <w:rFonts w:ascii="Cambria" w:hAnsi="Cambria"/>
              <w:sz w:val="22"/>
            </w:rPr>
            <w:t xml:space="preserve"> </w:t>
          </w:r>
          <w:r w:rsidR="00CC2415" w:rsidRPr="004A4ED2">
            <w:rPr>
              <w:rFonts w:ascii="Cambria" w:hAnsi="Cambria"/>
              <w:sz w:val="22"/>
              <w:lang w:val="en-US"/>
            </w:rPr>
            <w:t>for</w:t>
          </w:r>
          <w:proofErr w:type="gramEnd"/>
          <w:r w:rsidR="00CC2415" w:rsidRPr="004A4ED2">
            <w:rPr>
              <w:rFonts w:ascii="Cambria" w:hAnsi="Cambria"/>
              <w:sz w:val="22"/>
              <w:lang w:val="en-US"/>
            </w:rPr>
            <w:t xml:space="preserve"> </w:t>
          </w:r>
          <w:r w:rsidR="00662756" w:rsidRPr="00662756">
            <w:rPr>
              <w:rFonts w:ascii="Cambria" w:hAnsi="Cambria"/>
              <w:b/>
              <w:sz w:val="22"/>
              <w:lang w:val="en-US"/>
            </w:rPr>
            <w:t>AI Based Smart Solutions for Safety Monitoring and Enhancements</w:t>
          </w:r>
        </w:p>
        <w:p w14:paraId="6D2BD912" w14:textId="77777777" w:rsidR="000A4642" w:rsidRPr="0068528E" w:rsidRDefault="000562E5" w:rsidP="00A4573D">
          <w:pPr>
            <w:pStyle w:val="Heading2"/>
            <w:spacing w:before="360" w:after="200"/>
            <w:ind w:left="576" w:hanging="576"/>
            <w:jc w:val="left"/>
            <w:rPr>
              <w:rFonts w:ascii="Cambria" w:hAnsi="Cambria"/>
              <w:lang w:val="en-US"/>
            </w:rPr>
          </w:pPr>
          <w:bookmarkStart w:id="15" w:name="_Toc183417324"/>
          <w:r w:rsidRPr="0068528E">
            <w:rPr>
              <w:rFonts w:ascii="Cambria" w:hAnsi="Cambria"/>
              <w:lang w:val="en-US"/>
            </w:rPr>
            <w:t>About Atheeb Intergraph</w:t>
          </w:r>
          <w:bookmarkEnd w:id="15"/>
        </w:p>
        <w:tbl>
          <w:tblPr>
            <w:tblStyle w:val="TableGrid"/>
            <w:tblW w:w="90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5"/>
            <w:gridCol w:w="7115"/>
          </w:tblGrid>
          <w:tr w:rsidR="00737ADC" w:rsidRPr="005D7A2A" w14:paraId="640BF81C" w14:textId="77777777" w:rsidTr="00891269">
            <w:tc>
              <w:tcPr>
                <w:tcW w:w="1975" w:type="dxa"/>
              </w:tcPr>
              <w:p w14:paraId="46337A67" w14:textId="77777777" w:rsidR="00737ADC" w:rsidRPr="005D7A2A" w:rsidRDefault="00737ADC" w:rsidP="005E788A">
                <w:pPr>
                  <w:rPr>
                    <w:b/>
                    <w:u w:val="single"/>
                    <w:lang w:val="en-US" w:eastAsia="en-GB"/>
                  </w:rPr>
                </w:pPr>
                <w:r w:rsidRPr="005D7A2A">
                  <w:rPr>
                    <w:noProof/>
                    <w:sz w:val="16"/>
                    <w:lang w:val="en-US"/>
                  </w:rPr>
                  <w:drawing>
                    <wp:inline distT="0" distB="0" distL="0" distR="0" wp14:anchorId="3BB40AF1" wp14:editId="0514A47C">
                      <wp:extent cx="914400" cy="5226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4400" cy="522605"/>
                              </a:xfrm>
                              <a:prstGeom prst="rect">
                                <a:avLst/>
                              </a:prstGeom>
                              <a:noFill/>
                              <a:ln>
                                <a:noFill/>
                              </a:ln>
                            </pic:spPr>
                          </pic:pic>
                        </a:graphicData>
                      </a:graphic>
                    </wp:inline>
                  </w:drawing>
                </w:r>
              </w:p>
            </w:tc>
            <w:tc>
              <w:tcPr>
                <w:tcW w:w="7115" w:type="dxa"/>
              </w:tcPr>
              <w:p w14:paraId="3FEBACCA" w14:textId="77777777" w:rsidR="00737ADC" w:rsidRPr="0068528E" w:rsidRDefault="00737ADC" w:rsidP="00737ADC">
                <w:pPr>
                  <w:rPr>
                    <w:rFonts w:ascii="Cambria" w:hAnsi="Cambria"/>
                    <w:b/>
                    <w:u w:val="single"/>
                    <w:lang w:val="en-US" w:eastAsia="en-GB"/>
                  </w:rPr>
                </w:pPr>
                <w:r w:rsidRPr="0068528E">
                  <w:rPr>
                    <w:rFonts w:ascii="Cambria" w:hAnsi="Cambria"/>
                    <w:b/>
                    <w:u w:val="single"/>
                    <w:lang w:val="en-US" w:eastAsia="en-GB"/>
                  </w:rPr>
                  <w:t xml:space="preserve">Atheeb </w:t>
                </w:r>
                <w:r w:rsidR="007E7355" w:rsidRPr="0068528E">
                  <w:rPr>
                    <w:rFonts w:ascii="Cambria" w:hAnsi="Cambria"/>
                    <w:b/>
                    <w:u w:val="single"/>
                    <w:lang w:val="en-US" w:eastAsia="en-GB"/>
                  </w:rPr>
                  <w:t>Intergraph</w:t>
                </w:r>
                <w:r w:rsidRPr="0068528E">
                  <w:rPr>
                    <w:rFonts w:ascii="Cambria" w:hAnsi="Cambria"/>
                    <w:b/>
                    <w:u w:val="single"/>
                    <w:lang w:val="en-US" w:eastAsia="en-GB"/>
                  </w:rPr>
                  <w:t xml:space="preserve"> is part of Atheeb Holding Company.  </w:t>
                </w:r>
                <w:r w:rsidRPr="0068528E">
                  <w:rPr>
                    <w:rFonts w:ascii="Cambria" w:hAnsi="Cambria"/>
                    <w:lang w:val="en-US" w:eastAsia="en-GB"/>
                  </w:rPr>
                  <w:t xml:space="preserve">Atheeb Holding is </w:t>
                </w:r>
                <w:r w:rsidR="007E7355" w:rsidRPr="0068528E">
                  <w:rPr>
                    <w:rFonts w:ascii="Cambria" w:hAnsi="Cambria"/>
                    <w:lang w:val="en-US" w:eastAsia="en-GB"/>
                  </w:rPr>
                  <w:t>committed</w:t>
                </w:r>
                <w:r w:rsidRPr="0068528E">
                  <w:rPr>
                    <w:rFonts w:ascii="Cambria" w:hAnsi="Cambria"/>
                    <w:lang w:val="en-US" w:eastAsia="en-GB"/>
                  </w:rPr>
                  <w:t xml:space="preserve"> to the Kingdom of Saudi Arabia Vision 2030.</w:t>
                </w:r>
              </w:p>
              <w:p w14:paraId="4F50A663" w14:textId="77777777" w:rsidR="00737ADC" w:rsidRPr="0068528E" w:rsidRDefault="00737ADC" w:rsidP="005E788A">
                <w:pPr>
                  <w:rPr>
                    <w:rFonts w:ascii="Cambria" w:hAnsi="Cambria"/>
                    <w:b/>
                    <w:u w:val="single"/>
                    <w:lang w:val="en-US" w:eastAsia="en-GB"/>
                  </w:rPr>
                </w:pPr>
              </w:p>
            </w:tc>
          </w:tr>
        </w:tbl>
        <w:p w14:paraId="3A3A2356" w14:textId="77777777" w:rsidR="005E788A" w:rsidRPr="005D7A2A" w:rsidRDefault="00737ADC" w:rsidP="005E788A">
          <w:pPr>
            <w:rPr>
              <w:lang w:val="en-US" w:eastAsia="en-GB"/>
            </w:rPr>
          </w:pPr>
          <w:r w:rsidRPr="005D7A2A">
            <w:rPr>
              <w:noProof/>
              <w:lang w:val="en-US"/>
            </w:rPr>
            <w:drawing>
              <wp:inline distT="0" distB="0" distL="0" distR="0" wp14:anchorId="03F6CFDD" wp14:editId="73A9314D">
                <wp:extent cx="5745192" cy="2753360"/>
                <wp:effectExtent l="19050" t="19050" r="27305" b="279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2152" cy="2756696"/>
                        </a:xfrm>
                        <a:prstGeom prst="rect">
                          <a:avLst/>
                        </a:prstGeom>
                        <a:ln>
                          <a:solidFill>
                            <a:schemeClr val="accent1"/>
                          </a:solidFill>
                        </a:ln>
                      </pic:spPr>
                    </pic:pic>
                  </a:graphicData>
                </a:graphic>
              </wp:inline>
            </w:drawing>
          </w:r>
        </w:p>
        <w:p w14:paraId="636A79EC" w14:textId="74232CA3" w:rsidR="000A4642" w:rsidRPr="004A4ED2" w:rsidRDefault="000A4642" w:rsidP="000A4642">
          <w:pPr>
            <w:rPr>
              <w:rFonts w:ascii="Cambria" w:hAnsi="Cambria"/>
              <w:sz w:val="22"/>
              <w:lang w:val="en-US"/>
            </w:rPr>
          </w:pPr>
          <w:r w:rsidRPr="004A4ED2">
            <w:rPr>
              <w:rFonts w:ascii="Cambria" w:hAnsi="Cambria"/>
              <w:b/>
              <w:sz w:val="22"/>
              <w:lang w:val="en-US"/>
            </w:rPr>
            <w:t xml:space="preserve">Atheeb Intergraph has a team of 250+ people in the Middle East, with offices in </w:t>
          </w:r>
          <w:r w:rsidR="00662756">
            <w:rPr>
              <w:rFonts w:ascii="Cambria" w:hAnsi="Cambria"/>
              <w:b/>
              <w:sz w:val="22"/>
              <w:lang w:val="en-US"/>
            </w:rPr>
            <w:t>Riyadh</w:t>
          </w:r>
          <w:r w:rsidRPr="004A4ED2">
            <w:rPr>
              <w:rFonts w:ascii="Cambria" w:hAnsi="Cambria"/>
              <w:b/>
              <w:sz w:val="22"/>
              <w:lang w:val="en-US"/>
            </w:rPr>
            <w:t xml:space="preserve">, Khobar, </w:t>
          </w:r>
          <w:r w:rsidR="00662756">
            <w:rPr>
              <w:rFonts w:ascii="Cambria" w:hAnsi="Cambria"/>
              <w:b/>
              <w:sz w:val="22"/>
              <w:lang w:val="en-US"/>
            </w:rPr>
            <w:t>Jeddah</w:t>
          </w:r>
          <w:r w:rsidRPr="004A4ED2">
            <w:rPr>
              <w:rFonts w:ascii="Cambria" w:hAnsi="Cambria"/>
              <w:b/>
              <w:sz w:val="22"/>
              <w:lang w:val="en-US"/>
            </w:rPr>
            <w:t xml:space="preserve"> and </w:t>
          </w:r>
          <w:r w:rsidR="00662756">
            <w:rPr>
              <w:rFonts w:ascii="Cambria" w:hAnsi="Cambria"/>
              <w:b/>
              <w:sz w:val="22"/>
              <w:lang w:val="en-US"/>
            </w:rPr>
            <w:t>Abu Dhabi</w:t>
          </w:r>
          <w:r w:rsidRPr="004A4ED2">
            <w:rPr>
              <w:rFonts w:ascii="Cambria" w:hAnsi="Cambria"/>
              <w:b/>
              <w:sz w:val="22"/>
              <w:lang w:val="en-US"/>
            </w:rPr>
            <w:t>.</w:t>
          </w:r>
          <w:r w:rsidRPr="004A4ED2">
            <w:rPr>
              <w:rFonts w:ascii="Cambria" w:hAnsi="Cambria"/>
              <w:sz w:val="22"/>
              <w:lang w:val="en-US"/>
            </w:rPr>
            <w:t xml:space="preserve">  The combined experience of the technical team is in excess of 1000 man-years -- all related to supporting projects in the Middle East. This experienced services capability allows Intergraph to take on a wide range of support and consulting activities for our clients in the Middle East.</w:t>
          </w:r>
        </w:p>
        <w:p w14:paraId="06D45138" w14:textId="77777777" w:rsidR="000A4642" w:rsidRPr="004A4ED2" w:rsidRDefault="000A4642" w:rsidP="000A4642">
          <w:pPr>
            <w:rPr>
              <w:rFonts w:ascii="Cambria" w:hAnsi="Cambria"/>
              <w:sz w:val="22"/>
              <w:lang w:val="en-US"/>
            </w:rPr>
          </w:pPr>
          <w:r w:rsidRPr="004A4ED2">
            <w:rPr>
              <w:rFonts w:ascii="Cambria" w:hAnsi="Cambria"/>
              <w:sz w:val="22"/>
              <w:lang w:val="en-US"/>
            </w:rPr>
            <w:t>The team in Middle East provides first line support for the complete range of Intergraph solutions.  Where the local knowledge is not adequate, we are backed by the European regional support group, which ensures very rapid turnaround of problems by having a group to turn to within the Middle East time zone. Problems that are still unresolved at the regional level are then escalated to the global support organization in Huntsville, Alabama, U.S.A</w:t>
          </w:r>
        </w:p>
        <w:p w14:paraId="72C7847A" w14:textId="4AE3672F" w:rsidR="00807CA1" w:rsidRDefault="000A4642" w:rsidP="00C704C6">
          <w:pPr>
            <w:rPr>
              <w:rFonts w:ascii="Cambria" w:hAnsi="Cambria"/>
              <w:sz w:val="22"/>
              <w:lang w:val="en-US"/>
            </w:rPr>
          </w:pPr>
          <w:r w:rsidRPr="004A4ED2">
            <w:rPr>
              <w:rFonts w:ascii="Cambria" w:hAnsi="Cambria"/>
              <w:sz w:val="22"/>
              <w:lang w:val="en-US"/>
            </w:rPr>
            <w:t xml:space="preserve">Our large presence in the Middle East has allowed us to move beyond a technology supplier relationship, to establish a true partnership with this industry over the last few years.  We have many hundreds of </w:t>
          </w:r>
          <w:r w:rsidRPr="004A4ED2">
            <w:rPr>
              <w:rFonts w:ascii="Cambria" w:hAnsi="Cambria"/>
              <w:sz w:val="22"/>
              <w:lang w:val="en-US"/>
            </w:rPr>
            <w:lastRenderedPageBreak/>
            <w:t xml:space="preserve">trained users, but in order to meet an increasing demand we have established local training program to better service our customers and to ensure that the growing demand for trained users can be met. </w:t>
          </w:r>
        </w:p>
        <w:p w14:paraId="2BD281BB" w14:textId="52C13D99" w:rsidR="00807CA1" w:rsidRDefault="00807CA1" w:rsidP="00807CA1">
          <w:pPr>
            <w:pStyle w:val="Heading1"/>
            <w:rPr>
              <w:rFonts w:ascii="Cambria" w:hAnsi="Cambria"/>
            </w:rPr>
          </w:pPr>
          <w:bookmarkStart w:id="16" w:name="_Toc183417325"/>
          <w:r>
            <w:rPr>
              <w:rFonts w:ascii="Cambria" w:hAnsi="Cambria"/>
            </w:rPr>
            <w:t>Goals and Objectives</w:t>
          </w:r>
          <w:bookmarkEnd w:id="16"/>
        </w:p>
        <w:p w14:paraId="10FA45E0" w14:textId="77777777" w:rsidR="00C704C6" w:rsidRDefault="00C704C6" w:rsidP="00C704C6">
          <w:pPr>
            <w:rPr>
              <w:rFonts w:ascii="Cambria" w:hAnsi="Cambria"/>
              <w:sz w:val="22"/>
              <w:lang w:val="en-US"/>
            </w:rPr>
          </w:pPr>
          <w:r w:rsidRPr="0084266A">
            <w:rPr>
              <w:rFonts w:ascii="Cambria" w:hAnsi="Cambria"/>
              <w:sz w:val="22"/>
              <w:lang w:val="en-US"/>
            </w:rPr>
            <w:t>Large organizations face increasing challenges in managing growing volumes of information. In such a situation, there is a high possibility of inefficient handling of documents, inadequate search capabilities, and lack of centralized storage, which can lead to lost productivity, data redundancy, and potential compliance risks. To address these issues, there is a need for a robust Information Management System (IMS) that centralizes data storage, streamlines access, and enhances collaboration while maintaining security and compliance.</w:t>
          </w:r>
        </w:p>
        <w:p w14:paraId="0D2294C2" w14:textId="5F66454F" w:rsidR="000A76AE" w:rsidRDefault="000A76AE" w:rsidP="00C704C6">
          <w:pPr>
            <w:rPr>
              <w:rFonts w:ascii="Cambria" w:hAnsi="Cambria"/>
              <w:sz w:val="22"/>
              <w:lang w:val="en-US"/>
            </w:rPr>
          </w:pPr>
          <w:r w:rsidRPr="000A76AE">
            <w:rPr>
              <w:rFonts w:ascii="Cambria" w:hAnsi="Cambria"/>
              <w:sz w:val="22"/>
              <w:lang w:val="en-US"/>
            </w:rPr>
            <w:t>By implementing the IMS</w:t>
          </w:r>
          <w:r w:rsidRPr="000A76AE">
            <w:t xml:space="preserve">, the </w:t>
          </w:r>
          <w:r w:rsidRPr="000A76AE">
            <w:rPr>
              <w:rFonts w:ascii="Cambria" w:hAnsi="Cambria"/>
              <w:sz w:val="22"/>
              <w:lang w:val="en-US"/>
            </w:rPr>
            <w:t xml:space="preserve">project seeks to create a unified platform that enhances productivity and supports informed decision-making through better information access and management.  </w:t>
          </w:r>
        </w:p>
        <w:p w14:paraId="7F3D773B" w14:textId="058B295E" w:rsidR="00E8686E" w:rsidRPr="00BB2C14" w:rsidRDefault="00E8686E" w:rsidP="00BB2C14">
          <w:pPr>
            <w:pStyle w:val="Heading2"/>
            <w:numPr>
              <w:ilvl w:val="0"/>
              <w:numId w:val="0"/>
            </w:numPr>
            <w:spacing w:before="360" w:after="200"/>
            <w:ind w:left="431" w:hanging="431"/>
            <w:jc w:val="left"/>
            <w:rPr>
              <w:rFonts w:ascii="Cambria" w:hAnsi="Cambria"/>
              <w:color w:val="000000" w:themeColor="text1"/>
              <w:lang w:val="en-US"/>
            </w:rPr>
          </w:pPr>
          <w:bookmarkStart w:id="17" w:name="_Toc183417326"/>
          <w:r w:rsidRPr="00BB2C14">
            <w:rPr>
              <w:rFonts w:ascii="Cambria" w:hAnsi="Cambria"/>
              <w:color w:val="000000" w:themeColor="text1"/>
              <w:lang w:val="en-US"/>
            </w:rPr>
            <w:t>2.1</w:t>
          </w:r>
          <w:r w:rsidRPr="00BB2C14">
            <w:rPr>
              <w:rFonts w:ascii="Cambria" w:hAnsi="Cambria"/>
              <w:color w:val="000000" w:themeColor="text1"/>
              <w:lang w:val="en-US"/>
            </w:rPr>
            <w:tab/>
            <w:t>Purpose of the document</w:t>
          </w:r>
          <w:bookmarkEnd w:id="17"/>
        </w:p>
        <w:p w14:paraId="74140333" w14:textId="77777777" w:rsidR="00E8686E" w:rsidRPr="00BB2C14" w:rsidRDefault="00E8686E" w:rsidP="00E8686E">
          <w:pPr>
            <w:rPr>
              <w:rFonts w:ascii="Cambria" w:hAnsi="Cambria"/>
              <w:sz w:val="22"/>
              <w:lang w:val="en-US"/>
            </w:rPr>
          </w:pPr>
          <w:r w:rsidRPr="00BB2C14">
            <w:rPr>
              <w:rFonts w:ascii="Cambria" w:hAnsi="Cambria"/>
              <w:sz w:val="22"/>
              <w:lang w:val="en-US"/>
            </w:rPr>
            <w:t>This Functional Design Specification (FDS) outlines the design, features, and functionality of the proposed IMS. It aims to:</w:t>
          </w:r>
        </w:p>
        <w:p w14:paraId="3ECBA39A" w14:textId="77777777" w:rsidR="00E8686E" w:rsidRPr="00BB2C14" w:rsidRDefault="00E8686E" w:rsidP="00CC330B">
          <w:pPr>
            <w:pStyle w:val="ListParagraph"/>
            <w:numPr>
              <w:ilvl w:val="0"/>
              <w:numId w:val="14"/>
            </w:numPr>
            <w:rPr>
              <w:rFonts w:ascii="Cambria" w:hAnsi="Cambria"/>
              <w:sz w:val="22"/>
              <w:lang w:val="en-US"/>
            </w:rPr>
          </w:pPr>
          <w:r w:rsidRPr="00BB2C14">
            <w:rPr>
              <w:rFonts w:ascii="Cambria" w:hAnsi="Cambria"/>
              <w:sz w:val="22"/>
              <w:lang w:val="en-US"/>
            </w:rPr>
            <w:t>Define the system's capabilities to meet the identified business needs.</w:t>
          </w:r>
        </w:p>
        <w:p w14:paraId="25503053" w14:textId="77777777" w:rsidR="00E8686E" w:rsidRPr="00BB2C14" w:rsidRDefault="00E8686E" w:rsidP="00CC330B">
          <w:pPr>
            <w:pStyle w:val="ListParagraph"/>
            <w:numPr>
              <w:ilvl w:val="0"/>
              <w:numId w:val="14"/>
            </w:numPr>
            <w:rPr>
              <w:rFonts w:ascii="Cambria" w:hAnsi="Cambria"/>
              <w:sz w:val="22"/>
              <w:lang w:val="en-US"/>
            </w:rPr>
          </w:pPr>
          <w:r w:rsidRPr="00BB2C14">
            <w:rPr>
              <w:rFonts w:ascii="Cambria" w:hAnsi="Cambria"/>
              <w:sz w:val="22"/>
              <w:lang w:val="en-US"/>
            </w:rPr>
            <w:t>Provide a clear framework for development, testing, and implementation.</w:t>
          </w:r>
        </w:p>
        <w:p w14:paraId="105AB0C7" w14:textId="77777777" w:rsidR="00E8686E" w:rsidRPr="00BB2C14" w:rsidRDefault="00E8686E" w:rsidP="00CC330B">
          <w:pPr>
            <w:pStyle w:val="ListParagraph"/>
            <w:numPr>
              <w:ilvl w:val="0"/>
              <w:numId w:val="14"/>
            </w:numPr>
            <w:rPr>
              <w:rFonts w:ascii="Cambria" w:hAnsi="Cambria"/>
              <w:sz w:val="22"/>
              <w:lang w:val="en-US"/>
            </w:rPr>
          </w:pPr>
          <w:r w:rsidRPr="00BB2C14">
            <w:rPr>
              <w:rFonts w:ascii="Cambria" w:hAnsi="Cambria"/>
              <w:sz w:val="22"/>
              <w:lang w:val="en-US"/>
            </w:rPr>
            <w:t>Ensure alignment between stakeholders' expectations and the delivered solution.</w:t>
          </w:r>
        </w:p>
        <w:p w14:paraId="023C86DB" w14:textId="77777777" w:rsidR="00E8686E" w:rsidRPr="00BB2C14" w:rsidRDefault="00E8686E" w:rsidP="00E8686E">
          <w:pPr>
            <w:rPr>
              <w:rFonts w:ascii="Cambria" w:hAnsi="Cambria"/>
              <w:sz w:val="22"/>
              <w:lang w:val="en-US"/>
            </w:rPr>
          </w:pPr>
          <w:r w:rsidRPr="00BB2C14">
            <w:rPr>
              <w:rFonts w:ascii="Cambria" w:hAnsi="Cambria"/>
              <w:sz w:val="22"/>
              <w:lang w:val="en-US"/>
            </w:rPr>
            <w:t>By implementing the IMS, the project seeks to create a unified platform that enhances productivity and supports informed decision-making through better information access and management.</w:t>
          </w:r>
        </w:p>
        <w:p w14:paraId="670E3AC0" w14:textId="77777777" w:rsidR="00E8686E" w:rsidRDefault="00E8686E" w:rsidP="00E8686E">
          <w:pPr>
            <w:rPr>
              <w:rFonts w:ascii="Cambria" w:hAnsi="Cambria"/>
              <w:sz w:val="22"/>
              <w:lang w:val="en-US"/>
            </w:rPr>
          </w:pPr>
          <w:r w:rsidRPr="00BB2C14">
            <w:rPr>
              <w:rFonts w:ascii="Cambria" w:hAnsi="Cambria"/>
              <w:sz w:val="22"/>
              <w:lang w:val="en-US"/>
            </w:rPr>
            <w:t>Included in this document will be the detailed functional requirements including use cases, system inputs and outputs, process flows, diagrams, and mock-ups.</w:t>
          </w:r>
        </w:p>
        <w:p w14:paraId="41704752" w14:textId="66ECBACA" w:rsidR="00D56D12" w:rsidRPr="00D56D12" w:rsidRDefault="00D56D12" w:rsidP="00D56D12">
          <w:pPr>
            <w:pStyle w:val="Heading2"/>
            <w:numPr>
              <w:ilvl w:val="0"/>
              <w:numId w:val="0"/>
            </w:numPr>
            <w:spacing w:before="360" w:after="200"/>
            <w:ind w:left="431" w:hanging="431"/>
            <w:jc w:val="left"/>
            <w:rPr>
              <w:rFonts w:ascii="Cambria" w:hAnsi="Cambria"/>
              <w:color w:val="000000" w:themeColor="text1"/>
              <w:lang w:val="en-US"/>
            </w:rPr>
          </w:pPr>
          <w:bookmarkStart w:id="18" w:name="_Toc183417327"/>
          <w:r>
            <w:rPr>
              <w:rFonts w:ascii="Cambria" w:hAnsi="Cambria"/>
              <w:color w:val="000000" w:themeColor="text1"/>
              <w:lang w:val="en-US"/>
            </w:rPr>
            <w:t>2</w:t>
          </w:r>
          <w:r w:rsidRPr="00D56D12">
            <w:rPr>
              <w:rFonts w:ascii="Cambria" w:hAnsi="Cambria"/>
              <w:color w:val="000000" w:themeColor="text1"/>
              <w:lang w:val="en-US"/>
            </w:rPr>
            <w:t>.</w:t>
          </w:r>
          <w:r>
            <w:rPr>
              <w:rFonts w:ascii="Cambria" w:hAnsi="Cambria"/>
              <w:color w:val="000000" w:themeColor="text1"/>
              <w:lang w:val="en-US"/>
            </w:rPr>
            <w:t>2</w:t>
          </w:r>
          <w:r w:rsidRPr="00D56D12">
            <w:rPr>
              <w:rFonts w:ascii="Cambria" w:hAnsi="Cambria"/>
              <w:color w:val="000000" w:themeColor="text1"/>
              <w:lang w:val="en-US"/>
            </w:rPr>
            <w:tab/>
            <w:t>Objectives</w:t>
          </w:r>
          <w:bookmarkEnd w:id="18"/>
        </w:p>
        <w:p w14:paraId="0B6CFA9F" w14:textId="77777777" w:rsidR="00D56D12" w:rsidRPr="00D56D12" w:rsidRDefault="00D56D12" w:rsidP="00CC330B">
          <w:pPr>
            <w:pStyle w:val="ListParagraph"/>
            <w:numPr>
              <w:ilvl w:val="0"/>
              <w:numId w:val="15"/>
            </w:numPr>
            <w:rPr>
              <w:rFonts w:ascii="Cambria" w:hAnsi="Cambria"/>
              <w:sz w:val="22"/>
              <w:lang w:val="en-US"/>
            </w:rPr>
          </w:pPr>
          <w:r w:rsidRPr="00D56D12">
            <w:rPr>
              <w:rFonts w:ascii="Cambria" w:hAnsi="Cambria"/>
              <w:sz w:val="22"/>
              <w:lang w:val="en-US"/>
            </w:rPr>
            <w:t>Create a single source for organizational information.</w:t>
          </w:r>
        </w:p>
        <w:p w14:paraId="6ED75377" w14:textId="77777777" w:rsidR="00D56D12" w:rsidRPr="00D56D12" w:rsidRDefault="00D56D12" w:rsidP="00CC330B">
          <w:pPr>
            <w:pStyle w:val="ListParagraph"/>
            <w:numPr>
              <w:ilvl w:val="0"/>
              <w:numId w:val="15"/>
            </w:numPr>
            <w:rPr>
              <w:rFonts w:ascii="Cambria" w:hAnsi="Cambria"/>
              <w:sz w:val="22"/>
              <w:lang w:val="en-US"/>
            </w:rPr>
          </w:pPr>
          <w:r w:rsidRPr="00D56D12">
            <w:rPr>
              <w:rFonts w:ascii="Cambria" w:hAnsi="Cambria"/>
              <w:sz w:val="22"/>
              <w:lang w:val="en-US"/>
            </w:rPr>
            <w:t>Minimize time spent searching for and organizing data.</w:t>
          </w:r>
        </w:p>
        <w:p w14:paraId="55A9F4CA" w14:textId="77777777" w:rsidR="00D56D12" w:rsidRPr="00D56D12" w:rsidRDefault="00D56D12" w:rsidP="00CC330B">
          <w:pPr>
            <w:pStyle w:val="ListParagraph"/>
            <w:numPr>
              <w:ilvl w:val="0"/>
              <w:numId w:val="15"/>
            </w:numPr>
            <w:rPr>
              <w:rFonts w:ascii="Cambria" w:hAnsi="Cambria"/>
              <w:sz w:val="22"/>
              <w:lang w:val="en-US"/>
            </w:rPr>
          </w:pPr>
          <w:r w:rsidRPr="00D56D12">
            <w:rPr>
              <w:rFonts w:ascii="Cambria" w:hAnsi="Cambria"/>
              <w:sz w:val="22"/>
              <w:lang w:val="en-US"/>
            </w:rPr>
            <w:t>Ensure secure access to sensitive information.</w:t>
          </w:r>
        </w:p>
        <w:p w14:paraId="7420CD42" w14:textId="77777777" w:rsidR="00D56D12" w:rsidRPr="00D56D12" w:rsidRDefault="00D56D12" w:rsidP="00CC330B">
          <w:pPr>
            <w:pStyle w:val="ListParagraph"/>
            <w:numPr>
              <w:ilvl w:val="0"/>
              <w:numId w:val="15"/>
            </w:numPr>
            <w:rPr>
              <w:rFonts w:ascii="Cambria" w:hAnsi="Cambria"/>
              <w:sz w:val="22"/>
              <w:lang w:val="en-US"/>
            </w:rPr>
          </w:pPr>
          <w:r w:rsidRPr="00D56D12">
            <w:rPr>
              <w:rFonts w:ascii="Cambria" w:hAnsi="Cambria"/>
              <w:sz w:val="22"/>
              <w:lang w:val="en-US"/>
            </w:rPr>
            <w:t>Automate routine processes, thereby improving operational efficiency.</w:t>
          </w:r>
        </w:p>
        <w:p w14:paraId="0760D090" w14:textId="77777777" w:rsidR="000A76AE" w:rsidRDefault="000A76AE" w:rsidP="00807CA1">
          <w:pPr>
            <w:widowControl w:val="0"/>
            <w:tabs>
              <w:tab w:val="center" w:pos="4513"/>
            </w:tabs>
            <w:adjustRightInd w:val="0"/>
            <w:spacing w:before="120" w:after="120" w:line="240" w:lineRule="atLeast"/>
            <w:textAlignment w:val="baseline"/>
            <w:rPr>
              <w:rFonts w:ascii="Cambria" w:hAnsi="Cambria"/>
              <w:sz w:val="22"/>
              <w:lang w:val="en-US"/>
            </w:rPr>
          </w:pPr>
        </w:p>
        <w:p w14:paraId="413A2744" w14:textId="6FFE2A6A" w:rsidR="00917F03" w:rsidRDefault="00917F03" w:rsidP="00917F03">
          <w:pPr>
            <w:pStyle w:val="Heading1"/>
            <w:rPr>
              <w:rFonts w:ascii="Cambria" w:hAnsi="Cambria"/>
            </w:rPr>
          </w:pPr>
          <w:bookmarkStart w:id="19" w:name="_Toc183417328"/>
          <w:r>
            <w:rPr>
              <w:rFonts w:ascii="Cambria" w:hAnsi="Cambria"/>
            </w:rPr>
            <w:t>System / Solution Overview</w:t>
          </w:r>
          <w:bookmarkEnd w:id="19"/>
        </w:p>
        <w:p w14:paraId="4F5A885D" w14:textId="4D8D474E" w:rsidR="000237C1" w:rsidRPr="00BB2C14" w:rsidRDefault="00D56D12" w:rsidP="000237C1">
          <w:pPr>
            <w:rPr>
              <w:rFonts w:ascii="Cambria" w:hAnsi="Cambria"/>
              <w:sz w:val="22"/>
              <w:lang w:val="en-US"/>
            </w:rPr>
          </w:pPr>
          <w:r w:rsidRPr="00D56D12">
            <w:rPr>
              <w:rFonts w:ascii="Cambria" w:hAnsi="Cambria"/>
              <w:sz w:val="22"/>
              <w:lang w:val="en-US"/>
            </w:rPr>
            <w:t>The Information Management System (IMS) is a centralized software platform designed to store, organize, retrieve, and manage organizational data and documents efficiently. The system offers robust features for document management, user access control, advanced search capabilities, and analytics. It is intended to streamline information workflows, enhance collaboration, and ensure secure and compliant data handling.</w:t>
          </w:r>
        </w:p>
        <w:p w14:paraId="5F2E48B3" w14:textId="4D85349F" w:rsidR="000237C1" w:rsidRPr="00913A43" w:rsidRDefault="00B140D5" w:rsidP="000237C1">
          <w:pPr>
            <w:pStyle w:val="Heading2"/>
            <w:numPr>
              <w:ilvl w:val="0"/>
              <w:numId w:val="0"/>
            </w:numPr>
            <w:spacing w:before="360" w:after="200"/>
            <w:ind w:left="431" w:hanging="431"/>
            <w:jc w:val="left"/>
            <w:rPr>
              <w:rFonts w:ascii="Cambria" w:hAnsi="Cambria"/>
              <w:color w:val="000000" w:themeColor="text1"/>
              <w:lang w:val="en-US"/>
            </w:rPr>
          </w:pPr>
          <w:bookmarkStart w:id="20" w:name="_Toc345929874"/>
          <w:bookmarkStart w:id="21" w:name="_Toc183417329"/>
          <w:r>
            <w:rPr>
              <w:rFonts w:ascii="Cambria" w:hAnsi="Cambria"/>
              <w:color w:val="000000" w:themeColor="text1"/>
              <w:lang w:val="en-US"/>
            </w:rPr>
            <w:lastRenderedPageBreak/>
            <w:t>3</w:t>
          </w:r>
          <w:r w:rsidR="000237C1">
            <w:rPr>
              <w:rFonts w:ascii="Cambria" w:hAnsi="Cambria"/>
              <w:color w:val="000000" w:themeColor="text1"/>
              <w:lang w:val="en-US"/>
            </w:rPr>
            <w:t>.</w:t>
          </w:r>
          <w:r>
            <w:rPr>
              <w:rFonts w:ascii="Cambria" w:hAnsi="Cambria"/>
              <w:color w:val="000000" w:themeColor="text1"/>
              <w:lang w:val="en-US"/>
            </w:rPr>
            <w:t>1</w:t>
          </w:r>
          <w:r w:rsidR="000237C1" w:rsidRPr="00913A43">
            <w:rPr>
              <w:rFonts w:ascii="Cambria" w:hAnsi="Cambria"/>
              <w:color w:val="000000" w:themeColor="text1"/>
              <w:lang w:val="en-US"/>
            </w:rPr>
            <w:tab/>
            <w:t>Project Scope</w:t>
          </w:r>
          <w:bookmarkEnd w:id="20"/>
          <w:bookmarkEnd w:id="21"/>
        </w:p>
        <w:p w14:paraId="0DA7F0F8" w14:textId="77777777" w:rsidR="000237C1" w:rsidRPr="00913A43" w:rsidRDefault="000237C1" w:rsidP="000237C1">
          <w:pPr>
            <w:rPr>
              <w:rFonts w:ascii="Cambria" w:hAnsi="Cambria"/>
              <w:sz w:val="22"/>
              <w:lang w:val="en-US"/>
            </w:rPr>
          </w:pPr>
          <w:r w:rsidRPr="00913A43">
            <w:rPr>
              <w:rFonts w:ascii="Cambria" w:hAnsi="Cambria"/>
              <w:sz w:val="22"/>
              <w:lang w:val="en-US"/>
            </w:rPr>
            <w:t xml:space="preserve">The IMS software will consist of the following key modules: </w:t>
          </w:r>
        </w:p>
        <w:p w14:paraId="7ED409D2" w14:textId="333DBBE3" w:rsidR="000237C1" w:rsidRPr="00913A43" w:rsidRDefault="00B140D5" w:rsidP="000237C1">
          <w:pPr>
            <w:rPr>
              <w:rFonts w:ascii="Cambria" w:hAnsi="Cambria"/>
              <w:sz w:val="22"/>
              <w:lang w:val="en-US"/>
            </w:rPr>
          </w:pPr>
          <w:r>
            <w:rPr>
              <w:rFonts w:ascii="Cambria" w:hAnsi="Cambria"/>
              <w:b/>
              <w:bCs/>
              <w:sz w:val="22"/>
              <w:lang w:val="en-US"/>
            </w:rPr>
            <w:t>3</w:t>
          </w:r>
          <w:r w:rsidR="000237C1" w:rsidRPr="00913A43">
            <w:rPr>
              <w:rFonts w:ascii="Cambria" w:hAnsi="Cambria"/>
              <w:b/>
              <w:bCs/>
              <w:sz w:val="22"/>
              <w:lang w:val="en-US"/>
            </w:rPr>
            <w:t>.</w:t>
          </w:r>
          <w:r>
            <w:rPr>
              <w:rFonts w:ascii="Cambria" w:hAnsi="Cambria"/>
              <w:b/>
              <w:bCs/>
              <w:sz w:val="22"/>
              <w:lang w:val="en-US"/>
            </w:rPr>
            <w:t>1</w:t>
          </w:r>
          <w:r w:rsidR="000237C1" w:rsidRPr="00913A43">
            <w:rPr>
              <w:rFonts w:ascii="Cambria" w:hAnsi="Cambria"/>
              <w:b/>
              <w:bCs/>
              <w:sz w:val="22"/>
              <w:lang w:val="en-US"/>
            </w:rPr>
            <w:t>.1</w:t>
          </w:r>
          <w:r w:rsidR="000237C1" w:rsidRPr="00913A43">
            <w:rPr>
              <w:rFonts w:ascii="Cambria" w:hAnsi="Cambria"/>
              <w:sz w:val="22"/>
              <w:lang w:val="en-US"/>
            </w:rPr>
            <w:tab/>
          </w:r>
          <w:r w:rsidR="000237C1" w:rsidRPr="004B7C97">
            <w:rPr>
              <w:rFonts w:ascii="Cambria" w:hAnsi="Cambria"/>
              <w:b/>
              <w:bCs/>
              <w:sz w:val="22"/>
              <w:lang w:val="en-US"/>
            </w:rPr>
            <w:t>Workflow Management System</w:t>
          </w:r>
          <w:r w:rsidR="000237C1" w:rsidRPr="00913A43">
            <w:rPr>
              <w:rFonts w:ascii="Cambria" w:hAnsi="Cambria"/>
              <w:sz w:val="22"/>
              <w:lang w:val="en-US"/>
            </w:rPr>
            <w:t xml:space="preserve">: This will streamline business processes, task assignments, and approvals. </w:t>
          </w:r>
        </w:p>
        <w:p w14:paraId="2789B22E" w14:textId="61C2693F" w:rsidR="000237C1" w:rsidRPr="00913A43" w:rsidRDefault="00B140D5" w:rsidP="000237C1">
          <w:pPr>
            <w:rPr>
              <w:rFonts w:ascii="Cambria" w:hAnsi="Cambria"/>
              <w:sz w:val="22"/>
              <w:lang w:val="en-US"/>
            </w:rPr>
          </w:pPr>
          <w:r>
            <w:rPr>
              <w:rFonts w:ascii="Cambria" w:hAnsi="Cambria"/>
              <w:b/>
              <w:bCs/>
              <w:sz w:val="22"/>
              <w:lang w:val="en-US"/>
            </w:rPr>
            <w:t>3</w:t>
          </w:r>
          <w:r w:rsidR="000237C1" w:rsidRPr="00913A43">
            <w:rPr>
              <w:rFonts w:ascii="Cambria" w:hAnsi="Cambria"/>
              <w:b/>
              <w:bCs/>
              <w:sz w:val="22"/>
              <w:lang w:val="en-US"/>
            </w:rPr>
            <w:t>.</w:t>
          </w:r>
          <w:r>
            <w:rPr>
              <w:rFonts w:ascii="Cambria" w:hAnsi="Cambria"/>
              <w:b/>
              <w:bCs/>
              <w:sz w:val="22"/>
              <w:lang w:val="en-US"/>
            </w:rPr>
            <w:t>1</w:t>
          </w:r>
          <w:r w:rsidR="000237C1" w:rsidRPr="00913A43">
            <w:rPr>
              <w:rFonts w:ascii="Cambria" w:hAnsi="Cambria"/>
              <w:b/>
              <w:bCs/>
              <w:sz w:val="22"/>
              <w:lang w:val="en-US"/>
            </w:rPr>
            <w:t>.2</w:t>
          </w:r>
          <w:r w:rsidR="000237C1" w:rsidRPr="00913A43">
            <w:rPr>
              <w:rFonts w:ascii="Cambria" w:hAnsi="Cambria"/>
              <w:sz w:val="22"/>
              <w:lang w:val="en-US"/>
            </w:rPr>
            <w:tab/>
          </w:r>
          <w:r w:rsidR="000237C1" w:rsidRPr="004B7C97">
            <w:rPr>
              <w:rFonts w:ascii="Cambria" w:hAnsi="Cambria"/>
              <w:b/>
              <w:bCs/>
              <w:sz w:val="22"/>
              <w:lang w:val="en-US"/>
            </w:rPr>
            <w:t>Document Management System</w:t>
          </w:r>
          <w:r w:rsidR="000237C1" w:rsidRPr="00913A43">
            <w:rPr>
              <w:rFonts w:ascii="Cambria" w:hAnsi="Cambria"/>
              <w:sz w:val="22"/>
              <w:lang w:val="en-US"/>
            </w:rPr>
            <w:t xml:space="preserve">: This will allow secure document storage, sharing, and revision / version control. </w:t>
          </w:r>
        </w:p>
        <w:p w14:paraId="08E6919E" w14:textId="1F5CCF5C" w:rsidR="00B140D5" w:rsidRPr="00B140D5" w:rsidRDefault="00B140D5" w:rsidP="00D56D12">
          <w:pPr>
            <w:rPr>
              <w:rFonts w:ascii="Cambria" w:hAnsi="Cambria"/>
              <w:sz w:val="22"/>
              <w:lang w:val="en-US"/>
            </w:rPr>
          </w:pPr>
          <w:r>
            <w:rPr>
              <w:rFonts w:ascii="Cambria" w:hAnsi="Cambria"/>
              <w:b/>
              <w:bCs/>
              <w:sz w:val="22"/>
              <w:lang w:val="en-US"/>
            </w:rPr>
            <w:t>3</w:t>
          </w:r>
          <w:r w:rsidR="000237C1" w:rsidRPr="00913A43">
            <w:rPr>
              <w:rFonts w:ascii="Cambria" w:hAnsi="Cambria"/>
              <w:b/>
              <w:bCs/>
              <w:sz w:val="22"/>
              <w:lang w:val="en-US"/>
            </w:rPr>
            <w:t>.</w:t>
          </w:r>
          <w:r>
            <w:rPr>
              <w:rFonts w:ascii="Cambria" w:hAnsi="Cambria"/>
              <w:b/>
              <w:bCs/>
              <w:sz w:val="22"/>
              <w:lang w:val="en-US"/>
            </w:rPr>
            <w:t>1</w:t>
          </w:r>
          <w:r w:rsidR="000237C1" w:rsidRPr="00913A43">
            <w:rPr>
              <w:rFonts w:ascii="Cambria" w:hAnsi="Cambria"/>
              <w:b/>
              <w:bCs/>
              <w:sz w:val="22"/>
              <w:lang w:val="en-US"/>
            </w:rPr>
            <w:t>.3</w:t>
          </w:r>
          <w:r w:rsidR="000237C1" w:rsidRPr="00913A43">
            <w:rPr>
              <w:rFonts w:ascii="Cambria" w:hAnsi="Cambria"/>
              <w:sz w:val="22"/>
              <w:lang w:val="en-US"/>
            </w:rPr>
            <w:tab/>
          </w:r>
          <w:r w:rsidR="000237C1" w:rsidRPr="004B7C97">
            <w:rPr>
              <w:rFonts w:ascii="Cambria" w:hAnsi="Cambria"/>
              <w:b/>
              <w:bCs/>
              <w:sz w:val="22"/>
              <w:lang w:val="en-US"/>
            </w:rPr>
            <w:t>Dashboard Interface</w:t>
          </w:r>
          <w:r w:rsidR="000237C1" w:rsidRPr="00913A43">
            <w:rPr>
              <w:rFonts w:ascii="Cambria" w:hAnsi="Cambria"/>
              <w:sz w:val="22"/>
              <w:lang w:val="en-US"/>
            </w:rPr>
            <w:t xml:space="preserve">: This dashboard will handle user queries, extract required data from databases via RESTful APIs, and display data visualizations as requested. </w:t>
          </w:r>
        </w:p>
        <w:p w14:paraId="0392EACA" w14:textId="71BAB797" w:rsidR="00D56D12" w:rsidRPr="00B140D5" w:rsidRDefault="00B140D5" w:rsidP="00B140D5">
          <w:pPr>
            <w:pStyle w:val="Heading2"/>
            <w:numPr>
              <w:ilvl w:val="0"/>
              <w:numId w:val="0"/>
            </w:numPr>
            <w:spacing w:before="360" w:after="200"/>
            <w:ind w:left="431" w:hanging="431"/>
            <w:jc w:val="left"/>
            <w:rPr>
              <w:rFonts w:ascii="Cambria" w:hAnsi="Cambria"/>
              <w:color w:val="000000" w:themeColor="text1"/>
              <w:lang w:val="en-US"/>
            </w:rPr>
          </w:pPr>
          <w:bookmarkStart w:id="22" w:name="_Toc183417330"/>
          <w:r>
            <w:rPr>
              <w:rFonts w:ascii="Cambria" w:hAnsi="Cambria"/>
              <w:color w:val="000000" w:themeColor="text1"/>
              <w:lang w:val="en-US"/>
            </w:rPr>
            <w:t>3</w:t>
          </w:r>
          <w:r w:rsidR="00D56D12" w:rsidRPr="00B140D5">
            <w:rPr>
              <w:rFonts w:ascii="Cambria" w:hAnsi="Cambria"/>
              <w:color w:val="000000" w:themeColor="text1"/>
              <w:lang w:val="en-US"/>
            </w:rPr>
            <w:t>.</w:t>
          </w:r>
          <w:r>
            <w:rPr>
              <w:rFonts w:ascii="Cambria" w:hAnsi="Cambria"/>
              <w:color w:val="000000" w:themeColor="text1"/>
              <w:lang w:val="en-US"/>
            </w:rPr>
            <w:t>2</w:t>
          </w:r>
          <w:r w:rsidR="00D56D12" w:rsidRPr="00B140D5">
            <w:rPr>
              <w:rFonts w:ascii="Cambria" w:hAnsi="Cambria"/>
              <w:color w:val="000000" w:themeColor="text1"/>
              <w:lang w:val="en-US"/>
            </w:rPr>
            <w:tab/>
            <w:t>In-Scope Features</w:t>
          </w:r>
          <w:bookmarkEnd w:id="22"/>
        </w:p>
        <w:p w14:paraId="3645F4B7" w14:textId="77777777" w:rsidR="00D56D12" w:rsidRPr="00B140D5" w:rsidRDefault="00D56D12" w:rsidP="00D56D12">
          <w:pPr>
            <w:rPr>
              <w:rFonts w:ascii="Cambria" w:hAnsi="Cambria"/>
              <w:sz w:val="22"/>
              <w:lang w:val="en-US"/>
            </w:rPr>
          </w:pPr>
          <w:r w:rsidRPr="00B140D5">
            <w:rPr>
              <w:rFonts w:ascii="Cambria" w:hAnsi="Cambria"/>
              <w:sz w:val="22"/>
              <w:lang w:val="en-US"/>
            </w:rPr>
            <w:t>The IMS will include the following functionalities:</w:t>
          </w:r>
        </w:p>
        <w:p w14:paraId="34C9E633" w14:textId="5A2B8131" w:rsidR="00D56D12" w:rsidRPr="00B140D5" w:rsidRDefault="000B4A39" w:rsidP="00B140D5">
          <w:pPr>
            <w:rPr>
              <w:rFonts w:ascii="Cambria" w:hAnsi="Cambria"/>
              <w:b/>
              <w:bCs/>
              <w:sz w:val="22"/>
              <w:lang w:val="en-US"/>
            </w:rPr>
          </w:pPr>
          <w:r>
            <w:rPr>
              <w:rFonts w:ascii="Cambria" w:hAnsi="Cambria"/>
              <w:b/>
              <w:bCs/>
              <w:sz w:val="22"/>
              <w:lang w:val="en-US"/>
            </w:rPr>
            <w:t>3</w:t>
          </w:r>
          <w:r w:rsidR="00D56D12" w:rsidRPr="00B140D5">
            <w:rPr>
              <w:rFonts w:ascii="Cambria" w:hAnsi="Cambria"/>
              <w:b/>
              <w:bCs/>
              <w:sz w:val="22"/>
              <w:lang w:val="en-US"/>
            </w:rPr>
            <w:t>.</w:t>
          </w:r>
          <w:r>
            <w:rPr>
              <w:rFonts w:ascii="Cambria" w:hAnsi="Cambria"/>
              <w:b/>
              <w:bCs/>
              <w:sz w:val="22"/>
              <w:lang w:val="en-US"/>
            </w:rPr>
            <w:t>2</w:t>
          </w:r>
          <w:r w:rsidR="00D56D12" w:rsidRPr="00B140D5">
            <w:rPr>
              <w:rFonts w:ascii="Cambria" w:hAnsi="Cambria"/>
              <w:b/>
              <w:bCs/>
              <w:sz w:val="22"/>
              <w:lang w:val="en-US"/>
            </w:rPr>
            <w:t>.</w:t>
          </w:r>
          <w:r>
            <w:rPr>
              <w:rFonts w:ascii="Cambria" w:hAnsi="Cambria"/>
              <w:b/>
              <w:bCs/>
              <w:sz w:val="22"/>
              <w:lang w:val="en-US"/>
            </w:rPr>
            <w:t>1</w:t>
          </w:r>
          <w:r w:rsidR="00D56D12" w:rsidRPr="00B140D5">
            <w:rPr>
              <w:rFonts w:ascii="Cambria" w:hAnsi="Cambria"/>
              <w:b/>
              <w:bCs/>
              <w:sz w:val="22"/>
              <w:lang w:val="en-US"/>
            </w:rPr>
            <w:tab/>
            <w:t>Document Storage and Retrieval</w:t>
          </w:r>
        </w:p>
        <w:p w14:paraId="40910493" w14:textId="77777777" w:rsidR="00D56D12" w:rsidRPr="00B140D5" w:rsidRDefault="00D56D12" w:rsidP="00CC330B">
          <w:pPr>
            <w:pStyle w:val="ListParagraph"/>
            <w:numPr>
              <w:ilvl w:val="0"/>
              <w:numId w:val="15"/>
            </w:numPr>
            <w:rPr>
              <w:rFonts w:ascii="Cambria" w:hAnsi="Cambria"/>
              <w:sz w:val="22"/>
              <w:lang w:val="en-US"/>
            </w:rPr>
          </w:pPr>
          <w:r w:rsidRPr="00B140D5">
            <w:rPr>
              <w:rFonts w:ascii="Cambria" w:hAnsi="Cambria"/>
              <w:sz w:val="22"/>
              <w:lang w:val="en-US"/>
            </w:rPr>
            <w:t xml:space="preserve">Text Search (google search) </w:t>
          </w:r>
        </w:p>
        <w:p w14:paraId="16695146" w14:textId="77777777" w:rsidR="00D56D12" w:rsidRPr="00B140D5" w:rsidRDefault="00D56D12" w:rsidP="00CC330B">
          <w:pPr>
            <w:pStyle w:val="ListParagraph"/>
            <w:numPr>
              <w:ilvl w:val="0"/>
              <w:numId w:val="15"/>
            </w:numPr>
            <w:rPr>
              <w:rFonts w:ascii="Cambria" w:hAnsi="Cambria"/>
              <w:sz w:val="22"/>
              <w:lang w:val="en-US"/>
            </w:rPr>
          </w:pPr>
          <w:r w:rsidRPr="00B140D5">
            <w:rPr>
              <w:rFonts w:ascii="Cambria" w:hAnsi="Cambria"/>
              <w:sz w:val="22"/>
              <w:lang w:val="en-US"/>
            </w:rPr>
            <w:t xml:space="preserve">Quick Search - Based on Name &amp; Title </w:t>
          </w:r>
        </w:p>
        <w:p w14:paraId="615FA40C" w14:textId="77777777" w:rsidR="00D56D12" w:rsidRPr="00B140D5" w:rsidRDefault="00D56D12" w:rsidP="00CC330B">
          <w:pPr>
            <w:pStyle w:val="ListParagraph"/>
            <w:numPr>
              <w:ilvl w:val="0"/>
              <w:numId w:val="15"/>
            </w:numPr>
            <w:rPr>
              <w:rFonts w:ascii="Cambria" w:hAnsi="Cambria"/>
              <w:sz w:val="22"/>
              <w:lang w:val="en-US"/>
            </w:rPr>
          </w:pPr>
          <w:r w:rsidRPr="00B140D5">
            <w:rPr>
              <w:rFonts w:ascii="Cambria" w:hAnsi="Cambria"/>
              <w:sz w:val="22"/>
              <w:lang w:val="en-US"/>
            </w:rPr>
            <w:t xml:space="preserve">Advance Search </w:t>
          </w:r>
        </w:p>
        <w:p w14:paraId="2D25545A" w14:textId="77777777" w:rsidR="00D56D12" w:rsidRPr="00B140D5" w:rsidRDefault="00D56D12" w:rsidP="00CC330B">
          <w:pPr>
            <w:pStyle w:val="ListParagraph"/>
            <w:numPr>
              <w:ilvl w:val="0"/>
              <w:numId w:val="15"/>
            </w:numPr>
            <w:rPr>
              <w:rFonts w:ascii="Cambria" w:hAnsi="Cambria"/>
              <w:sz w:val="22"/>
              <w:lang w:val="en-US"/>
            </w:rPr>
          </w:pPr>
          <w:r w:rsidRPr="00B140D5">
            <w:rPr>
              <w:rFonts w:ascii="Cambria" w:hAnsi="Cambria"/>
              <w:sz w:val="22"/>
              <w:lang w:val="en-US"/>
            </w:rPr>
            <w:t xml:space="preserve">Content search </w:t>
          </w:r>
        </w:p>
        <w:p w14:paraId="0C21BB11" w14:textId="77777777" w:rsidR="00D56D12" w:rsidRPr="00B140D5" w:rsidRDefault="00D56D12" w:rsidP="00CC330B">
          <w:pPr>
            <w:pStyle w:val="ListParagraph"/>
            <w:numPr>
              <w:ilvl w:val="0"/>
              <w:numId w:val="15"/>
            </w:numPr>
            <w:rPr>
              <w:rFonts w:ascii="Cambria" w:hAnsi="Cambria"/>
              <w:sz w:val="22"/>
              <w:lang w:val="en-US"/>
            </w:rPr>
          </w:pPr>
          <w:r w:rsidRPr="00B140D5">
            <w:rPr>
              <w:rFonts w:ascii="Cambria" w:hAnsi="Cambria"/>
              <w:sz w:val="22"/>
              <w:lang w:val="en-US"/>
            </w:rPr>
            <w:t xml:space="preserve">Content Extraction </w:t>
          </w:r>
        </w:p>
        <w:p w14:paraId="051241C3" w14:textId="77777777" w:rsidR="00D56D12" w:rsidRPr="00B140D5" w:rsidRDefault="00D56D12" w:rsidP="00CC330B">
          <w:pPr>
            <w:pStyle w:val="ListParagraph"/>
            <w:numPr>
              <w:ilvl w:val="0"/>
              <w:numId w:val="15"/>
            </w:numPr>
            <w:rPr>
              <w:rFonts w:ascii="Cambria" w:hAnsi="Cambria"/>
              <w:sz w:val="22"/>
              <w:lang w:val="en-US"/>
            </w:rPr>
          </w:pPr>
          <w:r w:rsidRPr="00B140D5">
            <w:rPr>
              <w:rFonts w:ascii="Cambria" w:hAnsi="Cambria"/>
              <w:sz w:val="22"/>
              <w:lang w:val="en-US"/>
            </w:rPr>
            <w:t xml:space="preserve">Bulk Load Documents </w:t>
          </w:r>
        </w:p>
        <w:p w14:paraId="28718D5D" w14:textId="77777777" w:rsidR="00D56D12" w:rsidRDefault="00D56D12" w:rsidP="00CC330B">
          <w:pPr>
            <w:pStyle w:val="ListParagraph"/>
            <w:numPr>
              <w:ilvl w:val="0"/>
              <w:numId w:val="15"/>
            </w:numPr>
            <w:rPr>
              <w:rFonts w:ascii="Cambria" w:hAnsi="Cambria"/>
              <w:sz w:val="22"/>
              <w:lang w:val="en-US"/>
            </w:rPr>
          </w:pPr>
          <w:r w:rsidRPr="00B140D5">
            <w:rPr>
              <w:rFonts w:ascii="Cambria" w:hAnsi="Cambria"/>
              <w:sz w:val="22"/>
              <w:lang w:val="en-US"/>
            </w:rPr>
            <w:t xml:space="preserve">Create Documents with Properties &amp; Files </w:t>
          </w:r>
        </w:p>
        <w:p w14:paraId="2FF9A367" w14:textId="50827D5A" w:rsidR="00D95576" w:rsidRPr="00B140D5" w:rsidRDefault="00D95576" w:rsidP="00CC330B">
          <w:pPr>
            <w:pStyle w:val="ListParagraph"/>
            <w:numPr>
              <w:ilvl w:val="0"/>
              <w:numId w:val="15"/>
            </w:numPr>
            <w:rPr>
              <w:rFonts w:ascii="Cambria" w:hAnsi="Cambria"/>
              <w:sz w:val="22"/>
              <w:lang w:val="en-US"/>
            </w:rPr>
          </w:pPr>
          <w:r>
            <w:rPr>
              <w:rFonts w:ascii="Cambria" w:hAnsi="Cambria"/>
              <w:sz w:val="22"/>
              <w:lang w:val="en-US"/>
            </w:rPr>
            <w:t>AI-based Search Feature</w:t>
          </w:r>
          <w:r w:rsidR="008B2C7F">
            <w:rPr>
              <w:rFonts w:ascii="Cambria" w:hAnsi="Cambria"/>
              <w:sz w:val="22"/>
              <w:lang w:val="en-US"/>
            </w:rPr>
            <w:t xml:space="preserve"> (</w:t>
          </w:r>
          <w:proofErr w:type="spellStart"/>
          <w:r w:rsidR="008B2C7F">
            <w:rPr>
              <w:rFonts w:ascii="Cambria" w:hAnsi="Cambria"/>
              <w:sz w:val="22"/>
              <w:lang w:val="en-US"/>
            </w:rPr>
            <w:t>eg</w:t>
          </w:r>
          <w:proofErr w:type="spellEnd"/>
          <w:r w:rsidR="008B2C7F">
            <w:rPr>
              <w:rFonts w:ascii="Cambria" w:hAnsi="Cambria"/>
              <w:sz w:val="22"/>
              <w:lang w:val="en-US"/>
            </w:rPr>
            <w:t>: using ChatGPT-like prompts)</w:t>
          </w:r>
        </w:p>
        <w:p w14:paraId="2748F31E" w14:textId="251185E7" w:rsidR="00D56D12" w:rsidRPr="001E4757" w:rsidRDefault="001E4757" w:rsidP="001E4757">
          <w:pPr>
            <w:rPr>
              <w:rFonts w:ascii="Cambria" w:hAnsi="Cambria"/>
              <w:b/>
              <w:bCs/>
              <w:sz w:val="22"/>
              <w:lang w:val="en-US"/>
            </w:rPr>
          </w:pPr>
          <w:r>
            <w:rPr>
              <w:rFonts w:ascii="Cambria" w:hAnsi="Cambria"/>
              <w:b/>
              <w:bCs/>
              <w:sz w:val="22"/>
              <w:lang w:val="en-US"/>
            </w:rPr>
            <w:t>3</w:t>
          </w:r>
          <w:r w:rsidR="00D56D12" w:rsidRPr="001E4757">
            <w:rPr>
              <w:rFonts w:ascii="Cambria" w:hAnsi="Cambria"/>
              <w:b/>
              <w:bCs/>
              <w:sz w:val="22"/>
              <w:lang w:val="en-US"/>
            </w:rPr>
            <w:t>.</w:t>
          </w:r>
          <w:r>
            <w:rPr>
              <w:rFonts w:ascii="Cambria" w:hAnsi="Cambria"/>
              <w:b/>
              <w:bCs/>
              <w:sz w:val="22"/>
              <w:lang w:val="en-US"/>
            </w:rPr>
            <w:t>2</w:t>
          </w:r>
          <w:r w:rsidR="00D56D12" w:rsidRPr="001E4757">
            <w:rPr>
              <w:rFonts w:ascii="Cambria" w:hAnsi="Cambria"/>
              <w:b/>
              <w:bCs/>
              <w:sz w:val="22"/>
              <w:lang w:val="en-US"/>
            </w:rPr>
            <w:t>.2</w:t>
          </w:r>
          <w:r w:rsidR="00D56D12" w:rsidRPr="001E4757">
            <w:rPr>
              <w:rFonts w:ascii="Cambria" w:hAnsi="Cambria"/>
              <w:b/>
              <w:bCs/>
              <w:sz w:val="22"/>
              <w:lang w:val="en-US"/>
            </w:rPr>
            <w:tab/>
            <w:t>Document Management</w:t>
          </w:r>
        </w:p>
        <w:p w14:paraId="34A38091" w14:textId="77777777" w:rsidR="00D56D12" w:rsidRPr="00415531" w:rsidRDefault="00D56D12" w:rsidP="00CC330B">
          <w:pPr>
            <w:pStyle w:val="ListParagraph"/>
            <w:numPr>
              <w:ilvl w:val="0"/>
              <w:numId w:val="15"/>
            </w:numPr>
            <w:tabs>
              <w:tab w:val="num" w:pos="1440"/>
            </w:tabs>
            <w:rPr>
              <w:rFonts w:ascii="Cambria" w:hAnsi="Cambria"/>
              <w:sz w:val="22"/>
              <w:lang w:val="en-US"/>
            </w:rPr>
          </w:pPr>
          <w:r w:rsidRPr="00415531">
            <w:rPr>
              <w:rFonts w:ascii="Cambria" w:hAnsi="Cambria"/>
              <w:sz w:val="22"/>
              <w:lang w:val="en-US"/>
            </w:rPr>
            <w:t xml:space="preserve">Tag Categorization </w:t>
          </w:r>
        </w:p>
        <w:p w14:paraId="7F881D21" w14:textId="77777777" w:rsidR="00D56D12" w:rsidRPr="00415531" w:rsidRDefault="00D56D12" w:rsidP="00CC330B">
          <w:pPr>
            <w:pStyle w:val="ListParagraph"/>
            <w:numPr>
              <w:ilvl w:val="0"/>
              <w:numId w:val="15"/>
            </w:numPr>
            <w:tabs>
              <w:tab w:val="num" w:pos="1440"/>
            </w:tabs>
            <w:rPr>
              <w:rFonts w:ascii="Cambria" w:hAnsi="Cambria"/>
              <w:sz w:val="22"/>
              <w:lang w:val="en-US"/>
            </w:rPr>
          </w:pPr>
          <w:r w:rsidRPr="00415531">
            <w:rPr>
              <w:rFonts w:ascii="Cambria" w:hAnsi="Cambria"/>
              <w:sz w:val="22"/>
              <w:lang w:val="en-US"/>
            </w:rPr>
            <w:t xml:space="preserve">Document Categorization </w:t>
          </w:r>
        </w:p>
        <w:p w14:paraId="5DBA50CB" w14:textId="4FBA6B77" w:rsidR="00415531" w:rsidRPr="001E4757" w:rsidRDefault="001E4757" w:rsidP="001E4757">
          <w:pPr>
            <w:rPr>
              <w:rFonts w:ascii="Cambria" w:hAnsi="Cambria"/>
              <w:b/>
              <w:bCs/>
              <w:sz w:val="22"/>
              <w:lang w:val="en-US"/>
            </w:rPr>
          </w:pPr>
          <w:r>
            <w:rPr>
              <w:rFonts w:ascii="Cambria" w:hAnsi="Cambria"/>
              <w:b/>
              <w:bCs/>
              <w:sz w:val="22"/>
              <w:lang w:val="en-US"/>
            </w:rPr>
            <w:t>3</w:t>
          </w:r>
          <w:r w:rsidR="00D56D12" w:rsidRPr="001E4757">
            <w:rPr>
              <w:rFonts w:ascii="Cambria" w:hAnsi="Cambria"/>
              <w:b/>
              <w:bCs/>
              <w:sz w:val="22"/>
              <w:lang w:val="en-US"/>
            </w:rPr>
            <w:t>.</w:t>
          </w:r>
          <w:r>
            <w:rPr>
              <w:rFonts w:ascii="Cambria" w:hAnsi="Cambria"/>
              <w:b/>
              <w:bCs/>
              <w:sz w:val="22"/>
              <w:lang w:val="en-US"/>
            </w:rPr>
            <w:t>2</w:t>
          </w:r>
          <w:r w:rsidR="00D56D12" w:rsidRPr="001E4757">
            <w:rPr>
              <w:rFonts w:ascii="Cambria" w:hAnsi="Cambria"/>
              <w:b/>
              <w:bCs/>
              <w:sz w:val="22"/>
              <w:lang w:val="en-US"/>
            </w:rPr>
            <w:t>.3</w:t>
          </w:r>
          <w:r w:rsidR="00D56D12" w:rsidRPr="001E4757">
            <w:rPr>
              <w:rFonts w:ascii="Cambria" w:hAnsi="Cambria"/>
              <w:b/>
              <w:bCs/>
              <w:sz w:val="22"/>
              <w:lang w:val="en-US"/>
            </w:rPr>
            <w:tab/>
            <w:t>Workflow Management</w:t>
          </w:r>
        </w:p>
        <w:p w14:paraId="5AEFAE04" w14:textId="77777777" w:rsidR="00D56D12" w:rsidRPr="00415531" w:rsidRDefault="00D56D12" w:rsidP="00CC330B">
          <w:pPr>
            <w:pStyle w:val="ListParagraph"/>
            <w:numPr>
              <w:ilvl w:val="0"/>
              <w:numId w:val="15"/>
            </w:numPr>
            <w:tabs>
              <w:tab w:val="num" w:pos="1440"/>
            </w:tabs>
            <w:rPr>
              <w:rFonts w:ascii="Cambria" w:hAnsi="Cambria"/>
              <w:sz w:val="22"/>
              <w:lang w:val="en-US"/>
            </w:rPr>
          </w:pPr>
          <w:r w:rsidRPr="00415531">
            <w:rPr>
              <w:rFonts w:ascii="Cambria" w:hAnsi="Cambria"/>
              <w:sz w:val="22"/>
              <w:lang w:val="en-US"/>
            </w:rPr>
            <w:t xml:space="preserve">Role-based Creation / Approval / </w:t>
          </w:r>
        </w:p>
        <w:p w14:paraId="37F3A95E" w14:textId="77777777" w:rsidR="00D56D12" w:rsidRPr="00415531" w:rsidRDefault="00D56D12" w:rsidP="00CC330B">
          <w:pPr>
            <w:pStyle w:val="ListParagraph"/>
            <w:numPr>
              <w:ilvl w:val="0"/>
              <w:numId w:val="15"/>
            </w:numPr>
            <w:tabs>
              <w:tab w:val="num" w:pos="1440"/>
            </w:tabs>
            <w:rPr>
              <w:rFonts w:ascii="Cambria" w:hAnsi="Cambria"/>
              <w:sz w:val="22"/>
              <w:lang w:val="en-US"/>
            </w:rPr>
          </w:pPr>
          <w:r w:rsidRPr="00415531">
            <w:rPr>
              <w:rFonts w:ascii="Cambria" w:hAnsi="Cambria"/>
              <w:sz w:val="22"/>
              <w:lang w:val="en-US"/>
            </w:rPr>
            <w:t xml:space="preserve">Reject </w:t>
          </w:r>
        </w:p>
        <w:p w14:paraId="19B553CB" w14:textId="77777777" w:rsidR="00D56D12" w:rsidRPr="00415531" w:rsidRDefault="00D56D12" w:rsidP="00CC330B">
          <w:pPr>
            <w:pStyle w:val="ListParagraph"/>
            <w:numPr>
              <w:ilvl w:val="0"/>
              <w:numId w:val="15"/>
            </w:numPr>
            <w:tabs>
              <w:tab w:val="num" w:pos="1440"/>
            </w:tabs>
            <w:rPr>
              <w:rFonts w:ascii="Cambria" w:hAnsi="Cambria"/>
              <w:sz w:val="22"/>
              <w:lang w:val="en-US"/>
            </w:rPr>
          </w:pPr>
          <w:r w:rsidRPr="00415531">
            <w:rPr>
              <w:rFonts w:ascii="Cambria" w:hAnsi="Cambria"/>
              <w:sz w:val="22"/>
              <w:lang w:val="en-US"/>
            </w:rPr>
            <w:t xml:space="preserve">Graphical Viewing of Workflow </w:t>
          </w:r>
        </w:p>
        <w:p w14:paraId="5C5C41A6" w14:textId="77777777" w:rsidR="00D56D12" w:rsidRPr="00415531" w:rsidRDefault="00D56D12" w:rsidP="00CC330B">
          <w:pPr>
            <w:pStyle w:val="ListParagraph"/>
            <w:numPr>
              <w:ilvl w:val="0"/>
              <w:numId w:val="15"/>
            </w:numPr>
            <w:tabs>
              <w:tab w:val="num" w:pos="1440"/>
            </w:tabs>
            <w:rPr>
              <w:rFonts w:ascii="Cambria" w:hAnsi="Cambria"/>
              <w:sz w:val="22"/>
              <w:lang w:val="en-US"/>
            </w:rPr>
          </w:pPr>
          <w:r w:rsidRPr="00415531">
            <w:rPr>
              <w:rFonts w:ascii="Cambria" w:hAnsi="Cambria"/>
              <w:sz w:val="22"/>
              <w:lang w:val="en-US"/>
            </w:rPr>
            <w:t xml:space="preserve">Reports &amp; Alerts </w:t>
          </w:r>
        </w:p>
        <w:p w14:paraId="118C45B9" w14:textId="4D5B92BD" w:rsidR="00415531" w:rsidRPr="001E4757" w:rsidRDefault="001C76AA" w:rsidP="001E4757">
          <w:pPr>
            <w:rPr>
              <w:rFonts w:ascii="Cambria" w:hAnsi="Cambria"/>
              <w:b/>
              <w:bCs/>
              <w:sz w:val="22"/>
              <w:lang w:val="en-US"/>
            </w:rPr>
          </w:pPr>
          <w:r>
            <w:rPr>
              <w:rFonts w:ascii="Cambria" w:hAnsi="Cambria"/>
              <w:b/>
              <w:bCs/>
              <w:sz w:val="22"/>
              <w:lang w:val="en-US"/>
            </w:rPr>
            <w:t>3</w:t>
          </w:r>
          <w:r w:rsidR="00D56D12" w:rsidRPr="001E4757">
            <w:rPr>
              <w:rFonts w:ascii="Cambria" w:hAnsi="Cambria"/>
              <w:b/>
              <w:bCs/>
              <w:sz w:val="22"/>
              <w:lang w:val="en-US"/>
            </w:rPr>
            <w:t>.</w:t>
          </w:r>
          <w:r>
            <w:rPr>
              <w:rFonts w:ascii="Cambria" w:hAnsi="Cambria"/>
              <w:b/>
              <w:bCs/>
              <w:sz w:val="22"/>
              <w:lang w:val="en-US"/>
            </w:rPr>
            <w:t>2</w:t>
          </w:r>
          <w:r w:rsidR="00D56D12" w:rsidRPr="001E4757">
            <w:rPr>
              <w:rFonts w:ascii="Cambria" w:hAnsi="Cambria"/>
              <w:b/>
              <w:bCs/>
              <w:sz w:val="22"/>
              <w:lang w:val="en-US"/>
            </w:rPr>
            <w:t>.4</w:t>
          </w:r>
          <w:r w:rsidR="00D56D12" w:rsidRPr="001E4757">
            <w:rPr>
              <w:rFonts w:ascii="Cambria" w:hAnsi="Cambria"/>
              <w:b/>
              <w:bCs/>
              <w:sz w:val="22"/>
              <w:lang w:val="en-US"/>
            </w:rPr>
            <w:tab/>
            <w:t>Revision Control</w:t>
          </w:r>
        </w:p>
        <w:p w14:paraId="34DF894C" w14:textId="77777777" w:rsidR="00D56D12" w:rsidRPr="00415531" w:rsidRDefault="00D56D12" w:rsidP="00CC330B">
          <w:pPr>
            <w:pStyle w:val="ListParagraph"/>
            <w:numPr>
              <w:ilvl w:val="0"/>
              <w:numId w:val="15"/>
            </w:numPr>
            <w:tabs>
              <w:tab w:val="num" w:pos="1440"/>
            </w:tabs>
            <w:rPr>
              <w:rFonts w:ascii="Cambria" w:hAnsi="Cambria"/>
              <w:sz w:val="22"/>
              <w:lang w:val="en-US"/>
            </w:rPr>
          </w:pPr>
          <w:r w:rsidRPr="00415531">
            <w:rPr>
              <w:rFonts w:ascii="Cambria" w:hAnsi="Cambria"/>
              <w:sz w:val="22"/>
              <w:lang w:val="en-US"/>
            </w:rPr>
            <w:t xml:space="preserve">Tracking Document Changes and History </w:t>
          </w:r>
        </w:p>
        <w:p w14:paraId="7EA30657" w14:textId="77777777" w:rsidR="00D56D12" w:rsidRPr="00415531" w:rsidRDefault="00D56D12" w:rsidP="00CC330B">
          <w:pPr>
            <w:pStyle w:val="ListParagraph"/>
            <w:numPr>
              <w:ilvl w:val="0"/>
              <w:numId w:val="15"/>
            </w:numPr>
            <w:tabs>
              <w:tab w:val="num" w:pos="1440"/>
            </w:tabs>
            <w:rPr>
              <w:rFonts w:ascii="Cambria" w:hAnsi="Cambria"/>
              <w:sz w:val="22"/>
              <w:lang w:val="en-US"/>
            </w:rPr>
          </w:pPr>
          <w:r w:rsidRPr="00415531">
            <w:rPr>
              <w:rFonts w:ascii="Cambria" w:hAnsi="Cambria"/>
              <w:sz w:val="22"/>
              <w:lang w:val="en-US"/>
            </w:rPr>
            <w:t xml:space="preserve">Ability to revert to previous revisions </w:t>
          </w:r>
        </w:p>
        <w:p w14:paraId="5A4FA98D" w14:textId="3D2870FF" w:rsidR="00415531" w:rsidRPr="001E4757" w:rsidRDefault="00B77C6F" w:rsidP="001E4757">
          <w:pPr>
            <w:rPr>
              <w:rFonts w:ascii="Cambria" w:hAnsi="Cambria"/>
              <w:b/>
              <w:bCs/>
              <w:sz w:val="22"/>
              <w:lang w:val="en-US"/>
            </w:rPr>
          </w:pPr>
          <w:r>
            <w:rPr>
              <w:rFonts w:ascii="Cambria" w:hAnsi="Cambria"/>
              <w:b/>
              <w:bCs/>
              <w:sz w:val="22"/>
              <w:lang w:val="en-US"/>
            </w:rPr>
            <w:t>3</w:t>
          </w:r>
          <w:r w:rsidR="00D56D12" w:rsidRPr="001E4757">
            <w:rPr>
              <w:rFonts w:ascii="Cambria" w:hAnsi="Cambria"/>
              <w:b/>
              <w:bCs/>
              <w:sz w:val="22"/>
              <w:lang w:val="en-US"/>
            </w:rPr>
            <w:t>.</w:t>
          </w:r>
          <w:r>
            <w:rPr>
              <w:rFonts w:ascii="Cambria" w:hAnsi="Cambria"/>
              <w:b/>
              <w:bCs/>
              <w:sz w:val="22"/>
              <w:lang w:val="en-US"/>
            </w:rPr>
            <w:t>2</w:t>
          </w:r>
          <w:r w:rsidR="00D56D12" w:rsidRPr="001E4757">
            <w:rPr>
              <w:rFonts w:ascii="Cambria" w:hAnsi="Cambria"/>
              <w:b/>
              <w:bCs/>
              <w:sz w:val="22"/>
              <w:lang w:val="en-US"/>
            </w:rPr>
            <w:t>.5</w:t>
          </w:r>
          <w:r w:rsidR="00D56D12" w:rsidRPr="001E4757">
            <w:rPr>
              <w:rFonts w:ascii="Cambria" w:hAnsi="Cambria"/>
              <w:b/>
              <w:bCs/>
              <w:sz w:val="22"/>
              <w:lang w:val="en-US"/>
            </w:rPr>
            <w:tab/>
            <w:t>Access Control and Permissions</w:t>
          </w:r>
        </w:p>
        <w:p w14:paraId="15BAE2A2" w14:textId="77777777" w:rsidR="00D56D12" w:rsidRPr="00415531" w:rsidRDefault="00D56D12" w:rsidP="00CC330B">
          <w:pPr>
            <w:pStyle w:val="ListParagraph"/>
            <w:numPr>
              <w:ilvl w:val="0"/>
              <w:numId w:val="15"/>
            </w:numPr>
            <w:tabs>
              <w:tab w:val="num" w:pos="1440"/>
            </w:tabs>
            <w:rPr>
              <w:rFonts w:ascii="Cambria" w:hAnsi="Cambria"/>
              <w:sz w:val="22"/>
              <w:lang w:val="en-US"/>
            </w:rPr>
          </w:pPr>
          <w:r w:rsidRPr="00415531">
            <w:rPr>
              <w:rFonts w:ascii="Cambria" w:hAnsi="Cambria"/>
              <w:sz w:val="22"/>
              <w:lang w:val="en-US"/>
            </w:rPr>
            <w:t xml:space="preserve">Role-based access control </w:t>
          </w:r>
        </w:p>
        <w:p w14:paraId="3D952A22" w14:textId="77777777" w:rsidR="00D56D12" w:rsidRPr="00415531" w:rsidRDefault="00D56D12" w:rsidP="00CC330B">
          <w:pPr>
            <w:pStyle w:val="ListParagraph"/>
            <w:numPr>
              <w:ilvl w:val="0"/>
              <w:numId w:val="15"/>
            </w:numPr>
            <w:tabs>
              <w:tab w:val="num" w:pos="1440"/>
            </w:tabs>
            <w:rPr>
              <w:rFonts w:ascii="Cambria" w:hAnsi="Cambria"/>
              <w:sz w:val="22"/>
              <w:lang w:val="en-US"/>
            </w:rPr>
          </w:pPr>
          <w:r w:rsidRPr="00415531">
            <w:rPr>
              <w:rFonts w:ascii="Cambria" w:hAnsi="Cambria"/>
              <w:sz w:val="22"/>
              <w:lang w:val="en-US"/>
            </w:rPr>
            <w:t xml:space="preserve">User authentication </w:t>
          </w:r>
        </w:p>
        <w:p w14:paraId="1E7E268E" w14:textId="6A852733" w:rsidR="00D56D12" w:rsidRPr="001E4757" w:rsidRDefault="00D56D12" w:rsidP="001E4757">
          <w:pPr>
            <w:rPr>
              <w:rFonts w:ascii="Cambria" w:hAnsi="Cambria"/>
              <w:b/>
              <w:bCs/>
              <w:sz w:val="22"/>
              <w:lang w:val="en-US"/>
            </w:rPr>
          </w:pPr>
          <w:r w:rsidRPr="001E4757">
            <w:rPr>
              <w:rFonts w:ascii="Cambria" w:hAnsi="Cambria"/>
              <w:b/>
              <w:bCs/>
              <w:sz w:val="22"/>
              <w:lang w:val="en-US"/>
            </w:rPr>
            <w:lastRenderedPageBreak/>
            <w:t>3.2.6</w:t>
          </w:r>
          <w:r w:rsidRPr="001E4757">
            <w:rPr>
              <w:rFonts w:ascii="Cambria" w:hAnsi="Cambria"/>
              <w:b/>
              <w:bCs/>
              <w:sz w:val="22"/>
              <w:lang w:val="en-US"/>
            </w:rPr>
            <w:tab/>
            <w:t>Dashboard</w:t>
          </w:r>
        </w:p>
        <w:p w14:paraId="6899E502" w14:textId="03D6609E" w:rsidR="00D56D12" w:rsidRPr="00415531" w:rsidRDefault="00D56D12" w:rsidP="00CC330B">
          <w:pPr>
            <w:pStyle w:val="ListParagraph"/>
            <w:numPr>
              <w:ilvl w:val="0"/>
              <w:numId w:val="15"/>
            </w:numPr>
            <w:tabs>
              <w:tab w:val="num" w:pos="1440"/>
            </w:tabs>
            <w:rPr>
              <w:rFonts w:ascii="Cambria" w:hAnsi="Cambria"/>
              <w:sz w:val="22"/>
              <w:lang w:val="en-US"/>
            </w:rPr>
          </w:pPr>
          <w:r w:rsidRPr="00415531">
            <w:rPr>
              <w:rFonts w:ascii="Cambria" w:hAnsi="Cambria"/>
              <w:sz w:val="22"/>
              <w:lang w:val="en-US"/>
            </w:rPr>
            <w:t>Workflow</w:t>
          </w:r>
          <w:r w:rsidR="00415531">
            <w:rPr>
              <w:rFonts w:ascii="Cambria" w:hAnsi="Cambria"/>
              <w:sz w:val="22"/>
              <w:lang w:val="en-US"/>
            </w:rPr>
            <w:t>-</w:t>
          </w:r>
          <w:r w:rsidRPr="00415531">
            <w:rPr>
              <w:rFonts w:ascii="Cambria" w:hAnsi="Cambria"/>
              <w:sz w:val="22"/>
              <w:lang w:val="en-US"/>
            </w:rPr>
            <w:t>related Graphical Report and Analytics</w:t>
          </w:r>
        </w:p>
        <w:p w14:paraId="72F36C3E" w14:textId="77777777" w:rsidR="00D56D12" w:rsidRPr="00415531" w:rsidRDefault="00D56D12" w:rsidP="00CC330B">
          <w:pPr>
            <w:pStyle w:val="ListParagraph"/>
            <w:numPr>
              <w:ilvl w:val="0"/>
              <w:numId w:val="15"/>
            </w:numPr>
            <w:tabs>
              <w:tab w:val="num" w:pos="1440"/>
            </w:tabs>
            <w:rPr>
              <w:rFonts w:ascii="Cambria" w:hAnsi="Cambria"/>
              <w:sz w:val="22"/>
              <w:lang w:val="en-US"/>
            </w:rPr>
          </w:pPr>
          <w:r w:rsidRPr="00415531">
            <w:rPr>
              <w:rFonts w:ascii="Cambria" w:hAnsi="Cambria"/>
              <w:sz w:val="22"/>
              <w:lang w:val="en-US"/>
            </w:rPr>
            <w:t xml:space="preserve">User authentication </w:t>
          </w:r>
        </w:p>
        <w:p w14:paraId="7F8C83A6" w14:textId="6C6B41C5" w:rsidR="00D56D12" w:rsidRPr="001E4757" w:rsidRDefault="00D56D12" w:rsidP="00D56D12">
          <w:pPr>
            <w:rPr>
              <w:rFonts w:ascii="Cambria" w:hAnsi="Cambria"/>
              <w:b/>
              <w:bCs/>
              <w:sz w:val="22"/>
              <w:lang w:val="en-US"/>
            </w:rPr>
          </w:pPr>
          <w:r w:rsidRPr="001E4757">
            <w:rPr>
              <w:rFonts w:ascii="Cambria" w:hAnsi="Cambria"/>
              <w:b/>
              <w:bCs/>
              <w:sz w:val="22"/>
              <w:lang w:val="en-US"/>
            </w:rPr>
            <w:t>3.2.7</w:t>
          </w:r>
          <w:r w:rsidRPr="001E4757">
            <w:rPr>
              <w:rFonts w:ascii="Cambria" w:hAnsi="Cambria"/>
              <w:b/>
              <w:bCs/>
              <w:sz w:val="22"/>
              <w:lang w:val="en-US"/>
            </w:rPr>
            <w:tab/>
            <w:t>Integration</w:t>
          </w:r>
        </w:p>
        <w:p w14:paraId="4CA384B2" w14:textId="77777777" w:rsidR="00D56D12" w:rsidRPr="00415531" w:rsidRDefault="00D56D12" w:rsidP="00CC330B">
          <w:pPr>
            <w:pStyle w:val="ListParagraph"/>
            <w:numPr>
              <w:ilvl w:val="0"/>
              <w:numId w:val="15"/>
            </w:numPr>
            <w:tabs>
              <w:tab w:val="num" w:pos="1440"/>
            </w:tabs>
            <w:rPr>
              <w:rFonts w:ascii="Cambria" w:hAnsi="Cambria"/>
              <w:sz w:val="22"/>
              <w:lang w:val="en-US"/>
            </w:rPr>
          </w:pPr>
          <w:r w:rsidRPr="00415531">
            <w:rPr>
              <w:rFonts w:ascii="Cambria" w:hAnsi="Cambria"/>
              <w:sz w:val="22"/>
              <w:lang w:val="en-US"/>
            </w:rPr>
            <w:t xml:space="preserve">Integration with other systems </w:t>
          </w:r>
        </w:p>
        <w:p w14:paraId="1B2EBCB3" w14:textId="6B09D712" w:rsidR="00DA1DE3" w:rsidRPr="00DA1DE3" w:rsidRDefault="00D56D12" w:rsidP="00DA1DE3">
          <w:pPr>
            <w:pStyle w:val="Heading2"/>
            <w:numPr>
              <w:ilvl w:val="0"/>
              <w:numId w:val="0"/>
            </w:numPr>
            <w:spacing w:before="360" w:after="200"/>
            <w:ind w:left="431" w:hanging="431"/>
            <w:jc w:val="left"/>
            <w:rPr>
              <w:rFonts w:ascii="Cambria" w:hAnsi="Cambria"/>
              <w:color w:val="000000" w:themeColor="text1"/>
              <w:lang w:val="en-US"/>
            </w:rPr>
          </w:pPr>
          <w:bookmarkStart w:id="23" w:name="_Toc183417331"/>
          <w:r w:rsidRPr="00023FE5">
            <w:rPr>
              <w:rFonts w:ascii="Cambria" w:hAnsi="Cambria"/>
              <w:color w:val="000000" w:themeColor="text1"/>
              <w:lang w:val="en-US"/>
            </w:rPr>
            <w:t>3.3</w:t>
          </w:r>
          <w:r w:rsidRPr="00023FE5">
            <w:rPr>
              <w:rFonts w:ascii="Cambria" w:hAnsi="Cambria"/>
              <w:color w:val="000000" w:themeColor="text1"/>
              <w:lang w:val="en-US"/>
            </w:rPr>
            <w:tab/>
            <w:t>Out-of-Scope Features</w:t>
          </w:r>
          <w:bookmarkEnd w:id="23"/>
        </w:p>
        <w:p w14:paraId="35D20893" w14:textId="77777777" w:rsidR="00D56D12" w:rsidRPr="00DA1DE3" w:rsidRDefault="00D56D12" w:rsidP="00D56D12">
          <w:pPr>
            <w:rPr>
              <w:rFonts w:ascii="Cambria" w:hAnsi="Cambria"/>
              <w:sz w:val="22"/>
              <w:lang w:val="en-US"/>
            </w:rPr>
          </w:pPr>
          <w:r w:rsidRPr="00DA1DE3">
            <w:rPr>
              <w:rFonts w:ascii="Cambria" w:hAnsi="Cambria"/>
              <w:sz w:val="22"/>
              <w:lang w:val="en-US"/>
            </w:rPr>
            <w:t>The following are outside the scope of this document and the initial system release:</w:t>
          </w:r>
        </w:p>
        <w:p w14:paraId="559FAEB7" w14:textId="77777777" w:rsidR="00D56D12" w:rsidRPr="00DA1DE3" w:rsidRDefault="00D56D12" w:rsidP="00CC330B">
          <w:pPr>
            <w:pStyle w:val="ListParagraph"/>
            <w:numPr>
              <w:ilvl w:val="0"/>
              <w:numId w:val="15"/>
            </w:numPr>
            <w:tabs>
              <w:tab w:val="num" w:pos="720"/>
              <w:tab w:val="num" w:pos="1440"/>
            </w:tabs>
            <w:rPr>
              <w:rFonts w:ascii="Cambria" w:hAnsi="Cambria"/>
              <w:sz w:val="22"/>
              <w:lang w:val="en-US"/>
            </w:rPr>
          </w:pPr>
          <w:r w:rsidRPr="00DA1DE3">
            <w:rPr>
              <w:rFonts w:ascii="Cambria" w:hAnsi="Cambria"/>
              <w:sz w:val="22"/>
              <w:lang w:val="en-US"/>
            </w:rPr>
            <w:t>Integration with third-party tools (e.g., CRM, ERP systems) beyond basic API support.</w:t>
          </w:r>
        </w:p>
        <w:p w14:paraId="69FE8EF9" w14:textId="77777777" w:rsidR="00D56D12" w:rsidRPr="00DA1DE3" w:rsidRDefault="00D56D12" w:rsidP="00CC330B">
          <w:pPr>
            <w:pStyle w:val="ListParagraph"/>
            <w:numPr>
              <w:ilvl w:val="0"/>
              <w:numId w:val="15"/>
            </w:numPr>
            <w:tabs>
              <w:tab w:val="num" w:pos="720"/>
              <w:tab w:val="num" w:pos="1440"/>
            </w:tabs>
            <w:rPr>
              <w:rFonts w:ascii="Cambria" w:hAnsi="Cambria"/>
              <w:sz w:val="22"/>
              <w:lang w:val="en-US"/>
            </w:rPr>
          </w:pPr>
          <w:r w:rsidRPr="00DA1DE3">
            <w:rPr>
              <w:rFonts w:ascii="Cambria" w:hAnsi="Cambria"/>
              <w:sz w:val="22"/>
              <w:lang w:val="en-US"/>
            </w:rPr>
            <w:t>Extensive offline capabilities or support for standalone desktop versions.</w:t>
          </w:r>
        </w:p>
        <w:p w14:paraId="65BFE742" w14:textId="77777777" w:rsidR="00D56D12" w:rsidRDefault="00D56D12" w:rsidP="00CC330B">
          <w:pPr>
            <w:pStyle w:val="ListParagraph"/>
            <w:numPr>
              <w:ilvl w:val="0"/>
              <w:numId w:val="15"/>
            </w:numPr>
            <w:tabs>
              <w:tab w:val="num" w:pos="720"/>
              <w:tab w:val="num" w:pos="1440"/>
            </w:tabs>
            <w:rPr>
              <w:rFonts w:ascii="Cambria" w:hAnsi="Cambria"/>
              <w:sz w:val="22"/>
              <w:lang w:val="en-US"/>
            </w:rPr>
          </w:pPr>
          <w:r w:rsidRPr="00DA1DE3">
            <w:rPr>
              <w:rFonts w:ascii="Cambria" w:hAnsi="Cambria"/>
              <w:sz w:val="22"/>
              <w:lang w:val="en-US"/>
            </w:rPr>
            <w:t>Hardware procurement or IT infrastructure setup for the deployment environment.</w:t>
          </w:r>
        </w:p>
        <w:p w14:paraId="360C7A63" w14:textId="77777777" w:rsidR="00E011A3" w:rsidRDefault="00E011A3" w:rsidP="00E011A3">
          <w:pPr>
            <w:pStyle w:val="ListParagraph"/>
            <w:rPr>
              <w:rFonts w:ascii="Cambria" w:hAnsi="Cambria"/>
              <w:sz w:val="22"/>
              <w:lang w:val="en-US"/>
            </w:rPr>
          </w:pPr>
        </w:p>
        <w:p w14:paraId="3234DCC7" w14:textId="4E644495" w:rsidR="00E011A3" w:rsidRPr="00E011A3" w:rsidRDefault="00E011A3" w:rsidP="00E011A3">
          <w:pPr>
            <w:pStyle w:val="Heading1"/>
            <w:rPr>
              <w:rFonts w:ascii="Cambria" w:hAnsi="Cambria"/>
            </w:rPr>
          </w:pPr>
          <w:bookmarkStart w:id="24" w:name="_Toc183417332"/>
          <w:r w:rsidRPr="00E011A3">
            <w:rPr>
              <w:rFonts w:ascii="Cambria" w:hAnsi="Cambria"/>
            </w:rPr>
            <w:t>Dashboard Management</w:t>
          </w:r>
          <w:bookmarkEnd w:id="24"/>
        </w:p>
        <w:p w14:paraId="275E9051" w14:textId="1E060DD4" w:rsidR="00917F03" w:rsidRPr="00BA1C90" w:rsidRDefault="00BA1C90" w:rsidP="00BA1C90">
          <w:pPr>
            <w:pStyle w:val="Heading2"/>
            <w:numPr>
              <w:ilvl w:val="0"/>
              <w:numId w:val="0"/>
            </w:numPr>
            <w:spacing w:before="360" w:after="200"/>
            <w:ind w:left="431" w:hanging="431"/>
            <w:jc w:val="left"/>
            <w:rPr>
              <w:rFonts w:ascii="Cambria" w:hAnsi="Cambria"/>
              <w:color w:val="000000" w:themeColor="text1"/>
              <w:lang w:val="en-US"/>
            </w:rPr>
          </w:pPr>
          <w:bookmarkStart w:id="25" w:name="_Toc183417333"/>
          <w:r>
            <w:rPr>
              <w:rFonts w:ascii="Cambria" w:hAnsi="Cambria"/>
              <w:color w:val="000000" w:themeColor="text1"/>
              <w:lang w:val="en-US"/>
            </w:rPr>
            <w:t>4.1</w:t>
          </w:r>
          <w:r>
            <w:rPr>
              <w:rFonts w:ascii="Cambria" w:hAnsi="Cambria"/>
              <w:color w:val="000000" w:themeColor="text1"/>
              <w:lang w:val="en-US"/>
            </w:rPr>
            <w:tab/>
          </w:r>
          <w:r w:rsidR="00B6388C" w:rsidRPr="00BA1C90">
            <w:rPr>
              <w:rFonts w:ascii="Cambria" w:hAnsi="Cambria"/>
              <w:color w:val="000000" w:themeColor="text1"/>
              <w:lang w:val="en-US"/>
            </w:rPr>
            <w:t>Approach and Methodology</w:t>
          </w:r>
          <w:bookmarkEnd w:id="25"/>
        </w:p>
        <w:p w14:paraId="73D7A07A" w14:textId="2FB4B483" w:rsidR="00B6388C" w:rsidRDefault="00B6388C" w:rsidP="00917F03">
          <w:pPr>
            <w:rPr>
              <w:rFonts w:ascii="Cambria" w:hAnsi="Cambria"/>
              <w:sz w:val="22"/>
              <w:lang w:val="en-US"/>
            </w:rPr>
          </w:pPr>
          <w:r w:rsidRPr="002B533E">
            <w:rPr>
              <w:rFonts w:ascii="Cambria" w:hAnsi="Cambria"/>
              <w:sz w:val="22"/>
              <w:lang w:val="en-US"/>
            </w:rPr>
            <w:t>This section outlines the systematic approach and methodology to be adopted for the successful development, implementation, and maintenance of the</w:t>
          </w:r>
          <w:r w:rsidR="002B533E">
            <w:rPr>
              <w:rFonts w:ascii="Cambria" w:hAnsi="Cambria"/>
              <w:sz w:val="22"/>
              <w:lang w:val="en-US"/>
            </w:rPr>
            <w:t xml:space="preserve"> IMS.</w:t>
          </w:r>
        </w:p>
        <w:p w14:paraId="6DEC2887" w14:textId="189862CD" w:rsidR="00623F17" w:rsidRPr="00623F17" w:rsidRDefault="00DF0CA6" w:rsidP="00D00F01">
          <w:pPr>
            <w:pStyle w:val="Heading2"/>
            <w:numPr>
              <w:ilvl w:val="0"/>
              <w:numId w:val="0"/>
            </w:numPr>
            <w:spacing w:before="360" w:after="200"/>
            <w:ind w:left="431" w:hanging="431"/>
            <w:jc w:val="left"/>
            <w:rPr>
              <w:rFonts w:ascii="Cambria" w:hAnsi="Cambria"/>
              <w:color w:val="000000" w:themeColor="text1"/>
              <w:lang w:val="en-US"/>
            </w:rPr>
          </w:pPr>
          <w:bookmarkStart w:id="26" w:name="_Toc183417334"/>
          <w:r w:rsidRPr="00D00F01">
            <w:rPr>
              <w:rFonts w:ascii="Cambria" w:hAnsi="Cambria"/>
              <w:color w:val="000000" w:themeColor="text1"/>
              <w:lang w:val="en-US"/>
            </w:rPr>
            <w:t>4.</w:t>
          </w:r>
          <w:r w:rsidR="00265F88">
            <w:rPr>
              <w:rFonts w:ascii="Cambria" w:hAnsi="Cambria"/>
              <w:color w:val="000000" w:themeColor="text1"/>
              <w:lang w:val="en-US"/>
            </w:rPr>
            <w:t>1</w:t>
          </w:r>
          <w:r w:rsidR="00BA1C90">
            <w:rPr>
              <w:rFonts w:ascii="Cambria" w:hAnsi="Cambria"/>
              <w:color w:val="000000" w:themeColor="text1"/>
              <w:lang w:val="en-US"/>
            </w:rPr>
            <w:t>.1</w:t>
          </w:r>
          <w:r w:rsidRPr="00D00F01">
            <w:rPr>
              <w:rFonts w:ascii="Cambria" w:hAnsi="Cambria"/>
              <w:color w:val="000000" w:themeColor="text1"/>
              <w:lang w:val="en-US"/>
            </w:rPr>
            <w:tab/>
          </w:r>
          <w:r w:rsidR="00623F17" w:rsidRPr="00623F17">
            <w:rPr>
              <w:rFonts w:ascii="Cambria" w:hAnsi="Cambria"/>
              <w:color w:val="000000" w:themeColor="text1"/>
              <w:lang w:val="en-US"/>
            </w:rPr>
            <w:t>Approach</w:t>
          </w:r>
          <w:bookmarkEnd w:id="26"/>
        </w:p>
        <w:p w14:paraId="1F4754F7" w14:textId="2A006AFA" w:rsidR="000D6FA7" w:rsidRPr="00094DB3" w:rsidRDefault="00D00F01" w:rsidP="00265F88">
          <w:pPr>
            <w:tabs>
              <w:tab w:val="left" w:pos="450"/>
              <w:tab w:val="left" w:pos="720"/>
            </w:tabs>
            <w:rPr>
              <w:rFonts w:ascii="Cambria" w:hAnsi="Cambria"/>
              <w:sz w:val="22"/>
              <w:lang w:val="en-US"/>
            </w:rPr>
          </w:pPr>
          <w:r w:rsidRPr="00D00F01">
            <w:rPr>
              <w:rFonts w:ascii="Cambria" w:hAnsi="Cambria"/>
              <w:b/>
              <w:bCs/>
              <w:sz w:val="22"/>
              <w:lang w:val="en-US"/>
            </w:rPr>
            <w:t>4.</w:t>
          </w:r>
          <w:r w:rsidR="00265F88">
            <w:rPr>
              <w:rFonts w:ascii="Cambria" w:hAnsi="Cambria"/>
              <w:b/>
              <w:bCs/>
              <w:sz w:val="22"/>
              <w:lang w:val="en-US"/>
            </w:rPr>
            <w:t>1</w:t>
          </w:r>
          <w:r w:rsidRPr="00D00F01">
            <w:rPr>
              <w:rFonts w:ascii="Cambria" w:hAnsi="Cambria"/>
              <w:b/>
              <w:bCs/>
              <w:sz w:val="22"/>
              <w:lang w:val="en-US"/>
            </w:rPr>
            <w:t>.1</w:t>
          </w:r>
          <w:r w:rsidR="00BA1C90">
            <w:rPr>
              <w:rFonts w:ascii="Cambria" w:hAnsi="Cambria"/>
              <w:b/>
              <w:bCs/>
              <w:sz w:val="22"/>
              <w:lang w:val="en-US"/>
            </w:rPr>
            <w:t>.1</w:t>
          </w:r>
          <w:r w:rsidR="00BA1C90">
            <w:rPr>
              <w:rFonts w:ascii="Cambria" w:hAnsi="Cambria"/>
              <w:b/>
              <w:bCs/>
              <w:sz w:val="22"/>
              <w:lang w:val="en-US"/>
            </w:rPr>
            <w:tab/>
          </w:r>
          <w:r w:rsidR="00623F17" w:rsidRPr="00D00F01">
            <w:rPr>
              <w:rFonts w:ascii="Cambria" w:hAnsi="Cambria"/>
              <w:b/>
              <w:bCs/>
              <w:sz w:val="22"/>
              <w:lang w:val="en-US"/>
            </w:rPr>
            <w:t>User-Centric Design</w:t>
          </w:r>
          <w:r w:rsidR="00623F17" w:rsidRPr="00094DB3">
            <w:rPr>
              <w:rFonts w:ascii="Cambria" w:hAnsi="Cambria"/>
              <w:sz w:val="22"/>
              <w:lang w:val="en-US"/>
            </w:rPr>
            <w:t>:</w:t>
          </w:r>
          <w:r w:rsidR="00094DB3" w:rsidRPr="00094DB3">
            <w:rPr>
              <w:rFonts w:ascii="Cambria" w:hAnsi="Cambria"/>
              <w:sz w:val="22"/>
              <w:lang w:val="en-US"/>
            </w:rPr>
            <w:t xml:space="preserve"> </w:t>
          </w:r>
          <w:r w:rsidR="00744702">
            <w:rPr>
              <w:rFonts w:ascii="Cambria" w:hAnsi="Cambria"/>
              <w:sz w:val="22"/>
              <w:lang w:val="en-US"/>
            </w:rPr>
            <w:t>P</w:t>
          </w:r>
          <w:r w:rsidR="000D6FA7" w:rsidRPr="00094DB3">
            <w:rPr>
              <w:rFonts w:ascii="Cambria" w:hAnsi="Cambria"/>
              <w:sz w:val="22"/>
              <w:lang w:val="en-US"/>
            </w:rPr>
            <w:t>rioritize usability through prototypes/wireframes.</w:t>
          </w:r>
        </w:p>
        <w:p w14:paraId="7D8A31B6" w14:textId="468161E5" w:rsidR="00623F17" w:rsidRPr="00094DB3" w:rsidRDefault="00D00F01" w:rsidP="00D00F01">
          <w:pPr>
            <w:rPr>
              <w:rFonts w:ascii="Cambria" w:hAnsi="Cambria"/>
              <w:sz w:val="22"/>
              <w:lang w:val="en-US"/>
            </w:rPr>
          </w:pPr>
          <w:r w:rsidRPr="00D00F01">
            <w:rPr>
              <w:rFonts w:ascii="Cambria" w:hAnsi="Cambria"/>
              <w:b/>
              <w:bCs/>
              <w:sz w:val="22"/>
              <w:lang w:val="en-US"/>
            </w:rPr>
            <w:t>4.</w:t>
          </w:r>
          <w:r w:rsidR="00265F88">
            <w:rPr>
              <w:rFonts w:ascii="Cambria" w:hAnsi="Cambria"/>
              <w:b/>
              <w:bCs/>
              <w:sz w:val="22"/>
              <w:lang w:val="en-US"/>
            </w:rPr>
            <w:t>1</w:t>
          </w:r>
          <w:r w:rsidRPr="00D00F01">
            <w:rPr>
              <w:rFonts w:ascii="Cambria" w:hAnsi="Cambria"/>
              <w:b/>
              <w:bCs/>
              <w:sz w:val="22"/>
              <w:lang w:val="en-US"/>
            </w:rPr>
            <w:t>.</w:t>
          </w:r>
          <w:r w:rsidR="00BA1C90">
            <w:rPr>
              <w:rFonts w:ascii="Cambria" w:hAnsi="Cambria"/>
              <w:b/>
              <w:bCs/>
              <w:sz w:val="22"/>
              <w:lang w:val="en-US"/>
            </w:rPr>
            <w:t>1.2</w:t>
          </w:r>
          <w:r w:rsidRPr="00D00F01">
            <w:rPr>
              <w:rFonts w:ascii="Cambria" w:hAnsi="Cambria"/>
              <w:b/>
              <w:bCs/>
              <w:sz w:val="22"/>
              <w:lang w:val="en-US"/>
            </w:rPr>
            <w:tab/>
          </w:r>
          <w:r w:rsidR="00623F17" w:rsidRPr="00D00F01">
            <w:rPr>
              <w:rFonts w:ascii="Cambria" w:hAnsi="Cambria"/>
              <w:b/>
              <w:bCs/>
              <w:sz w:val="22"/>
              <w:lang w:val="en-US"/>
            </w:rPr>
            <w:t>Modular Development</w:t>
          </w:r>
          <w:r w:rsidR="00623F17" w:rsidRPr="00094DB3">
            <w:rPr>
              <w:rFonts w:ascii="Cambria" w:hAnsi="Cambria"/>
              <w:sz w:val="22"/>
              <w:lang w:val="en-US"/>
            </w:rPr>
            <w:t>:</w:t>
          </w:r>
          <w:r w:rsidR="00094DB3" w:rsidRPr="00094DB3">
            <w:rPr>
              <w:rFonts w:ascii="Cambria" w:hAnsi="Cambria"/>
              <w:sz w:val="22"/>
              <w:lang w:val="en-US"/>
            </w:rPr>
            <w:t xml:space="preserve"> </w:t>
          </w:r>
          <w:r w:rsidR="00744702">
            <w:rPr>
              <w:rFonts w:ascii="Cambria" w:hAnsi="Cambria"/>
              <w:sz w:val="22"/>
              <w:lang w:val="en-US"/>
            </w:rPr>
            <w:t>Use</w:t>
          </w:r>
          <w:r w:rsidR="00623F17" w:rsidRPr="00094DB3">
            <w:rPr>
              <w:rFonts w:ascii="Cambria" w:hAnsi="Cambria"/>
              <w:sz w:val="22"/>
              <w:lang w:val="en-US"/>
            </w:rPr>
            <w:t xml:space="preserve"> a modular architecture for easy scalability and integration with other systems.</w:t>
          </w:r>
        </w:p>
        <w:p w14:paraId="2F08C510" w14:textId="1AE0FA7D" w:rsidR="00623F17" w:rsidRPr="00094DB3" w:rsidRDefault="00D00F01" w:rsidP="00D00F01">
          <w:pPr>
            <w:rPr>
              <w:rFonts w:ascii="Cambria" w:hAnsi="Cambria"/>
              <w:sz w:val="22"/>
              <w:lang w:val="en-US"/>
            </w:rPr>
          </w:pPr>
          <w:r w:rsidRPr="00D00F01">
            <w:rPr>
              <w:rFonts w:ascii="Cambria" w:hAnsi="Cambria"/>
              <w:b/>
              <w:bCs/>
              <w:sz w:val="22"/>
              <w:lang w:val="en-US"/>
            </w:rPr>
            <w:t>4.</w:t>
          </w:r>
          <w:r w:rsidR="00265F88">
            <w:rPr>
              <w:rFonts w:ascii="Cambria" w:hAnsi="Cambria"/>
              <w:b/>
              <w:bCs/>
              <w:sz w:val="22"/>
              <w:lang w:val="en-US"/>
            </w:rPr>
            <w:t>1</w:t>
          </w:r>
          <w:r w:rsidRPr="00D00F01">
            <w:rPr>
              <w:rFonts w:ascii="Cambria" w:hAnsi="Cambria"/>
              <w:b/>
              <w:bCs/>
              <w:sz w:val="22"/>
              <w:lang w:val="en-US"/>
            </w:rPr>
            <w:t>.</w:t>
          </w:r>
          <w:r w:rsidR="00BA1C90">
            <w:rPr>
              <w:rFonts w:ascii="Cambria" w:hAnsi="Cambria"/>
              <w:b/>
              <w:bCs/>
              <w:sz w:val="22"/>
              <w:lang w:val="en-US"/>
            </w:rPr>
            <w:t>1.3</w:t>
          </w:r>
          <w:r w:rsidRPr="00D00F01">
            <w:rPr>
              <w:rFonts w:ascii="Cambria" w:hAnsi="Cambria"/>
              <w:b/>
              <w:bCs/>
              <w:sz w:val="22"/>
              <w:lang w:val="en-US"/>
            </w:rPr>
            <w:tab/>
          </w:r>
          <w:r w:rsidR="00623F17" w:rsidRPr="00D00F01">
            <w:rPr>
              <w:rFonts w:ascii="Cambria" w:hAnsi="Cambria"/>
              <w:b/>
              <w:bCs/>
              <w:sz w:val="22"/>
              <w:lang w:val="en-US"/>
            </w:rPr>
            <w:t>Integration-First Strategy</w:t>
          </w:r>
          <w:r w:rsidR="00623F17" w:rsidRPr="00094DB3">
            <w:rPr>
              <w:rFonts w:ascii="Cambria" w:hAnsi="Cambria"/>
              <w:sz w:val="22"/>
              <w:lang w:val="en-US"/>
            </w:rPr>
            <w:t>:</w:t>
          </w:r>
          <w:r w:rsidR="00094DB3" w:rsidRPr="00094DB3">
            <w:rPr>
              <w:rFonts w:ascii="Cambria" w:hAnsi="Cambria"/>
              <w:sz w:val="22"/>
              <w:lang w:val="en-US"/>
            </w:rPr>
            <w:t xml:space="preserve"> </w:t>
          </w:r>
          <w:r w:rsidR="00BD33EB">
            <w:rPr>
              <w:rFonts w:ascii="Cambria" w:hAnsi="Cambria"/>
              <w:sz w:val="22"/>
              <w:lang w:val="en-US"/>
            </w:rPr>
            <w:t>E</w:t>
          </w:r>
          <w:r w:rsidR="00623F17" w:rsidRPr="00094DB3">
            <w:rPr>
              <w:rFonts w:ascii="Cambria" w:hAnsi="Cambria"/>
              <w:sz w:val="22"/>
              <w:lang w:val="en-US"/>
            </w:rPr>
            <w:t xml:space="preserve">nsure seamless connectivity with </w:t>
          </w:r>
          <w:r w:rsidR="006A285A">
            <w:rPr>
              <w:rFonts w:ascii="Cambria" w:hAnsi="Cambria"/>
              <w:sz w:val="22"/>
              <w:lang w:val="en-US"/>
            </w:rPr>
            <w:t>third-party</w:t>
          </w:r>
          <w:r w:rsidR="00623F17" w:rsidRPr="00094DB3">
            <w:rPr>
              <w:rFonts w:ascii="Cambria" w:hAnsi="Cambria"/>
              <w:sz w:val="22"/>
              <w:lang w:val="en-US"/>
            </w:rPr>
            <w:t xml:space="preserve"> systems, live data sources, RESTful APIs, and SQL databases.</w:t>
          </w:r>
        </w:p>
        <w:p w14:paraId="7E7CC1D0" w14:textId="166B4536" w:rsidR="00623F17" w:rsidRPr="00D00F01" w:rsidRDefault="00D30201" w:rsidP="00D00F01">
          <w:pPr>
            <w:pStyle w:val="Heading2"/>
            <w:numPr>
              <w:ilvl w:val="0"/>
              <w:numId w:val="0"/>
            </w:numPr>
            <w:spacing w:before="360" w:after="200"/>
            <w:ind w:left="431" w:hanging="431"/>
            <w:jc w:val="left"/>
            <w:rPr>
              <w:rFonts w:ascii="Cambria" w:hAnsi="Cambria"/>
              <w:color w:val="000000" w:themeColor="text1"/>
              <w:lang w:val="en-US"/>
            </w:rPr>
          </w:pPr>
          <w:bookmarkStart w:id="27" w:name="_Toc183417335"/>
          <w:r w:rsidRPr="00D00F01">
            <w:rPr>
              <w:rFonts w:ascii="Cambria" w:hAnsi="Cambria"/>
              <w:color w:val="000000" w:themeColor="text1"/>
              <w:lang w:val="en-US"/>
            </w:rPr>
            <w:t>4.</w:t>
          </w:r>
          <w:r w:rsidR="008B6767">
            <w:rPr>
              <w:rFonts w:ascii="Cambria" w:hAnsi="Cambria"/>
              <w:color w:val="000000" w:themeColor="text1"/>
              <w:lang w:val="en-US"/>
            </w:rPr>
            <w:t>1</w:t>
          </w:r>
          <w:r w:rsidR="00265F88">
            <w:rPr>
              <w:rFonts w:ascii="Cambria" w:hAnsi="Cambria"/>
              <w:color w:val="000000" w:themeColor="text1"/>
              <w:lang w:val="en-US"/>
            </w:rPr>
            <w:t>.2</w:t>
          </w:r>
          <w:r w:rsidRPr="00D00F01">
            <w:rPr>
              <w:rFonts w:ascii="Cambria" w:hAnsi="Cambria"/>
              <w:color w:val="000000" w:themeColor="text1"/>
              <w:lang w:val="en-US"/>
            </w:rPr>
            <w:tab/>
          </w:r>
          <w:r w:rsidR="00623F17" w:rsidRPr="00D00F01">
            <w:rPr>
              <w:rFonts w:ascii="Cambria" w:hAnsi="Cambria"/>
              <w:color w:val="000000" w:themeColor="text1"/>
              <w:lang w:val="en-US"/>
            </w:rPr>
            <w:t>Methodology</w:t>
          </w:r>
          <w:bookmarkEnd w:id="27"/>
        </w:p>
        <w:p w14:paraId="7102C4A4" w14:textId="0D946D6B" w:rsidR="00623F17" w:rsidRPr="00D00F01" w:rsidRDefault="00D00F01" w:rsidP="00D00F01">
          <w:pPr>
            <w:rPr>
              <w:rFonts w:ascii="Cambria" w:hAnsi="Cambria"/>
              <w:sz w:val="22"/>
              <w:lang w:val="en-US"/>
            </w:rPr>
          </w:pPr>
          <w:r w:rsidRPr="00A4477B">
            <w:rPr>
              <w:rFonts w:ascii="Cambria" w:hAnsi="Cambria"/>
              <w:b/>
              <w:bCs/>
              <w:sz w:val="22"/>
              <w:lang w:val="en-US"/>
            </w:rPr>
            <w:t>4.</w:t>
          </w:r>
          <w:r w:rsidR="008B6767">
            <w:rPr>
              <w:rFonts w:ascii="Cambria" w:hAnsi="Cambria"/>
              <w:b/>
              <w:bCs/>
              <w:sz w:val="22"/>
              <w:lang w:val="en-US"/>
            </w:rPr>
            <w:t>1</w:t>
          </w:r>
          <w:r w:rsidRPr="00A4477B">
            <w:rPr>
              <w:rFonts w:ascii="Cambria" w:hAnsi="Cambria"/>
              <w:b/>
              <w:bCs/>
              <w:sz w:val="22"/>
              <w:lang w:val="en-US"/>
            </w:rPr>
            <w:t>.</w:t>
          </w:r>
          <w:r w:rsidR="008B6767">
            <w:rPr>
              <w:rFonts w:ascii="Cambria" w:hAnsi="Cambria"/>
              <w:b/>
              <w:bCs/>
              <w:sz w:val="22"/>
              <w:lang w:val="en-US"/>
            </w:rPr>
            <w:t>2.1</w:t>
          </w:r>
          <w:r w:rsidRPr="00A4477B">
            <w:rPr>
              <w:rFonts w:ascii="Cambria" w:hAnsi="Cambria"/>
              <w:b/>
              <w:bCs/>
              <w:sz w:val="22"/>
              <w:lang w:val="en-US"/>
            </w:rPr>
            <w:tab/>
          </w:r>
          <w:r w:rsidR="00623F17" w:rsidRPr="00A4477B">
            <w:rPr>
              <w:rFonts w:ascii="Cambria" w:hAnsi="Cambria"/>
              <w:b/>
              <w:bCs/>
              <w:sz w:val="22"/>
              <w:lang w:val="en-US"/>
            </w:rPr>
            <w:t>Requirement Analysis:</w:t>
          </w:r>
          <w:r w:rsidR="00752BB1" w:rsidRPr="00D00F01">
            <w:rPr>
              <w:rFonts w:ascii="Cambria" w:hAnsi="Cambria"/>
              <w:sz w:val="22"/>
              <w:lang w:val="en-US"/>
            </w:rPr>
            <w:t xml:space="preserve"> </w:t>
          </w:r>
          <w:r w:rsidR="00861E07">
            <w:rPr>
              <w:rFonts w:ascii="Cambria" w:hAnsi="Cambria"/>
              <w:sz w:val="22"/>
              <w:lang w:val="en-US"/>
            </w:rPr>
            <w:t>G</w:t>
          </w:r>
          <w:r w:rsidR="00623F17" w:rsidRPr="00D00F01">
            <w:rPr>
              <w:rFonts w:ascii="Cambria" w:hAnsi="Cambria"/>
              <w:sz w:val="22"/>
              <w:lang w:val="en-US"/>
            </w:rPr>
            <w:t>ather functional and non-functional requirements</w:t>
          </w:r>
          <w:r w:rsidR="008A0B99" w:rsidRPr="00D00F01">
            <w:rPr>
              <w:rFonts w:ascii="Cambria" w:hAnsi="Cambria"/>
              <w:sz w:val="22"/>
              <w:lang w:val="en-US"/>
            </w:rPr>
            <w:t xml:space="preserve"> of the end-users</w:t>
          </w:r>
          <w:r w:rsidR="00623F17" w:rsidRPr="00D00F01">
            <w:rPr>
              <w:rFonts w:ascii="Cambria" w:hAnsi="Cambria"/>
              <w:sz w:val="22"/>
              <w:lang w:val="en-US"/>
            </w:rPr>
            <w:t>.</w:t>
          </w:r>
        </w:p>
        <w:p w14:paraId="14CE4DC2" w14:textId="0D70E531" w:rsidR="00623F17" w:rsidRPr="00D00F01" w:rsidRDefault="00A4477B" w:rsidP="00D00F01">
          <w:pPr>
            <w:rPr>
              <w:rFonts w:ascii="Cambria" w:hAnsi="Cambria"/>
              <w:sz w:val="22"/>
              <w:lang w:val="en-US"/>
            </w:rPr>
          </w:pPr>
          <w:r w:rsidRPr="00A4477B">
            <w:rPr>
              <w:rFonts w:ascii="Cambria" w:hAnsi="Cambria"/>
              <w:b/>
              <w:bCs/>
              <w:sz w:val="22"/>
              <w:lang w:val="en-US"/>
            </w:rPr>
            <w:t>4.</w:t>
          </w:r>
          <w:r w:rsidR="008B6767">
            <w:rPr>
              <w:rFonts w:ascii="Cambria" w:hAnsi="Cambria"/>
              <w:b/>
              <w:bCs/>
              <w:sz w:val="22"/>
              <w:lang w:val="en-US"/>
            </w:rPr>
            <w:t>1</w:t>
          </w:r>
          <w:r w:rsidRPr="00A4477B">
            <w:rPr>
              <w:rFonts w:ascii="Cambria" w:hAnsi="Cambria"/>
              <w:b/>
              <w:bCs/>
              <w:sz w:val="22"/>
              <w:lang w:val="en-US"/>
            </w:rPr>
            <w:t>.2</w:t>
          </w:r>
          <w:r w:rsidR="008B6767">
            <w:rPr>
              <w:rFonts w:ascii="Cambria" w:hAnsi="Cambria"/>
              <w:b/>
              <w:bCs/>
              <w:sz w:val="22"/>
              <w:lang w:val="en-US"/>
            </w:rPr>
            <w:t>.2</w:t>
          </w:r>
          <w:r w:rsidRPr="00A4477B">
            <w:rPr>
              <w:rFonts w:ascii="Cambria" w:hAnsi="Cambria"/>
              <w:b/>
              <w:bCs/>
              <w:sz w:val="22"/>
              <w:lang w:val="en-US"/>
            </w:rPr>
            <w:tab/>
          </w:r>
          <w:r w:rsidR="00623F17" w:rsidRPr="00A4477B">
            <w:rPr>
              <w:rFonts w:ascii="Cambria" w:hAnsi="Cambria"/>
              <w:b/>
              <w:bCs/>
              <w:sz w:val="22"/>
              <w:lang w:val="en-US"/>
            </w:rPr>
            <w:t>Agile Development:</w:t>
          </w:r>
          <w:r w:rsidR="00752BB1" w:rsidRPr="00D00F01">
            <w:rPr>
              <w:rFonts w:ascii="Cambria" w:hAnsi="Cambria"/>
              <w:sz w:val="22"/>
              <w:lang w:val="en-US"/>
            </w:rPr>
            <w:t xml:space="preserve"> </w:t>
          </w:r>
          <w:r w:rsidR="005B336A">
            <w:rPr>
              <w:rFonts w:ascii="Cambria" w:hAnsi="Cambria"/>
              <w:sz w:val="22"/>
              <w:lang w:val="en-US"/>
            </w:rPr>
            <w:t>D</w:t>
          </w:r>
          <w:r w:rsidR="00623F17" w:rsidRPr="00D00F01">
            <w:rPr>
              <w:rFonts w:ascii="Cambria" w:hAnsi="Cambria"/>
              <w:sz w:val="22"/>
              <w:lang w:val="en-US"/>
            </w:rPr>
            <w:t>evelop the system iteratively,</w:t>
          </w:r>
          <w:r w:rsidR="00752BB1" w:rsidRPr="00D00F01">
            <w:rPr>
              <w:rFonts w:ascii="Cambria" w:hAnsi="Cambria"/>
              <w:sz w:val="22"/>
              <w:lang w:val="en-US"/>
            </w:rPr>
            <w:t xml:space="preserve"> using </w:t>
          </w:r>
          <w:r w:rsidR="00623F17" w:rsidRPr="00D00F01">
            <w:rPr>
              <w:rFonts w:ascii="Cambria" w:hAnsi="Cambria"/>
              <w:sz w:val="22"/>
              <w:lang w:val="en-US"/>
            </w:rPr>
            <w:t>sprints to incrementally add features.</w:t>
          </w:r>
        </w:p>
        <w:p w14:paraId="01C1F1CD" w14:textId="7066D0D1" w:rsidR="000A76AE" w:rsidRDefault="00A4477B" w:rsidP="00D00F01">
          <w:pPr>
            <w:rPr>
              <w:rFonts w:ascii="Cambria" w:hAnsi="Cambria"/>
              <w:sz w:val="22"/>
              <w:lang w:val="en-US"/>
            </w:rPr>
          </w:pPr>
          <w:r w:rsidRPr="00A4477B">
            <w:rPr>
              <w:rFonts w:ascii="Cambria" w:hAnsi="Cambria"/>
              <w:b/>
              <w:bCs/>
              <w:sz w:val="22"/>
              <w:lang w:val="en-US"/>
            </w:rPr>
            <w:t>4.</w:t>
          </w:r>
          <w:r w:rsidR="008B6767">
            <w:rPr>
              <w:rFonts w:ascii="Cambria" w:hAnsi="Cambria"/>
              <w:b/>
              <w:bCs/>
              <w:sz w:val="22"/>
              <w:lang w:val="en-US"/>
            </w:rPr>
            <w:t>1</w:t>
          </w:r>
          <w:r w:rsidRPr="00A4477B">
            <w:rPr>
              <w:rFonts w:ascii="Cambria" w:hAnsi="Cambria"/>
              <w:b/>
              <w:bCs/>
              <w:sz w:val="22"/>
              <w:lang w:val="en-US"/>
            </w:rPr>
            <w:t>.</w:t>
          </w:r>
          <w:r w:rsidR="008B6767">
            <w:rPr>
              <w:rFonts w:ascii="Cambria" w:hAnsi="Cambria"/>
              <w:b/>
              <w:bCs/>
              <w:sz w:val="22"/>
              <w:lang w:val="en-US"/>
            </w:rPr>
            <w:t>2.</w:t>
          </w:r>
          <w:r w:rsidRPr="00A4477B">
            <w:rPr>
              <w:rFonts w:ascii="Cambria" w:hAnsi="Cambria"/>
              <w:b/>
              <w:bCs/>
              <w:sz w:val="22"/>
              <w:lang w:val="en-US"/>
            </w:rPr>
            <w:t>3</w:t>
          </w:r>
          <w:r w:rsidRPr="00A4477B">
            <w:rPr>
              <w:rFonts w:ascii="Cambria" w:hAnsi="Cambria"/>
              <w:b/>
              <w:bCs/>
              <w:sz w:val="22"/>
              <w:lang w:val="en-US"/>
            </w:rPr>
            <w:tab/>
          </w:r>
          <w:r w:rsidR="00623F17" w:rsidRPr="00A4477B">
            <w:rPr>
              <w:rFonts w:ascii="Cambria" w:hAnsi="Cambria"/>
              <w:b/>
              <w:bCs/>
              <w:sz w:val="22"/>
              <w:lang w:val="en-US"/>
            </w:rPr>
            <w:t>Testing and Validation</w:t>
          </w:r>
          <w:r w:rsidR="00623F17" w:rsidRPr="00D00F01">
            <w:rPr>
              <w:rFonts w:ascii="Cambria" w:hAnsi="Cambria"/>
              <w:sz w:val="22"/>
              <w:lang w:val="en-US"/>
            </w:rPr>
            <w:t>:</w:t>
          </w:r>
          <w:r w:rsidR="002F58E7" w:rsidRPr="00D00F01">
            <w:rPr>
              <w:rFonts w:ascii="Cambria" w:hAnsi="Cambria"/>
              <w:sz w:val="22"/>
              <w:lang w:val="en-US"/>
            </w:rPr>
            <w:t xml:space="preserve"> </w:t>
          </w:r>
          <w:r w:rsidR="000C37AB">
            <w:rPr>
              <w:rFonts w:ascii="Cambria" w:hAnsi="Cambria"/>
              <w:sz w:val="22"/>
              <w:lang w:val="en-US"/>
            </w:rPr>
            <w:t>P</w:t>
          </w:r>
          <w:r w:rsidR="00623F17" w:rsidRPr="00D00F01">
            <w:rPr>
              <w:rFonts w:ascii="Cambria" w:hAnsi="Cambria"/>
              <w:sz w:val="22"/>
              <w:lang w:val="en-US"/>
            </w:rPr>
            <w:t>erform usability testing to ensure the visualizations are accurate and easy to interpret.</w:t>
          </w:r>
          <w:r w:rsidR="002F58E7" w:rsidRPr="00D00F01">
            <w:rPr>
              <w:rFonts w:ascii="Cambria" w:hAnsi="Cambria"/>
              <w:sz w:val="22"/>
              <w:lang w:val="en-US"/>
            </w:rPr>
            <w:t xml:space="preserve"> </w:t>
          </w:r>
          <w:r w:rsidR="00E7007C">
            <w:rPr>
              <w:rFonts w:ascii="Cambria" w:hAnsi="Cambria"/>
              <w:sz w:val="22"/>
              <w:lang w:val="en-US"/>
            </w:rPr>
            <w:t>In addition, t</w:t>
          </w:r>
          <w:r w:rsidR="00623F17" w:rsidRPr="00D00F01">
            <w:rPr>
              <w:rFonts w:ascii="Cambria" w:hAnsi="Cambria"/>
              <w:sz w:val="22"/>
              <w:lang w:val="en-US"/>
            </w:rPr>
            <w:t>est integration with data sources to validate real-time and historical data accuracy.</w:t>
          </w:r>
        </w:p>
        <w:p w14:paraId="6DFE6AA0" w14:textId="45678D03" w:rsidR="0073739B" w:rsidRPr="0073739B" w:rsidRDefault="0073739B" w:rsidP="0073739B">
          <w:pPr>
            <w:rPr>
              <w:rFonts w:ascii="Cambria" w:hAnsi="Cambria"/>
              <w:sz w:val="22"/>
              <w:lang w:val="en-US"/>
            </w:rPr>
          </w:pPr>
          <w:r>
            <w:rPr>
              <w:rFonts w:ascii="Cambria" w:hAnsi="Cambria"/>
              <w:b/>
              <w:bCs/>
              <w:sz w:val="22"/>
              <w:lang w:val="en-US"/>
            </w:rPr>
            <w:lastRenderedPageBreak/>
            <w:t>4.1.2.4</w:t>
          </w:r>
          <w:r>
            <w:rPr>
              <w:rFonts w:ascii="Cambria" w:hAnsi="Cambria"/>
              <w:b/>
              <w:bCs/>
              <w:sz w:val="22"/>
              <w:lang w:val="en-US"/>
            </w:rPr>
            <w:tab/>
          </w:r>
          <w:r w:rsidRPr="0073739B">
            <w:rPr>
              <w:rFonts w:ascii="Cambria" w:hAnsi="Cambria"/>
              <w:b/>
              <w:bCs/>
              <w:sz w:val="22"/>
              <w:lang w:val="en-US"/>
            </w:rPr>
            <w:t>Integration and Interoperability</w:t>
          </w:r>
          <w:r w:rsidRPr="0073739B">
            <w:rPr>
              <w:rFonts w:ascii="Cambria" w:hAnsi="Cambria"/>
              <w:sz w:val="22"/>
              <w:lang w:val="en-US"/>
            </w:rPr>
            <w:t>:</w:t>
          </w:r>
          <w:r>
            <w:rPr>
              <w:rFonts w:ascii="Cambria" w:hAnsi="Cambria"/>
              <w:sz w:val="22"/>
              <w:lang w:val="en-US"/>
            </w:rPr>
            <w:t xml:space="preserve"> </w:t>
          </w:r>
          <w:r w:rsidR="006E1BF7">
            <w:rPr>
              <w:rFonts w:ascii="Cambria" w:hAnsi="Cambria"/>
              <w:sz w:val="22"/>
              <w:lang w:val="en-US"/>
            </w:rPr>
            <w:t>E</w:t>
          </w:r>
          <w:r w:rsidRPr="0073739B">
            <w:rPr>
              <w:rFonts w:ascii="Cambria" w:hAnsi="Cambria"/>
              <w:sz w:val="22"/>
              <w:lang w:val="en-US"/>
            </w:rPr>
            <w:t>nsure seamless data exchange and synchronization among the three system</w:t>
          </w:r>
          <w:r w:rsidR="00613BA9">
            <w:rPr>
              <w:rFonts w:ascii="Cambria" w:hAnsi="Cambria"/>
              <w:sz w:val="22"/>
              <w:lang w:val="en-US"/>
            </w:rPr>
            <w:t xml:space="preserve"> modules</w:t>
          </w:r>
          <w:r w:rsidR="006E1BF7">
            <w:rPr>
              <w:rFonts w:ascii="Cambria" w:hAnsi="Cambria"/>
              <w:sz w:val="22"/>
              <w:lang w:val="en-US"/>
            </w:rPr>
            <w:t xml:space="preserve"> (Document Management, Workflow Management, and Dashboard System)</w:t>
          </w:r>
          <w:r w:rsidRPr="0073739B">
            <w:rPr>
              <w:rFonts w:ascii="Cambria" w:hAnsi="Cambria"/>
              <w:sz w:val="22"/>
              <w:lang w:val="en-US"/>
            </w:rPr>
            <w:t>.</w:t>
          </w:r>
        </w:p>
        <w:p w14:paraId="7B43518A" w14:textId="4D6422C7" w:rsidR="0073739B" w:rsidRPr="0073739B" w:rsidRDefault="0073739B" w:rsidP="0073739B">
          <w:pPr>
            <w:rPr>
              <w:rFonts w:ascii="Cambria" w:hAnsi="Cambria"/>
              <w:sz w:val="22"/>
              <w:lang w:val="en-US"/>
            </w:rPr>
          </w:pPr>
          <w:r>
            <w:rPr>
              <w:rFonts w:ascii="Cambria" w:hAnsi="Cambria"/>
              <w:b/>
              <w:bCs/>
              <w:sz w:val="22"/>
              <w:lang w:val="en-US"/>
            </w:rPr>
            <w:t>4.1.2.5</w:t>
          </w:r>
          <w:r>
            <w:rPr>
              <w:rFonts w:ascii="Cambria" w:hAnsi="Cambria"/>
              <w:b/>
              <w:bCs/>
              <w:sz w:val="22"/>
              <w:lang w:val="en-US"/>
            </w:rPr>
            <w:tab/>
          </w:r>
          <w:r w:rsidRPr="0073739B">
            <w:rPr>
              <w:rFonts w:ascii="Cambria" w:hAnsi="Cambria"/>
              <w:b/>
              <w:bCs/>
              <w:sz w:val="22"/>
              <w:lang w:val="en-US"/>
            </w:rPr>
            <w:t>Continuous Feedback Loop</w:t>
          </w:r>
          <w:r w:rsidRPr="0073739B">
            <w:rPr>
              <w:rFonts w:ascii="Cambria" w:hAnsi="Cambria"/>
              <w:sz w:val="22"/>
              <w:lang w:val="en-US"/>
            </w:rPr>
            <w:t>:</w:t>
          </w:r>
          <w:r>
            <w:rPr>
              <w:rFonts w:ascii="Cambria" w:hAnsi="Cambria"/>
              <w:sz w:val="22"/>
              <w:lang w:val="en-US"/>
            </w:rPr>
            <w:t xml:space="preserve"> </w:t>
          </w:r>
          <w:r w:rsidR="006E1BF7">
            <w:rPr>
              <w:rFonts w:ascii="Cambria" w:hAnsi="Cambria"/>
              <w:sz w:val="22"/>
              <w:lang w:val="en-US"/>
            </w:rPr>
            <w:t>E</w:t>
          </w:r>
          <w:r w:rsidRPr="0073739B">
            <w:rPr>
              <w:rFonts w:ascii="Cambria" w:hAnsi="Cambria"/>
              <w:sz w:val="22"/>
              <w:lang w:val="en-US"/>
            </w:rPr>
            <w:t>ngage users regularly for feedback and usability enhancements</w:t>
          </w:r>
          <w:r w:rsidR="00CE26CB">
            <w:rPr>
              <w:rFonts w:ascii="Cambria" w:hAnsi="Cambria"/>
              <w:sz w:val="22"/>
              <w:lang w:val="en-US"/>
            </w:rPr>
            <w:t xml:space="preserve"> and </w:t>
          </w:r>
          <w:r>
            <w:rPr>
              <w:rFonts w:ascii="Cambria" w:hAnsi="Cambria"/>
              <w:sz w:val="22"/>
              <w:lang w:val="en-US"/>
            </w:rPr>
            <w:t>i</w:t>
          </w:r>
          <w:r w:rsidRPr="0073739B">
            <w:rPr>
              <w:rFonts w:ascii="Cambria" w:hAnsi="Cambria"/>
              <w:sz w:val="22"/>
              <w:lang w:val="en-US"/>
            </w:rPr>
            <w:t>terate rapidly to address evolving business needs.</w:t>
          </w:r>
        </w:p>
        <w:p w14:paraId="49BEE2F4" w14:textId="2C7C71C7" w:rsidR="000A76AE" w:rsidRDefault="0073739B" w:rsidP="005C44F5">
          <w:pPr>
            <w:rPr>
              <w:rFonts w:ascii="Cambria" w:hAnsi="Cambria"/>
              <w:sz w:val="22"/>
              <w:lang w:val="en-US"/>
            </w:rPr>
          </w:pPr>
          <w:r>
            <w:rPr>
              <w:rFonts w:ascii="Cambria" w:hAnsi="Cambria"/>
              <w:b/>
              <w:bCs/>
              <w:sz w:val="22"/>
              <w:lang w:val="en-US"/>
            </w:rPr>
            <w:t>4.1.2.6</w:t>
          </w:r>
          <w:r>
            <w:rPr>
              <w:rFonts w:ascii="Cambria" w:hAnsi="Cambria"/>
              <w:b/>
              <w:bCs/>
              <w:sz w:val="22"/>
              <w:lang w:val="en-US"/>
            </w:rPr>
            <w:tab/>
          </w:r>
          <w:r w:rsidRPr="0073739B">
            <w:rPr>
              <w:rFonts w:ascii="Cambria" w:hAnsi="Cambria"/>
              <w:b/>
              <w:bCs/>
              <w:sz w:val="22"/>
              <w:lang w:val="en-US"/>
            </w:rPr>
            <w:t>Training and Change Management</w:t>
          </w:r>
          <w:r w:rsidRPr="0073739B">
            <w:rPr>
              <w:rFonts w:ascii="Cambria" w:hAnsi="Cambria"/>
              <w:sz w:val="22"/>
              <w:lang w:val="en-US"/>
            </w:rPr>
            <w:t>:</w:t>
          </w:r>
          <w:r>
            <w:rPr>
              <w:rFonts w:ascii="Cambria" w:hAnsi="Cambria"/>
              <w:sz w:val="22"/>
              <w:lang w:val="en-US"/>
            </w:rPr>
            <w:t xml:space="preserve"> </w:t>
          </w:r>
          <w:r w:rsidR="000E0840">
            <w:rPr>
              <w:rFonts w:ascii="Cambria" w:hAnsi="Cambria"/>
              <w:sz w:val="22"/>
              <w:lang w:val="en-US"/>
            </w:rPr>
            <w:t>P</w:t>
          </w:r>
          <w:r w:rsidRPr="0073739B">
            <w:rPr>
              <w:rFonts w:ascii="Cambria" w:hAnsi="Cambria"/>
              <w:sz w:val="22"/>
              <w:lang w:val="en-US"/>
            </w:rPr>
            <w:t>rovide training sessions and documentation for end-users.</w:t>
          </w:r>
        </w:p>
        <w:p w14:paraId="6D91EE38" w14:textId="641556C3" w:rsidR="00EB48CE" w:rsidRDefault="005C44F5" w:rsidP="00B1717D">
          <w:pPr>
            <w:pStyle w:val="Heading2"/>
            <w:numPr>
              <w:ilvl w:val="0"/>
              <w:numId w:val="0"/>
            </w:numPr>
            <w:spacing w:before="360" w:after="200"/>
            <w:ind w:left="431" w:hanging="431"/>
            <w:jc w:val="left"/>
            <w:rPr>
              <w:rFonts w:ascii="Cambria" w:hAnsi="Cambria"/>
              <w:color w:val="000000" w:themeColor="text1"/>
              <w:lang w:val="en-US"/>
            </w:rPr>
          </w:pPr>
          <w:bookmarkStart w:id="28" w:name="_Toc183417336"/>
          <w:r>
            <w:rPr>
              <w:rFonts w:ascii="Cambria" w:hAnsi="Cambria"/>
              <w:color w:val="000000" w:themeColor="text1"/>
              <w:lang w:val="en-US"/>
            </w:rPr>
            <w:t>4.2</w:t>
          </w:r>
          <w:r>
            <w:rPr>
              <w:rFonts w:ascii="Cambria" w:hAnsi="Cambria"/>
              <w:color w:val="000000" w:themeColor="text1"/>
              <w:lang w:val="en-US"/>
            </w:rPr>
            <w:tab/>
          </w:r>
          <w:r w:rsidR="00EB48CE" w:rsidRPr="00B1717D">
            <w:rPr>
              <w:rFonts w:ascii="Cambria" w:hAnsi="Cambria"/>
              <w:color w:val="000000" w:themeColor="text1"/>
              <w:lang w:val="en-US"/>
            </w:rPr>
            <w:t>Security Requirements</w:t>
          </w:r>
          <w:bookmarkEnd w:id="28"/>
        </w:p>
        <w:p w14:paraId="6D71C444" w14:textId="0F41DD86" w:rsidR="00EC4782" w:rsidRDefault="00EC4782" w:rsidP="00EC4782">
          <w:pPr>
            <w:rPr>
              <w:rFonts w:ascii="Cambria" w:hAnsi="Cambria"/>
              <w:sz w:val="22"/>
              <w:lang w:val="en-US"/>
            </w:rPr>
          </w:pPr>
          <w:r w:rsidRPr="00EC4782">
            <w:rPr>
              <w:rFonts w:ascii="Cambria" w:hAnsi="Cambria"/>
              <w:sz w:val="22"/>
              <w:lang w:val="en-US"/>
            </w:rPr>
            <w:t xml:space="preserve">The Dashboard </w:t>
          </w:r>
          <w:r w:rsidR="00CD5AE6">
            <w:rPr>
              <w:rFonts w:ascii="Cambria" w:hAnsi="Cambria"/>
              <w:sz w:val="22"/>
              <w:lang w:val="en-US"/>
            </w:rPr>
            <w:t>Management</w:t>
          </w:r>
          <w:r w:rsidRPr="00EC4782">
            <w:rPr>
              <w:rFonts w:ascii="Cambria" w:hAnsi="Cambria"/>
              <w:sz w:val="22"/>
              <w:lang w:val="en-US"/>
            </w:rPr>
            <w:t xml:space="preserve"> module must ensure robust security measures to protect sensitive data. As the system handles integration with multiple data sources, user credentials, and real-time analytics, it is critical to implement comprehensive security protocols. These requirements aim to safeguard data during transmission, prevent unauthorized access, and provide an audit trail for accountability, ensuring compliance with industry standards and best practices for secure information management.</w:t>
          </w:r>
        </w:p>
        <w:p w14:paraId="21469D04" w14:textId="08A26045" w:rsidR="00A30656" w:rsidRPr="00EC4782" w:rsidRDefault="00A30656" w:rsidP="00EC4782">
          <w:pPr>
            <w:rPr>
              <w:rFonts w:ascii="Cambria" w:hAnsi="Cambria"/>
              <w:sz w:val="22"/>
              <w:lang w:val="en-US"/>
            </w:rPr>
          </w:pPr>
          <w:r>
            <w:rPr>
              <w:rFonts w:ascii="Cambria" w:hAnsi="Cambria"/>
              <w:sz w:val="22"/>
              <w:lang w:val="en-US"/>
            </w:rPr>
            <w:t>The Security Requirements for the Dashboard Management System will include:</w:t>
          </w:r>
        </w:p>
        <w:p w14:paraId="74D7B51E" w14:textId="37710DEA" w:rsidR="00544D35" w:rsidRPr="00544D35" w:rsidRDefault="00454A9C" w:rsidP="00CC330B">
          <w:pPr>
            <w:pStyle w:val="ListParagraph"/>
            <w:numPr>
              <w:ilvl w:val="0"/>
              <w:numId w:val="16"/>
            </w:numPr>
            <w:rPr>
              <w:rFonts w:ascii="Cambria" w:hAnsi="Cambria"/>
              <w:sz w:val="22"/>
              <w:lang w:val="en-US"/>
            </w:rPr>
          </w:pPr>
          <w:r>
            <w:rPr>
              <w:rFonts w:ascii="Cambria" w:hAnsi="Cambria"/>
              <w:sz w:val="22"/>
              <w:lang w:val="en-US"/>
            </w:rPr>
            <w:t>R</w:t>
          </w:r>
          <w:r w:rsidR="00EC4782" w:rsidRPr="00275758">
            <w:rPr>
              <w:rFonts w:ascii="Cambria" w:hAnsi="Cambria"/>
              <w:sz w:val="22"/>
              <w:lang w:val="en-US"/>
            </w:rPr>
            <w:t>ole-based access control to restrict dashboard views based on user roles.</w:t>
          </w:r>
        </w:p>
        <w:p w14:paraId="66E81F6A" w14:textId="7BFDA6DA" w:rsidR="00EC4782" w:rsidRPr="00275758" w:rsidRDefault="00EC4782" w:rsidP="00CC330B">
          <w:pPr>
            <w:pStyle w:val="ListParagraph"/>
            <w:numPr>
              <w:ilvl w:val="0"/>
              <w:numId w:val="16"/>
            </w:numPr>
            <w:rPr>
              <w:rFonts w:ascii="Cambria" w:hAnsi="Cambria"/>
              <w:sz w:val="22"/>
              <w:lang w:val="en-US"/>
            </w:rPr>
          </w:pPr>
          <w:r w:rsidRPr="00275758">
            <w:rPr>
              <w:rFonts w:ascii="Cambria" w:hAnsi="Cambria"/>
              <w:sz w:val="22"/>
              <w:lang w:val="en-US"/>
            </w:rPr>
            <w:t>Use secure authentication protocols</w:t>
          </w:r>
          <w:r w:rsidR="00DF27EC">
            <w:rPr>
              <w:rFonts w:ascii="Cambria" w:hAnsi="Cambria"/>
              <w:sz w:val="22"/>
              <w:lang w:val="en-US"/>
            </w:rPr>
            <w:t>.</w:t>
          </w:r>
        </w:p>
        <w:p w14:paraId="478D27F8" w14:textId="32220156" w:rsidR="00D30238" w:rsidRDefault="00D30238" w:rsidP="00D30238">
          <w:pPr>
            <w:pStyle w:val="Heading2"/>
            <w:numPr>
              <w:ilvl w:val="0"/>
              <w:numId w:val="0"/>
            </w:numPr>
            <w:spacing w:before="360" w:after="200"/>
            <w:ind w:left="431" w:hanging="431"/>
            <w:jc w:val="left"/>
            <w:rPr>
              <w:rFonts w:ascii="Cambria" w:hAnsi="Cambria"/>
              <w:color w:val="000000" w:themeColor="text1"/>
              <w:lang w:val="en-US"/>
            </w:rPr>
          </w:pPr>
          <w:bookmarkStart w:id="29" w:name="_Toc183417337"/>
          <w:r>
            <w:rPr>
              <w:rFonts w:ascii="Cambria" w:hAnsi="Cambria"/>
              <w:color w:val="000000" w:themeColor="text1"/>
              <w:lang w:val="en-US"/>
            </w:rPr>
            <w:t>4.2</w:t>
          </w:r>
          <w:r>
            <w:rPr>
              <w:rFonts w:ascii="Cambria" w:hAnsi="Cambria"/>
              <w:color w:val="000000" w:themeColor="text1"/>
              <w:lang w:val="en-US"/>
            </w:rPr>
            <w:tab/>
            <w:t>System Architecture</w:t>
          </w:r>
          <w:bookmarkEnd w:id="29"/>
        </w:p>
        <w:p w14:paraId="6447368C" w14:textId="3D3FB0EB" w:rsidR="004F0092" w:rsidRPr="004F0092" w:rsidRDefault="004F0092" w:rsidP="004F0092">
          <w:pPr>
            <w:rPr>
              <w:rFonts w:ascii="Cambria" w:hAnsi="Cambria"/>
              <w:sz w:val="22"/>
              <w:lang w:val="en-US"/>
            </w:rPr>
          </w:pPr>
          <w:r w:rsidRPr="004F0092">
            <w:rPr>
              <w:rFonts w:ascii="Cambria" w:hAnsi="Cambria"/>
              <w:sz w:val="22"/>
              <w:lang w:val="en-US"/>
            </w:rPr>
            <w:t xml:space="preserve">The Dashboard </w:t>
          </w:r>
          <w:r w:rsidR="00A66E56">
            <w:rPr>
              <w:rFonts w:ascii="Cambria" w:hAnsi="Cambria"/>
              <w:sz w:val="22"/>
              <w:lang w:val="en-US"/>
            </w:rPr>
            <w:t>Management</w:t>
          </w:r>
          <w:r w:rsidRPr="004F0092">
            <w:rPr>
              <w:rFonts w:ascii="Cambria" w:hAnsi="Cambria"/>
              <w:sz w:val="22"/>
              <w:lang w:val="en-US"/>
            </w:rPr>
            <w:t xml:space="preserve"> module is designed with a scalable architecture to ensure seamless functionality, high performance, and ease of integration. The architecture includes the following key components:</w:t>
          </w:r>
        </w:p>
        <w:p w14:paraId="1B047459" w14:textId="02506660" w:rsidR="004F0092" w:rsidRPr="004F0092" w:rsidRDefault="003B2F35" w:rsidP="003B2F35">
          <w:pPr>
            <w:rPr>
              <w:rFonts w:ascii="Cambria" w:hAnsi="Cambria"/>
              <w:b/>
              <w:bCs/>
              <w:sz w:val="22"/>
              <w:lang w:val="en-US"/>
            </w:rPr>
          </w:pPr>
          <w:r>
            <w:rPr>
              <w:rFonts w:ascii="Cambria" w:hAnsi="Cambria"/>
              <w:b/>
              <w:bCs/>
              <w:sz w:val="22"/>
              <w:lang w:val="en-US"/>
            </w:rPr>
            <w:t>4.2.1</w:t>
          </w:r>
          <w:r>
            <w:rPr>
              <w:rFonts w:ascii="Cambria" w:hAnsi="Cambria"/>
              <w:b/>
              <w:bCs/>
              <w:sz w:val="22"/>
              <w:lang w:val="en-US"/>
            </w:rPr>
            <w:tab/>
          </w:r>
          <w:r w:rsidR="004F0092" w:rsidRPr="004F0092">
            <w:rPr>
              <w:rFonts w:ascii="Cambria" w:hAnsi="Cambria"/>
              <w:b/>
              <w:bCs/>
              <w:sz w:val="22"/>
              <w:lang w:val="en-US"/>
            </w:rPr>
            <w:t>Frontend:</w:t>
          </w:r>
        </w:p>
        <w:p w14:paraId="14F04BDB" w14:textId="77777777" w:rsidR="004F0092" w:rsidRPr="004F0092" w:rsidRDefault="004F0092" w:rsidP="00CC330B">
          <w:pPr>
            <w:pStyle w:val="ListParagraph"/>
            <w:numPr>
              <w:ilvl w:val="0"/>
              <w:numId w:val="16"/>
            </w:numPr>
            <w:rPr>
              <w:rFonts w:ascii="Cambria" w:hAnsi="Cambria"/>
              <w:sz w:val="22"/>
              <w:lang w:val="en-US"/>
            </w:rPr>
          </w:pPr>
          <w:r w:rsidRPr="004F0092">
            <w:rPr>
              <w:rFonts w:ascii="Cambria" w:hAnsi="Cambria"/>
              <w:sz w:val="22"/>
              <w:lang w:val="en-US"/>
            </w:rPr>
            <w:t>Developed using AngularJS, providing a dynamic and responsive user interface.</w:t>
          </w:r>
        </w:p>
        <w:p w14:paraId="619ADC02" w14:textId="77777777" w:rsidR="004F0092" w:rsidRPr="004F0092" w:rsidRDefault="004F0092" w:rsidP="00CC330B">
          <w:pPr>
            <w:pStyle w:val="ListParagraph"/>
            <w:numPr>
              <w:ilvl w:val="0"/>
              <w:numId w:val="16"/>
            </w:numPr>
            <w:rPr>
              <w:rFonts w:ascii="Cambria" w:hAnsi="Cambria"/>
              <w:sz w:val="22"/>
              <w:lang w:val="en-US"/>
            </w:rPr>
          </w:pPr>
          <w:r w:rsidRPr="004F0092">
            <w:rPr>
              <w:rFonts w:ascii="Cambria" w:hAnsi="Cambria"/>
              <w:sz w:val="22"/>
              <w:lang w:val="en-US"/>
            </w:rPr>
            <w:t>Enables customizable dashboards and interactive data visualizations for end users.</w:t>
          </w:r>
        </w:p>
        <w:p w14:paraId="0CF7358F" w14:textId="23E5F149" w:rsidR="004F0092" w:rsidRPr="004F0092" w:rsidRDefault="003B2F35" w:rsidP="00EC5DEE">
          <w:pPr>
            <w:tabs>
              <w:tab w:val="num" w:pos="720"/>
            </w:tabs>
            <w:rPr>
              <w:rFonts w:ascii="Cambria" w:hAnsi="Cambria"/>
              <w:b/>
              <w:bCs/>
              <w:sz w:val="22"/>
              <w:lang w:val="en-US"/>
            </w:rPr>
          </w:pPr>
          <w:r>
            <w:rPr>
              <w:rFonts w:ascii="Cambria" w:hAnsi="Cambria"/>
              <w:b/>
              <w:bCs/>
              <w:sz w:val="22"/>
              <w:lang w:val="en-US"/>
            </w:rPr>
            <w:t>4.2.2</w:t>
          </w:r>
          <w:r>
            <w:rPr>
              <w:rFonts w:ascii="Cambria" w:hAnsi="Cambria"/>
              <w:b/>
              <w:bCs/>
              <w:sz w:val="22"/>
              <w:lang w:val="en-US"/>
            </w:rPr>
            <w:tab/>
          </w:r>
          <w:r w:rsidR="004F0092" w:rsidRPr="004F0092">
            <w:rPr>
              <w:rFonts w:ascii="Cambria" w:hAnsi="Cambria"/>
              <w:b/>
              <w:bCs/>
              <w:sz w:val="22"/>
              <w:lang w:val="en-US"/>
            </w:rPr>
            <w:t>Backend:</w:t>
          </w:r>
        </w:p>
        <w:p w14:paraId="02CE79F5" w14:textId="77777777" w:rsidR="004F0092" w:rsidRPr="004F0092" w:rsidRDefault="004F0092" w:rsidP="00CC330B">
          <w:pPr>
            <w:pStyle w:val="ListParagraph"/>
            <w:numPr>
              <w:ilvl w:val="0"/>
              <w:numId w:val="16"/>
            </w:numPr>
            <w:rPr>
              <w:rFonts w:ascii="Cambria" w:hAnsi="Cambria"/>
              <w:sz w:val="22"/>
              <w:lang w:val="en-US"/>
            </w:rPr>
          </w:pPr>
          <w:r w:rsidRPr="004F0092">
            <w:rPr>
              <w:rFonts w:ascii="Cambria" w:hAnsi="Cambria"/>
              <w:sz w:val="22"/>
              <w:lang w:val="en-US"/>
            </w:rPr>
            <w:t>Built on Python Django, offering a secure and efficient server-side framework.</w:t>
          </w:r>
        </w:p>
        <w:p w14:paraId="462958A9" w14:textId="77777777" w:rsidR="004F0092" w:rsidRPr="004F0092" w:rsidRDefault="004F0092" w:rsidP="00CC330B">
          <w:pPr>
            <w:pStyle w:val="ListParagraph"/>
            <w:numPr>
              <w:ilvl w:val="0"/>
              <w:numId w:val="16"/>
            </w:numPr>
            <w:rPr>
              <w:rFonts w:ascii="Cambria" w:hAnsi="Cambria"/>
              <w:sz w:val="22"/>
              <w:lang w:val="en-US"/>
            </w:rPr>
          </w:pPr>
          <w:r w:rsidRPr="004F0092">
            <w:rPr>
              <w:rFonts w:ascii="Cambria" w:hAnsi="Cambria"/>
              <w:sz w:val="22"/>
              <w:lang w:val="en-US"/>
            </w:rPr>
            <w:t>Manages business logic, user authentication, and interaction with the database and integration layer.</w:t>
          </w:r>
        </w:p>
        <w:p w14:paraId="3B3B2F21" w14:textId="740FB7F4" w:rsidR="004F0092" w:rsidRPr="004F0092" w:rsidRDefault="003B2F35" w:rsidP="00EC5DEE">
          <w:pPr>
            <w:tabs>
              <w:tab w:val="num" w:pos="720"/>
            </w:tabs>
            <w:rPr>
              <w:rFonts w:ascii="Cambria" w:hAnsi="Cambria"/>
              <w:b/>
              <w:bCs/>
              <w:sz w:val="22"/>
              <w:lang w:val="en-US"/>
            </w:rPr>
          </w:pPr>
          <w:r>
            <w:rPr>
              <w:rFonts w:ascii="Cambria" w:hAnsi="Cambria"/>
              <w:b/>
              <w:bCs/>
              <w:sz w:val="22"/>
              <w:lang w:val="en-US"/>
            </w:rPr>
            <w:t>4.2.3</w:t>
          </w:r>
          <w:r>
            <w:rPr>
              <w:rFonts w:ascii="Cambria" w:hAnsi="Cambria"/>
              <w:b/>
              <w:bCs/>
              <w:sz w:val="22"/>
              <w:lang w:val="en-US"/>
            </w:rPr>
            <w:tab/>
          </w:r>
          <w:r w:rsidR="004F0092" w:rsidRPr="004F0092">
            <w:rPr>
              <w:rFonts w:ascii="Cambria" w:hAnsi="Cambria"/>
              <w:b/>
              <w:bCs/>
              <w:sz w:val="22"/>
              <w:lang w:val="en-US"/>
            </w:rPr>
            <w:t>Database:</w:t>
          </w:r>
        </w:p>
        <w:p w14:paraId="688BC666" w14:textId="77777777" w:rsidR="004F0092" w:rsidRPr="004F0092" w:rsidRDefault="004F0092" w:rsidP="00CC330B">
          <w:pPr>
            <w:pStyle w:val="ListParagraph"/>
            <w:numPr>
              <w:ilvl w:val="0"/>
              <w:numId w:val="16"/>
            </w:numPr>
            <w:rPr>
              <w:rFonts w:ascii="Cambria" w:hAnsi="Cambria"/>
              <w:sz w:val="22"/>
              <w:lang w:val="en-US"/>
            </w:rPr>
          </w:pPr>
          <w:r w:rsidRPr="004F0092">
            <w:rPr>
              <w:rFonts w:ascii="Cambria" w:hAnsi="Cambria"/>
              <w:sz w:val="22"/>
              <w:lang w:val="en-US"/>
            </w:rPr>
            <w:t>Utilizes PostgreSQL as the primary database.</w:t>
          </w:r>
        </w:p>
        <w:p w14:paraId="554726D9" w14:textId="77777777" w:rsidR="004F0092" w:rsidRPr="004F0092" w:rsidRDefault="004F0092" w:rsidP="00CC330B">
          <w:pPr>
            <w:pStyle w:val="ListParagraph"/>
            <w:numPr>
              <w:ilvl w:val="0"/>
              <w:numId w:val="16"/>
            </w:numPr>
            <w:rPr>
              <w:rFonts w:ascii="Cambria" w:hAnsi="Cambria"/>
              <w:sz w:val="22"/>
              <w:lang w:val="en-US"/>
            </w:rPr>
          </w:pPr>
          <w:r w:rsidRPr="004F0092">
            <w:rPr>
              <w:rFonts w:ascii="Cambria" w:hAnsi="Cambria"/>
              <w:sz w:val="22"/>
              <w:lang w:val="en-US"/>
            </w:rPr>
            <w:t>Ensures reliable and scalable storage for structured data, including user information, widget configurations, and historical data.</w:t>
          </w:r>
        </w:p>
        <w:p w14:paraId="25AA2CF9" w14:textId="10248C89" w:rsidR="004F0092" w:rsidRPr="004F0092" w:rsidRDefault="003B2F35" w:rsidP="00EC5DEE">
          <w:pPr>
            <w:tabs>
              <w:tab w:val="num" w:pos="720"/>
            </w:tabs>
            <w:rPr>
              <w:rFonts w:ascii="Cambria" w:hAnsi="Cambria"/>
              <w:b/>
              <w:bCs/>
              <w:sz w:val="22"/>
              <w:lang w:val="en-US"/>
            </w:rPr>
          </w:pPr>
          <w:r>
            <w:rPr>
              <w:rFonts w:ascii="Cambria" w:hAnsi="Cambria"/>
              <w:b/>
              <w:bCs/>
              <w:sz w:val="22"/>
              <w:lang w:val="en-US"/>
            </w:rPr>
            <w:t>4.2.4</w:t>
          </w:r>
          <w:r>
            <w:rPr>
              <w:rFonts w:ascii="Cambria" w:hAnsi="Cambria"/>
              <w:b/>
              <w:bCs/>
              <w:sz w:val="22"/>
              <w:lang w:val="en-US"/>
            </w:rPr>
            <w:tab/>
          </w:r>
          <w:r w:rsidR="004F0092" w:rsidRPr="004F0092">
            <w:rPr>
              <w:rFonts w:ascii="Cambria" w:hAnsi="Cambria"/>
              <w:b/>
              <w:bCs/>
              <w:sz w:val="22"/>
              <w:lang w:val="en-US"/>
            </w:rPr>
            <w:t>Integration Layer:</w:t>
          </w:r>
        </w:p>
        <w:p w14:paraId="0C8C13A4" w14:textId="77777777" w:rsidR="004F0092" w:rsidRPr="004F0092" w:rsidRDefault="004F0092" w:rsidP="00CC330B">
          <w:pPr>
            <w:pStyle w:val="ListParagraph"/>
            <w:numPr>
              <w:ilvl w:val="0"/>
              <w:numId w:val="16"/>
            </w:numPr>
            <w:rPr>
              <w:rFonts w:ascii="Cambria" w:hAnsi="Cambria"/>
              <w:sz w:val="22"/>
              <w:lang w:val="en-US"/>
            </w:rPr>
          </w:pPr>
          <w:r w:rsidRPr="004F0092">
            <w:rPr>
              <w:rFonts w:ascii="Cambria" w:hAnsi="Cambria"/>
              <w:sz w:val="22"/>
              <w:lang w:val="en-US"/>
            </w:rPr>
            <w:t>Employs RESTful APIs to interface with external systems:</w:t>
          </w:r>
        </w:p>
        <w:p w14:paraId="74DA437B" w14:textId="15263DAF" w:rsidR="004F0092" w:rsidRPr="004F0092" w:rsidRDefault="008C2616" w:rsidP="00CC330B">
          <w:pPr>
            <w:pStyle w:val="ListParagraph"/>
            <w:numPr>
              <w:ilvl w:val="0"/>
              <w:numId w:val="16"/>
            </w:numPr>
            <w:rPr>
              <w:rFonts w:ascii="Cambria" w:hAnsi="Cambria"/>
              <w:sz w:val="22"/>
              <w:lang w:val="en-US"/>
            </w:rPr>
          </w:pPr>
          <w:r>
            <w:rPr>
              <w:rFonts w:ascii="Cambria" w:hAnsi="Cambria"/>
              <w:sz w:val="22"/>
              <w:lang w:val="en-US"/>
            </w:rPr>
            <w:t>Third-party s</w:t>
          </w:r>
          <w:r w:rsidR="004F0092" w:rsidRPr="004F0092">
            <w:rPr>
              <w:rFonts w:ascii="Cambria" w:hAnsi="Cambria"/>
              <w:sz w:val="22"/>
              <w:lang w:val="en-US"/>
            </w:rPr>
            <w:t>ystems for enterprise data integration.</w:t>
          </w:r>
        </w:p>
        <w:p w14:paraId="7E3F5898" w14:textId="77777777" w:rsidR="004F0092" w:rsidRPr="004F0092" w:rsidRDefault="004F0092" w:rsidP="00CC330B">
          <w:pPr>
            <w:pStyle w:val="ListParagraph"/>
            <w:numPr>
              <w:ilvl w:val="0"/>
              <w:numId w:val="16"/>
            </w:numPr>
            <w:rPr>
              <w:rFonts w:ascii="Cambria" w:hAnsi="Cambria"/>
              <w:sz w:val="22"/>
              <w:lang w:val="en-US"/>
            </w:rPr>
          </w:pPr>
          <w:r w:rsidRPr="004F0092">
            <w:rPr>
              <w:rFonts w:ascii="Cambria" w:hAnsi="Cambria"/>
              <w:sz w:val="22"/>
              <w:lang w:val="en-US"/>
            </w:rPr>
            <w:lastRenderedPageBreak/>
            <w:t>SQL Databases for on-demand data extraction and reporting.</w:t>
          </w:r>
        </w:p>
        <w:p w14:paraId="5F36ABF0" w14:textId="77777777" w:rsidR="004F0092" w:rsidRDefault="004F0092" w:rsidP="00EC5DEE">
          <w:pPr>
            <w:rPr>
              <w:rFonts w:ascii="Cambria" w:hAnsi="Cambria"/>
              <w:sz w:val="22"/>
              <w:lang w:val="en-US"/>
            </w:rPr>
          </w:pPr>
          <w:r w:rsidRPr="00EC5DEE">
            <w:rPr>
              <w:rFonts w:ascii="Cambria" w:hAnsi="Cambria"/>
              <w:sz w:val="22"/>
              <w:lang w:val="en-US"/>
            </w:rPr>
            <w:t>This architecture ensures that the dashboard module is modular, scalable, and capable of providing a seamless user experience while integrating with complex external systems.</w:t>
          </w:r>
        </w:p>
        <w:p w14:paraId="680D0BA9" w14:textId="57561D8B" w:rsidR="0064427D" w:rsidRPr="008E17F9" w:rsidRDefault="0064427D" w:rsidP="008E17F9">
          <w:pPr>
            <w:pStyle w:val="Heading2"/>
            <w:numPr>
              <w:ilvl w:val="0"/>
              <w:numId w:val="0"/>
            </w:numPr>
            <w:spacing w:before="360" w:after="200"/>
            <w:ind w:left="431" w:hanging="431"/>
            <w:jc w:val="left"/>
            <w:rPr>
              <w:rFonts w:ascii="Cambria" w:hAnsi="Cambria"/>
              <w:color w:val="000000" w:themeColor="text1"/>
              <w:lang w:val="en-US"/>
            </w:rPr>
          </w:pPr>
          <w:r w:rsidRPr="008E17F9">
            <w:rPr>
              <w:rFonts w:ascii="Cambria" w:hAnsi="Cambria"/>
              <w:color w:val="000000" w:themeColor="text1"/>
              <w:lang w:val="en-US"/>
            </w:rPr>
            <w:t>4.</w:t>
          </w:r>
          <w:r w:rsidR="00BE0BAE">
            <w:rPr>
              <w:rFonts w:ascii="Cambria" w:hAnsi="Cambria"/>
              <w:color w:val="000000" w:themeColor="text1"/>
              <w:lang w:val="en-US"/>
            </w:rPr>
            <w:t>3</w:t>
          </w:r>
          <w:r w:rsidRPr="008E17F9">
            <w:rPr>
              <w:rFonts w:ascii="Cambria" w:hAnsi="Cambria"/>
              <w:color w:val="000000" w:themeColor="text1"/>
              <w:lang w:val="en-US"/>
            </w:rPr>
            <w:tab/>
            <w:t>User Interface</w:t>
          </w:r>
        </w:p>
        <w:p w14:paraId="371A0621" w14:textId="23C15F52" w:rsidR="00C30870" w:rsidRDefault="00A321AE" w:rsidP="00EC5DEE">
          <w:pPr>
            <w:rPr>
              <w:rFonts w:ascii="Cambria" w:hAnsi="Cambria"/>
              <w:sz w:val="22"/>
            </w:rPr>
          </w:pPr>
          <w:r w:rsidRPr="00B20480">
            <w:rPr>
              <w:rFonts w:ascii="Cambria" w:hAnsi="Cambria"/>
              <w:sz w:val="22"/>
            </w:rPr>
            <w:t>The User Interface</w:t>
          </w:r>
          <w:r w:rsidRPr="00A321AE">
            <w:rPr>
              <w:rFonts w:ascii="Cambria" w:hAnsi="Cambria"/>
              <w:sz w:val="22"/>
            </w:rPr>
            <w:t xml:space="preserve"> for the Dashboard Management System is designed to prioritize usability</w:t>
          </w:r>
          <w:r w:rsidR="006D336C">
            <w:rPr>
              <w:rFonts w:ascii="Cambria" w:hAnsi="Cambria"/>
              <w:sz w:val="22"/>
            </w:rPr>
            <w:t xml:space="preserve"> </w:t>
          </w:r>
          <w:r w:rsidRPr="00A321AE">
            <w:rPr>
              <w:rFonts w:ascii="Cambria" w:hAnsi="Cambria"/>
              <w:sz w:val="22"/>
            </w:rPr>
            <w:t xml:space="preserve">and aesthetics while providing functionalities for data visualization and user interaction. It </w:t>
          </w:r>
          <w:r>
            <w:rPr>
              <w:rFonts w:ascii="Cambria" w:hAnsi="Cambria"/>
              <w:sz w:val="22"/>
            </w:rPr>
            <w:t xml:space="preserve">allows for </w:t>
          </w:r>
          <w:r w:rsidRPr="00A321AE">
            <w:rPr>
              <w:rFonts w:ascii="Cambria" w:hAnsi="Cambria"/>
              <w:sz w:val="22"/>
            </w:rPr>
            <w:t>diverse user roles, from administrators to viewers, with a clean and responsive design.</w:t>
          </w:r>
        </w:p>
        <w:p w14:paraId="641B5132" w14:textId="2BC311E3" w:rsidR="003F6135" w:rsidRDefault="003F6135" w:rsidP="00EC5DEE">
          <w:pPr>
            <w:rPr>
              <w:rFonts w:ascii="Cambria" w:hAnsi="Cambria"/>
              <w:sz w:val="22"/>
            </w:rPr>
          </w:pPr>
          <w:r>
            <w:rPr>
              <w:rFonts w:ascii="Cambria" w:hAnsi="Cambria"/>
              <w:noProof/>
              <w:sz w:val="22"/>
            </w:rPr>
            <w:drawing>
              <wp:inline distT="0" distB="0" distL="0" distR="0" wp14:anchorId="75920216" wp14:editId="5CEB8F98">
                <wp:extent cx="6115050" cy="3455670"/>
                <wp:effectExtent l="19050" t="19050" r="19050" b="11430"/>
                <wp:docPr id="16675003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500329" name="Picture 166750032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15050" cy="3455670"/>
                        </a:xfrm>
                        <a:prstGeom prst="rect">
                          <a:avLst/>
                        </a:prstGeom>
                        <a:ln>
                          <a:solidFill>
                            <a:schemeClr val="tx1">
                              <a:lumMod val="50000"/>
                              <a:lumOff val="50000"/>
                            </a:schemeClr>
                          </a:solidFill>
                        </a:ln>
                      </pic:spPr>
                    </pic:pic>
                  </a:graphicData>
                </a:graphic>
              </wp:inline>
            </w:drawing>
          </w:r>
        </w:p>
        <w:p w14:paraId="39B6199C" w14:textId="77777777" w:rsidR="00212180" w:rsidRDefault="00E23B8F" w:rsidP="00212180">
          <w:pPr>
            <w:rPr>
              <w:rFonts w:ascii="Cambria" w:hAnsi="Cambria"/>
              <w:b/>
              <w:bCs/>
              <w:sz w:val="22"/>
              <w:lang w:val="en-US"/>
            </w:rPr>
          </w:pPr>
          <w:r>
            <w:rPr>
              <w:rFonts w:ascii="Cambria" w:hAnsi="Cambria"/>
              <w:b/>
              <w:bCs/>
              <w:sz w:val="22"/>
              <w:lang w:val="en-US"/>
            </w:rPr>
            <w:t>4.3.</w:t>
          </w:r>
          <w:r w:rsidR="00905685">
            <w:rPr>
              <w:rFonts w:ascii="Cambria" w:hAnsi="Cambria"/>
              <w:b/>
              <w:bCs/>
              <w:sz w:val="22"/>
              <w:lang w:val="en-US"/>
            </w:rPr>
            <w:t>1</w:t>
          </w:r>
          <w:r>
            <w:rPr>
              <w:rFonts w:ascii="Cambria" w:hAnsi="Cambria"/>
              <w:b/>
              <w:bCs/>
              <w:sz w:val="22"/>
              <w:lang w:val="en-US"/>
            </w:rPr>
            <w:tab/>
          </w:r>
          <w:r w:rsidR="008B58AF" w:rsidRPr="008B58AF">
            <w:rPr>
              <w:rFonts w:ascii="Cambria" w:hAnsi="Cambria"/>
              <w:b/>
              <w:bCs/>
              <w:sz w:val="22"/>
              <w:lang w:val="en-US"/>
            </w:rPr>
            <w:t>Key Features of the User Interface</w:t>
          </w:r>
        </w:p>
        <w:p w14:paraId="2A035994" w14:textId="3D267F5A" w:rsidR="008B58AF" w:rsidRPr="008B58AF" w:rsidRDefault="00736623" w:rsidP="00212180">
          <w:pPr>
            <w:rPr>
              <w:rFonts w:ascii="Cambria" w:hAnsi="Cambria"/>
              <w:b/>
              <w:bCs/>
              <w:sz w:val="22"/>
              <w:lang w:val="en-US"/>
            </w:rPr>
          </w:pPr>
          <w:r>
            <w:rPr>
              <w:rFonts w:ascii="Cambria" w:hAnsi="Cambria"/>
              <w:b/>
              <w:bCs/>
              <w:sz w:val="22"/>
              <w:lang w:val="en-US"/>
            </w:rPr>
            <w:t>4.3.1.1</w:t>
          </w:r>
          <w:r w:rsidR="00212180">
            <w:rPr>
              <w:rFonts w:ascii="Cambria" w:hAnsi="Cambria"/>
              <w:b/>
              <w:bCs/>
              <w:sz w:val="22"/>
              <w:lang w:val="en-US"/>
            </w:rPr>
            <w:tab/>
          </w:r>
          <w:r w:rsidR="008B58AF" w:rsidRPr="008B58AF">
            <w:rPr>
              <w:rFonts w:ascii="Cambria" w:hAnsi="Cambria"/>
              <w:b/>
              <w:bCs/>
              <w:sz w:val="22"/>
              <w:lang w:val="en-US"/>
            </w:rPr>
            <w:t>Customizable Dashboards</w:t>
          </w:r>
          <w:r w:rsidR="008B58AF" w:rsidRPr="008B58AF">
            <w:rPr>
              <w:rFonts w:ascii="Cambria" w:hAnsi="Cambria"/>
              <w:sz w:val="22"/>
              <w:lang w:val="en-US"/>
            </w:rPr>
            <w:t>:</w:t>
          </w:r>
        </w:p>
        <w:p w14:paraId="5D905F27" w14:textId="091C4752" w:rsidR="008B58AF" w:rsidRPr="008B58AF" w:rsidRDefault="009E2477" w:rsidP="00CC330B">
          <w:pPr>
            <w:numPr>
              <w:ilvl w:val="1"/>
              <w:numId w:val="17"/>
            </w:numPr>
            <w:rPr>
              <w:rFonts w:ascii="Cambria" w:hAnsi="Cambria"/>
              <w:sz w:val="22"/>
              <w:lang w:val="en-US"/>
            </w:rPr>
          </w:pPr>
          <w:r>
            <w:rPr>
              <w:rFonts w:ascii="Cambria" w:hAnsi="Cambria"/>
              <w:sz w:val="22"/>
              <w:lang w:val="en-US"/>
            </w:rPr>
            <w:t>U</w:t>
          </w:r>
          <w:r w:rsidR="008B58AF" w:rsidRPr="008B58AF">
            <w:rPr>
              <w:rFonts w:ascii="Cambria" w:hAnsi="Cambria"/>
              <w:sz w:val="22"/>
              <w:lang w:val="en-US"/>
            </w:rPr>
            <w:t>sers can create and configure multiple dashboards.</w:t>
          </w:r>
        </w:p>
        <w:p w14:paraId="248AC1DC" w14:textId="77777777" w:rsidR="008B58AF" w:rsidRDefault="008B58AF" w:rsidP="00CC330B">
          <w:pPr>
            <w:numPr>
              <w:ilvl w:val="1"/>
              <w:numId w:val="17"/>
            </w:numPr>
            <w:rPr>
              <w:rFonts w:ascii="Cambria" w:hAnsi="Cambria"/>
              <w:sz w:val="22"/>
              <w:lang w:val="en-US"/>
            </w:rPr>
          </w:pPr>
          <w:r w:rsidRPr="008B58AF">
            <w:rPr>
              <w:rFonts w:ascii="Cambria" w:hAnsi="Cambria"/>
              <w:sz w:val="22"/>
              <w:lang w:val="en-US"/>
            </w:rPr>
            <w:t>Color-coded widgets for quick recognition of data categories.</w:t>
          </w:r>
        </w:p>
        <w:p w14:paraId="3F31F731" w14:textId="489A435E" w:rsidR="005D5D3D" w:rsidRPr="008B58AF" w:rsidRDefault="005D5D3D" w:rsidP="005D5D3D">
          <w:pPr>
            <w:rPr>
              <w:rFonts w:ascii="Cambria" w:hAnsi="Cambria"/>
              <w:sz w:val="22"/>
              <w:lang w:val="en-US"/>
            </w:rPr>
          </w:pPr>
          <w:r w:rsidRPr="002F4203">
            <w:rPr>
              <w:rFonts w:ascii="Cambria" w:hAnsi="Cambria"/>
              <w:sz w:val="22"/>
            </w:rPr>
            <w:t>[Screenshot of a customized dashboard.]</w:t>
          </w:r>
        </w:p>
        <w:p w14:paraId="7A3BC985" w14:textId="75E58EAE" w:rsidR="008B58AF" w:rsidRPr="008B58AF" w:rsidRDefault="003876F5" w:rsidP="003876F5">
          <w:pPr>
            <w:rPr>
              <w:rFonts w:ascii="Cambria" w:hAnsi="Cambria"/>
              <w:sz w:val="22"/>
              <w:lang w:val="en-US"/>
            </w:rPr>
          </w:pPr>
          <w:r>
            <w:rPr>
              <w:rFonts w:ascii="Cambria" w:hAnsi="Cambria"/>
              <w:b/>
              <w:bCs/>
              <w:sz w:val="22"/>
              <w:lang w:val="en-US"/>
            </w:rPr>
            <w:t>4.3.1.2</w:t>
          </w:r>
          <w:r>
            <w:rPr>
              <w:rFonts w:ascii="Cambria" w:hAnsi="Cambria"/>
              <w:b/>
              <w:bCs/>
              <w:sz w:val="22"/>
              <w:lang w:val="en-US"/>
            </w:rPr>
            <w:tab/>
          </w:r>
          <w:r w:rsidR="008B58AF" w:rsidRPr="006902FF">
            <w:rPr>
              <w:rFonts w:ascii="Cambria" w:hAnsi="Cambria"/>
              <w:b/>
              <w:bCs/>
              <w:sz w:val="22"/>
              <w:lang w:val="en-US"/>
            </w:rPr>
            <w:t>Widget</w:t>
          </w:r>
          <w:r w:rsidR="00272CC1" w:rsidRPr="006902FF">
            <w:rPr>
              <w:rFonts w:ascii="Cambria" w:hAnsi="Cambria"/>
              <w:b/>
              <w:bCs/>
              <w:sz w:val="22"/>
              <w:lang w:val="en-US"/>
            </w:rPr>
            <w:t xml:space="preserve"> / Chart </w:t>
          </w:r>
          <w:r w:rsidR="008B58AF" w:rsidRPr="006902FF">
            <w:rPr>
              <w:rFonts w:ascii="Cambria" w:hAnsi="Cambria"/>
              <w:b/>
              <w:bCs/>
              <w:sz w:val="22"/>
              <w:lang w:val="en-US"/>
            </w:rPr>
            <w:t>Library</w:t>
          </w:r>
          <w:r w:rsidR="008B58AF" w:rsidRPr="006902FF">
            <w:rPr>
              <w:rFonts w:ascii="Cambria" w:hAnsi="Cambria"/>
              <w:sz w:val="22"/>
              <w:lang w:val="en-US"/>
            </w:rPr>
            <w:t>:</w:t>
          </w:r>
        </w:p>
        <w:p w14:paraId="62AEE0C9" w14:textId="4C4B7E00" w:rsidR="008B58AF" w:rsidRPr="008B58AF" w:rsidRDefault="008B58AF" w:rsidP="00CC330B">
          <w:pPr>
            <w:numPr>
              <w:ilvl w:val="1"/>
              <w:numId w:val="17"/>
            </w:numPr>
            <w:rPr>
              <w:rFonts w:ascii="Cambria" w:hAnsi="Cambria"/>
              <w:sz w:val="22"/>
              <w:lang w:val="en-US"/>
            </w:rPr>
          </w:pPr>
          <w:r w:rsidRPr="008B58AF">
            <w:rPr>
              <w:rFonts w:ascii="Cambria" w:hAnsi="Cambria"/>
              <w:sz w:val="22"/>
              <w:lang w:val="en-US"/>
            </w:rPr>
            <w:t xml:space="preserve">Provides a library of pre-designed widgets such as bar charts, line graphs, pie charts, </w:t>
          </w:r>
          <w:r w:rsidR="00CB4CBA">
            <w:rPr>
              <w:rFonts w:ascii="Cambria" w:hAnsi="Cambria"/>
              <w:sz w:val="22"/>
              <w:lang w:val="en-US"/>
            </w:rPr>
            <w:t>donut charts</w:t>
          </w:r>
          <w:r w:rsidRPr="008B58AF">
            <w:rPr>
              <w:rFonts w:ascii="Cambria" w:hAnsi="Cambria"/>
              <w:sz w:val="22"/>
              <w:lang w:val="en-US"/>
            </w:rPr>
            <w:t>, and tables.</w:t>
          </w:r>
        </w:p>
        <w:p w14:paraId="69F26764" w14:textId="3D40A83E" w:rsidR="008B58AF" w:rsidRDefault="008B58AF" w:rsidP="00CC330B">
          <w:pPr>
            <w:numPr>
              <w:ilvl w:val="1"/>
              <w:numId w:val="17"/>
            </w:numPr>
            <w:rPr>
              <w:rFonts w:ascii="Cambria" w:hAnsi="Cambria"/>
              <w:sz w:val="22"/>
              <w:lang w:val="en-US"/>
            </w:rPr>
          </w:pPr>
          <w:r w:rsidRPr="008B58AF">
            <w:rPr>
              <w:rFonts w:ascii="Cambria" w:hAnsi="Cambria"/>
              <w:sz w:val="22"/>
              <w:lang w:val="en-US"/>
            </w:rPr>
            <w:lastRenderedPageBreak/>
            <w:t xml:space="preserve">Users can </w:t>
          </w:r>
          <w:r w:rsidR="000D0A60">
            <w:rPr>
              <w:rFonts w:ascii="Cambria" w:hAnsi="Cambria"/>
              <w:sz w:val="22"/>
              <w:lang w:val="en-US"/>
            </w:rPr>
            <w:t>configure</w:t>
          </w:r>
          <w:r w:rsidRPr="008B58AF">
            <w:rPr>
              <w:rFonts w:ascii="Cambria" w:hAnsi="Cambria"/>
              <w:sz w:val="22"/>
              <w:lang w:val="en-US"/>
            </w:rPr>
            <w:t xml:space="preserve"> widgets </w:t>
          </w:r>
          <w:r w:rsidR="00602ABD">
            <w:rPr>
              <w:rFonts w:ascii="Cambria" w:hAnsi="Cambria"/>
              <w:sz w:val="22"/>
              <w:lang w:val="en-US"/>
            </w:rPr>
            <w:t>on</w:t>
          </w:r>
          <w:r w:rsidRPr="008B58AF">
            <w:rPr>
              <w:rFonts w:ascii="Cambria" w:hAnsi="Cambria"/>
              <w:sz w:val="22"/>
              <w:lang w:val="en-US"/>
            </w:rPr>
            <w:t xml:space="preserve"> their dashboards by selecting from the library.</w:t>
          </w:r>
        </w:p>
        <w:p w14:paraId="1562D720" w14:textId="581D14E1" w:rsidR="0099076C" w:rsidRPr="008B58AF" w:rsidRDefault="0099076C" w:rsidP="0099076C">
          <w:pPr>
            <w:rPr>
              <w:rFonts w:ascii="Cambria" w:hAnsi="Cambria"/>
              <w:sz w:val="22"/>
              <w:lang w:val="en-US"/>
            </w:rPr>
          </w:pPr>
          <w:r w:rsidRPr="002F4203">
            <w:rPr>
              <w:rFonts w:ascii="Cambria" w:hAnsi="Cambria"/>
              <w:sz w:val="22"/>
              <w:lang w:val="en-US"/>
            </w:rPr>
            <w:t>[Screenshot of dropdown</w:t>
          </w:r>
          <w:r w:rsidR="00ED56D0" w:rsidRPr="002F4203">
            <w:rPr>
              <w:rFonts w:ascii="Cambria" w:hAnsi="Cambria"/>
              <w:sz w:val="22"/>
              <w:lang w:val="en-US"/>
            </w:rPr>
            <w:t xml:space="preserve"> of different chart types</w:t>
          </w:r>
          <w:r w:rsidRPr="002F4203">
            <w:rPr>
              <w:rFonts w:ascii="Cambria" w:hAnsi="Cambria"/>
              <w:sz w:val="22"/>
              <w:lang w:val="en-US"/>
            </w:rPr>
            <w:t>]</w:t>
          </w:r>
        </w:p>
        <w:p w14:paraId="505293E4" w14:textId="368B2F84" w:rsidR="008B58AF" w:rsidRPr="008B58AF" w:rsidRDefault="00856EE4" w:rsidP="00856EE4">
          <w:pPr>
            <w:rPr>
              <w:rFonts w:ascii="Cambria" w:hAnsi="Cambria"/>
              <w:sz w:val="22"/>
              <w:lang w:val="en-US"/>
            </w:rPr>
          </w:pPr>
          <w:r>
            <w:rPr>
              <w:rFonts w:ascii="Cambria" w:hAnsi="Cambria"/>
              <w:b/>
              <w:bCs/>
              <w:sz w:val="22"/>
              <w:lang w:val="en-US"/>
            </w:rPr>
            <w:t>4.3.1.3</w:t>
          </w:r>
          <w:r>
            <w:rPr>
              <w:rFonts w:ascii="Cambria" w:hAnsi="Cambria"/>
              <w:b/>
              <w:bCs/>
              <w:sz w:val="22"/>
              <w:lang w:val="en-US"/>
            </w:rPr>
            <w:tab/>
          </w:r>
          <w:r w:rsidR="008B58AF" w:rsidRPr="008B58AF">
            <w:rPr>
              <w:rFonts w:ascii="Cambria" w:hAnsi="Cambria"/>
              <w:b/>
              <w:bCs/>
              <w:sz w:val="22"/>
              <w:lang w:val="en-US"/>
            </w:rPr>
            <w:t>Navigation</w:t>
          </w:r>
          <w:r w:rsidR="008B58AF" w:rsidRPr="008B58AF">
            <w:rPr>
              <w:rFonts w:ascii="Cambria" w:hAnsi="Cambria"/>
              <w:sz w:val="22"/>
              <w:lang w:val="en-US"/>
            </w:rPr>
            <w:t>:</w:t>
          </w:r>
        </w:p>
        <w:p w14:paraId="0B007C88" w14:textId="77777777" w:rsidR="008B58AF" w:rsidRPr="008B58AF" w:rsidRDefault="008B58AF" w:rsidP="00CC330B">
          <w:pPr>
            <w:numPr>
              <w:ilvl w:val="1"/>
              <w:numId w:val="17"/>
            </w:numPr>
            <w:rPr>
              <w:rFonts w:ascii="Cambria" w:hAnsi="Cambria"/>
              <w:sz w:val="22"/>
              <w:lang w:val="en-US"/>
            </w:rPr>
          </w:pPr>
          <w:r w:rsidRPr="008B58AF">
            <w:rPr>
              <w:rFonts w:ascii="Cambria" w:hAnsi="Cambria"/>
              <w:sz w:val="22"/>
              <w:lang w:val="en-US"/>
            </w:rPr>
            <w:t>A collapsible sidebar menu allows quick access to:</w:t>
          </w:r>
        </w:p>
        <w:p w14:paraId="2CB613B2" w14:textId="77777777" w:rsidR="008B58AF" w:rsidRPr="008B58AF" w:rsidRDefault="008B58AF" w:rsidP="00CC330B">
          <w:pPr>
            <w:numPr>
              <w:ilvl w:val="2"/>
              <w:numId w:val="17"/>
            </w:numPr>
            <w:rPr>
              <w:rFonts w:ascii="Cambria" w:hAnsi="Cambria"/>
              <w:sz w:val="22"/>
              <w:lang w:val="en-US"/>
            </w:rPr>
          </w:pPr>
          <w:r w:rsidRPr="008B58AF">
            <w:rPr>
              <w:rFonts w:ascii="Cambria" w:hAnsi="Cambria"/>
              <w:sz w:val="22"/>
              <w:lang w:val="en-US"/>
            </w:rPr>
            <w:t>Dashboards</w:t>
          </w:r>
        </w:p>
        <w:p w14:paraId="601E6688" w14:textId="77777777" w:rsidR="008B58AF" w:rsidRPr="008B58AF" w:rsidRDefault="008B58AF" w:rsidP="00CC330B">
          <w:pPr>
            <w:numPr>
              <w:ilvl w:val="2"/>
              <w:numId w:val="17"/>
            </w:numPr>
            <w:rPr>
              <w:rFonts w:ascii="Cambria" w:hAnsi="Cambria"/>
              <w:sz w:val="22"/>
              <w:lang w:val="en-US"/>
            </w:rPr>
          </w:pPr>
          <w:r w:rsidRPr="008B58AF">
            <w:rPr>
              <w:rFonts w:ascii="Cambria" w:hAnsi="Cambria"/>
              <w:sz w:val="22"/>
              <w:lang w:val="en-US"/>
            </w:rPr>
            <w:t>Data sources</w:t>
          </w:r>
        </w:p>
        <w:p w14:paraId="6D3B4C53" w14:textId="77777777" w:rsidR="008B58AF" w:rsidRPr="008B58AF" w:rsidRDefault="008B58AF" w:rsidP="00CC330B">
          <w:pPr>
            <w:numPr>
              <w:ilvl w:val="2"/>
              <w:numId w:val="17"/>
            </w:numPr>
            <w:rPr>
              <w:rFonts w:ascii="Cambria" w:hAnsi="Cambria"/>
              <w:sz w:val="22"/>
              <w:lang w:val="en-US"/>
            </w:rPr>
          </w:pPr>
          <w:r w:rsidRPr="008B58AF">
            <w:rPr>
              <w:rFonts w:ascii="Cambria" w:hAnsi="Cambria"/>
              <w:sz w:val="22"/>
              <w:lang w:val="en-US"/>
            </w:rPr>
            <w:t>Settings</w:t>
          </w:r>
        </w:p>
        <w:p w14:paraId="16EC0444" w14:textId="77777777" w:rsidR="008B58AF" w:rsidRDefault="008B58AF" w:rsidP="00CC330B">
          <w:pPr>
            <w:numPr>
              <w:ilvl w:val="1"/>
              <w:numId w:val="17"/>
            </w:numPr>
            <w:rPr>
              <w:rFonts w:ascii="Cambria" w:hAnsi="Cambria"/>
              <w:sz w:val="22"/>
              <w:lang w:val="en-US"/>
            </w:rPr>
          </w:pPr>
          <w:r w:rsidRPr="008B58AF">
            <w:rPr>
              <w:rFonts w:ascii="Cambria" w:hAnsi="Cambria"/>
              <w:sz w:val="22"/>
              <w:lang w:val="en-US"/>
            </w:rPr>
            <w:t>Breadcrumb navigation for tracking user location within the application.</w:t>
          </w:r>
        </w:p>
        <w:p w14:paraId="185DD17E" w14:textId="7489BF46" w:rsidR="00172384" w:rsidRPr="008B58AF" w:rsidRDefault="00172384" w:rsidP="00172384">
          <w:pPr>
            <w:rPr>
              <w:rFonts w:ascii="Cambria" w:hAnsi="Cambria"/>
              <w:sz w:val="22"/>
              <w:lang w:val="en-US"/>
            </w:rPr>
          </w:pPr>
          <w:r w:rsidRPr="002F4203">
            <w:rPr>
              <w:rFonts w:ascii="Cambria" w:hAnsi="Cambria"/>
              <w:sz w:val="22"/>
              <w:lang w:val="en-US"/>
            </w:rPr>
            <w:t>[Screenshot of left sidebar with all options un-collapsed]</w:t>
          </w:r>
        </w:p>
        <w:p w14:paraId="485A3615" w14:textId="3D13027D" w:rsidR="008B58AF" w:rsidRPr="008B58AF" w:rsidRDefault="00094EE4" w:rsidP="00094EE4">
          <w:pPr>
            <w:rPr>
              <w:rFonts w:ascii="Cambria" w:hAnsi="Cambria"/>
              <w:sz w:val="22"/>
              <w:lang w:val="en-US"/>
            </w:rPr>
          </w:pPr>
          <w:r>
            <w:rPr>
              <w:rFonts w:ascii="Cambria" w:hAnsi="Cambria"/>
              <w:b/>
              <w:bCs/>
              <w:sz w:val="22"/>
              <w:lang w:val="en-US"/>
            </w:rPr>
            <w:t>4.3.1.4</w:t>
          </w:r>
          <w:r>
            <w:rPr>
              <w:rFonts w:ascii="Cambria" w:hAnsi="Cambria"/>
              <w:b/>
              <w:bCs/>
              <w:sz w:val="22"/>
              <w:lang w:val="en-US"/>
            </w:rPr>
            <w:tab/>
          </w:r>
          <w:r w:rsidR="008B58AF" w:rsidRPr="008B58AF">
            <w:rPr>
              <w:rFonts w:ascii="Cambria" w:hAnsi="Cambria"/>
              <w:b/>
              <w:bCs/>
              <w:sz w:val="22"/>
              <w:lang w:val="en-US"/>
            </w:rPr>
            <w:t>Role-Based Views</w:t>
          </w:r>
          <w:r w:rsidR="008B58AF" w:rsidRPr="008B58AF">
            <w:rPr>
              <w:rFonts w:ascii="Cambria" w:hAnsi="Cambria"/>
              <w:sz w:val="22"/>
              <w:lang w:val="en-US"/>
            </w:rPr>
            <w:t>:</w:t>
          </w:r>
        </w:p>
        <w:p w14:paraId="47D9AA81" w14:textId="77777777" w:rsidR="008B58AF" w:rsidRPr="008B58AF" w:rsidRDefault="008B58AF" w:rsidP="00CC330B">
          <w:pPr>
            <w:numPr>
              <w:ilvl w:val="1"/>
              <w:numId w:val="17"/>
            </w:numPr>
            <w:rPr>
              <w:rFonts w:ascii="Cambria" w:hAnsi="Cambria"/>
              <w:sz w:val="22"/>
              <w:lang w:val="en-US"/>
            </w:rPr>
          </w:pPr>
          <w:r w:rsidRPr="008B58AF">
            <w:rPr>
              <w:rFonts w:ascii="Cambria" w:hAnsi="Cambria"/>
              <w:sz w:val="22"/>
              <w:lang w:val="en-US"/>
            </w:rPr>
            <w:t>Custom views based on user roles:</w:t>
          </w:r>
        </w:p>
        <w:p w14:paraId="046EFFC4" w14:textId="77777777" w:rsidR="008B58AF" w:rsidRPr="008B58AF" w:rsidRDefault="008B58AF" w:rsidP="00CC330B">
          <w:pPr>
            <w:numPr>
              <w:ilvl w:val="2"/>
              <w:numId w:val="17"/>
            </w:numPr>
            <w:rPr>
              <w:rFonts w:ascii="Cambria" w:hAnsi="Cambria"/>
              <w:sz w:val="22"/>
              <w:lang w:val="en-US"/>
            </w:rPr>
          </w:pPr>
          <w:r w:rsidRPr="008B58AF">
            <w:rPr>
              <w:rFonts w:ascii="Cambria" w:hAnsi="Cambria"/>
              <w:b/>
              <w:bCs/>
              <w:sz w:val="22"/>
              <w:lang w:val="en-US"/>
            </w:rPr>
            <w:t>Admin View</w:t>
          </w:r>
          <w:r w:rsidRPr="008B58AF">
            <w:rPr>
              <w:rFonts w:ascii="Cambria" w:hAnsi="Cambria"/>
              <w:sz w:val="22"/>
              <w:lang w:val="en-US"/>
            </w:rPr>
            <w:t>: Access to all dashboards, widgets, and user management features.</w:t>
          </w:r>
        </w:p>
        <w:p w14:paraId="68399239" w14:textId="77777777" w:rsidR="008B58AF" w:rsidRPr="008B58AF" w:rsidRDefault="008B58AF" w:rsidP="00CC330B">
          <w:pPr>
            <w:numPr>
              <w:ilvl w:val="2"/>
              <w:numId w:val="17"/>
            </w:numPr>
            <w:rPr>
              <w:rFonts w:ascii="Cambria" w:hAnsi="Cambria"/>
              <w:sz w:val="22"/>
              <w:lang w:val="en-US"/>
            </w:rPr>
          </w:pPr>
          <w:r w:rsidRPr="008B58AF">
            <w:rPr>
              <w:rFonts w:ascii="Cambria" w:hAnsi="Cambria"/>
              <w:b/>
              <w:bCs/>
              <w:sz w:val="22"/>
              <w:lang w:val="en-US"/>
            </w:rPr>
            <w:t>Viewer View</w:t>
          </w:r>
          <w:r w:rsidRPr="008B58AF">
            <w:rPr>
              <w:rFonts w:ascii="Cambria" w:hAnsi="Cambria"/>
              <w:sz w:val="22"/>
              <w:lang w:val="en-US"/>
            </w:rPr>
            <w:t>: Read-only access to dashboards and widgets.</w:t>
          </w:r>
        </w:p>
        <w:p w14:paraId="03AB87E0" w14:textId="52A58F20" w:rsidR="008B58AF" w:rsidRPr="008B58AF" w:rsidRDefault="00407130" w:rsidP="00407130">
          <w:pPr>
            <w:rPr>
              <w:rFonts w:ascii="Cambria" w:hAnsi="Cambria"/>
              <w:sz w:val="22"/>
              <w:lang w:val="en-US"/>
            </w:rPr>
          </w:pPr>
          <w:r>
            <w:rPr>
              <w:rFonts w:ascii="Cambria" w:hAnsi="Cambria"/>
              <w:b/>
              <w:bCs/>
              <w:sz w:val="22"/>
              <w:lang w:val="en-US"/>
            </w:rPr>
            <w:t>4.3.1.5</w:t>
          </w:r>
          <w:r>
            <w:rPr>
              <w:rFonts w:ascii="Cambria" w:hAnsi="Cambria"/>
              <w:b/>
              <w:bCs/>
              <w:sz w:val="22"/>
              <w:lang w:val="en-US"/>
            </w:rPr>
            <w:tab/>
          </w:r>
          <w:r w:rsidR="008B58AF" w:rsidRPr="008B58AF">
            <w:rPr>
              <w:rFonts w:ascii="Cambria" w:hAnsi="Cambria"/>
              <w:b/>
              <w:bCs/>
              <w:sz w:val="22"/>
              <w:lang w:val="en-US"/>
            </w:rPr>
            <w:t>Interactivity</w:t>
          </w:r>
          <w:r w:rsidR="008B58AF" w:rsidRPr="008B58AF">
            <w:rPr>
              <w:rFonts w:ascii="Cambria" w:hAnsi="Cambria"/>
              <w:sz w:val="22"/>
              <w:lang w:val="en-US"/>
            </w:rPr>
            <w:t>:</w:t>
          </w:r>
        </w:p>
        <w:p w14:paraId="668856D1" w14:textId="77777777" w:rsidR="008B58AF" w:rsidRDefault="008B58AF" w:rsidP="00CC330B">
          <w:pPr>
            <w:numPr>
              <w:ilvl w:val="1"/>
              <w:numId w:val="17"/>
            </w:numPr>
            <w:rPr>
              <w:rFonts w:ascii="Cambria" w:hAnsi="Cambria"/>
              <w:sz w:val="22"/>
              <w:lang w:val="en-US"/>
            </w:rPr>
          </w:pPr>
          <w:r w:rsidRPr="008B58AF">
            <w:rPr>
              <w:rFonts w:ascii="Cambria" w:hAnsi="Cambria"/>
              <w:sz w:val="22"/>
              <w:lang w:val="en-US"/>
            </w:rPr>
            <w:t>Hover-over tooltips provide context for data points in widgets.</w:t>
          </w:r>
        </w:p>
        <w:p w14:paraId="6430F1ED" w14:textId="7FF886D4" w:rsidR="000A0C2D" w:rsidRPr="008B58AF" w:rsidRDefault="000A0C2D" w:rsidP="000A0C2D">
          <w:pPr>
            <w:rPr>
              <w:rFonts w:ascii="Cambria" w:hAnsi="Cambria"/>
              <w:sz w:val="22"/>
              <w:lang w:val="en-US"/>
            </w:rPr>
          </w:pPr>
          <w:r w:rsidRPr="002F4203">
            <w:rPr>
              <w:rFonts w:ascii="Cambria" w:hAnsi="Cambria"/>
              <w:sz w:val="22"/>
            </w:rPr>
            <w:t>[</w:t>
          </w:r>
          <w:r w:rsidR="00B901E6" w:rsidRPr="002F4203">
            <w:rPr>
              <w:rFonts w:ascii="Cambria" w:hAnsi="Cambria"/>
              <w:sz w:val="22"/>
            </w:rPr>
            <w:t xml:space="preserve">screenshot: </w:t>
          </w:r>
          <w:r w:rsidRPr="002F4203">
            <w:rPr>
              <w:rFonts w:ascii="Cambria" w:hAnsi="Cambria"/>
              <w:sz w:val="22"/>
            </w:rPr>
            <w:t>widget with a tooltip appearing on hover, showing additional details.]</w:t>
          </w:r>
        </w:p>
        <w:p w14:paraId="5F09A8DE" w14:textId="530112DF" w:rsidR="008B58AF" w:rsidRPr="008B58AF" w:rsidRDefault="00705543" w:rsidP="00705543">
          <w:pPr>
            <w:rPr>
              <w:rFonts w:ascii="Cambria" w:hAnsi="Cambria"/>
              <w:sz w:val="22"/>
              <w:lang w:val="en-US"/>
            </w:rPr>
          </w:pPr>
          <w:r>
            <w:rPr>
              <w:rFonts w:ascii="Cambria" w:hAnsi="Cambria"/>
              <w:b/>
              <w:bCs/>
              <w:sz w:val="22"/>
              <w:lang w:val="en-US"/>
            </w:rPr>
            <w:t>4.3.1.6</w:t>
          </w:r>
          <w:r>
            <w:rPr>
              <w:rFonts w:ascii="Cambria" w:hAnsi="Cambria"/>
              <w:b/>
              <w:bCs/>
              <w:sz w:val="22"/>
              <w:lang w:val="en-US"/>
            </w:rPr>
            <w:tab/>
          </w:r>
          <w:r w:rsidR="008B58AF" w:rsidRPr="008B58AF">
            <w:rPr>
              <w:rFonts w:ascii="Cambria" w:hAnsi="Cambria"/>
              <w:b/>
              <w:bCs/>
              <w:sz w:val="22"/>
              <w:lang w:val="en-US"/>
            </w:rPr>
            <w:t>Notifications</w:t>
          </w:r>
          <w:r w:rsidR="008B58AF" w:rsidRPr="008B58AF">
            <w:rPr>
              <w:rFonts w:ascii="Cambria" w:hAnsi="Cambria"/>
              <w:sz w:val="22"/>
              <w:lang w:val="en-US"/>
            </w:rPr>
            <w:t>:</w:t>
          </w:r>
        </w:p>
        <w:p w14:paraId="10A03DB8" w14:textId="635A4408" w:rsidR="008B58AF" w:rsidRPr="008B58AF" w:rsidRDefault="008B58AF" w:rsidP="00CC330B">
          <w:pPr>
            <w:numPr>
              <w:ilvl w:val="1"/>
              <w:numId w:val="17"/>
            </w:numPr>
            <w:rPr>
              <w:rFonts w:ascii="Cambria" w:hAnsi="Cambria"/>
              <w:sz w:val="22"/>
              <w:lang w:val="en-US"/>
            </w:rPr>
          </w:pPr>
          <w:r w:rsidRPr="008B58AF">
            <w:rPr>
              <w:rFonts w:ascii="Cambria" w:hAnsi="Cambria"/>
              <w:sz w:val="22"/>
              <w:lang w:val="en-US"/>
            </w:rPr>
            <w:t xml:space="preserve">Real-time notifications displayed </w:t>
          </w:r>
          <w:r w:rsidR="00352794">
            <w:rPr>
              <w:rFonts w:ascii="Cambria" w:hAnsi="Cambria"/>
              <w:sz w:val="22"/>
              <w:lang w:val="en-US"/>
            </w:rPr>
            <w:t xml:space="preserve">under a ‘Notifications’ icon </w:t>
          </w:r>
          <w:r w:rsidRPr="008B58AF">
            <w:rPr>
              <w:rFonts w:ascii="Cambria" w:hAnsi="Cambria"/>
              <w:sz w:val="22"/>
              <w:lang w:val="en-US"/>
            </w:rPr>
            <w:t>on the header for:</w:t>
          </w:r>
        </w:p>
        <w:p w14:paraId="51844820" w14:textId="77777777" w:rsidR="008B58AF" w:rsidRPr="008B58AF" w:rsidRDefault="008B58AF" w:rsidP="00CC330B">
          <w:pPr>
            <w:numPr>
              <w:ilvl w:val="2"/>
              <w:numId w:val="17"/>
            </w:numPr>
            <w:rPr>
              <w:rFonts w:ascii="Cambria" w:hAnsi="Cambria"/>
              <w:sz w:val="22"/>
              <w:lang w:val="en-US"/>
            </w:rPr>
          </w:pPr>
          <w:r w:rsidRPr="008B58AF">
            <w:rPr>
              <w:rFonts w:ascii="Cambria" w:hAnsi="Cambria"/>
              <w:sz w:val="22"/>
              <w:lang w:val="en-US"/>
            </w:rPr>
            <w:t>Dashboard updates</w:t>
          </w:r>
        </w:p>
        <w:p w14:paraId="5ACFC2F9" w14:textId="77777777" w:rsidR="008B58AF" w:rsidRDefault="008B58AF" w:rsidP="00CC330B">
          <w:pPr>
            <w:numPr>
              <w:ilvl w:val="2"/>
              <w:numId w:val="17"/>
            </w:numPr>
            <w:rPr>
              <w:rFonts w:ascii="Cambria" w:hAnsi="Cambria"/>
              <w:sz w:val="22"/>
              <w:lang w:val="en-US"/>
            </w:rPr>
          </w:pPr>
          <w:r w:rsidRPr="008B58AF">
            <w:rPr>
              <w:rFonts w:ascii="Cambria" w:hAnsi="Cambria"/>
              <w:sz w:val="22"/>
              <w:lang w:val="en-US"/>
            </w:rPr>
            <w:t>System alerts</w:t>
          </w:r>
        </w:p>
        <w:p w14:paraId="2388290F" w14:textId="624DF576" w:rsidR="00D032A6" w:rsidRPr="008B58AF" w:rsidRDefault="00352794" w:rsidP="00352794">
          <w:pPr>
            <w:rPr>
              <w:rFonts w:ascii="Cambria" w:hAnsi="Cambria"/>
              <w:sz w:val="22"/>
              <w:lang w:val="en-US"/>
            </w:rPr>
          </w:pPr>
          <w:r w:rsidRPr="00DC1C28">
            <w:rPr>
              <w:rFonts w:ascii="Cambria" w:hAnsi="Cambria"/>
              <w:sz w:val="22"/>
              <w:lang w:val="en-US"/>
            </w:rPr>
            <w:t>[sc</w:t>
          </w:r>
          <w:r w:rsidR="00DC1C28">
            <w:rPr>
              <w:rFonts w:ascii="Cambria" w:hAnsi="Cambria"/>
              <w:sz w:val="22"/>
              <w:lang w:val="en-US"/>
            </w:rPr>
            <w:t>r</w:t>
          </w:r>
          <w:r w:rsidRPr="00DC1C28">
            <w:rPr>
              <w:rFonts w:ascii="Cambria" w:hAnsi="Cambria"/>
              <w:sz w:val="22"/>
              <w:lang w:val="en-US"/>
            </w:rPr>
            <w:t>eenshot of a notification message when the notification icon is hovered over or clicked]</w:t>
          </w:r>
        </w:p>
        <w:p w14:paraId="67448B74" w14:textId="7F4058EC" w:rsidR="00095300" w:rsidRPr="00C30870" w:rsidRDefault="00095300" w:rsidP="00095300">
          <w:pPr>
            <w:rPr>
              <w:rFonts w:ascii="Cambria" w:hAnsi="Cambria"/>
              <w:b/>
              <w:bCs/>
              <w:sz w:val="22"/>
              <w:lang w:val="en-US"/>
            </w:rPr>
          </w:pPr>
          <w:r>
            <w:rPr>
              <w:rFonts w:ascii="Cambria" w:hAnsi="Cambria"/>
              <w:b/>
              <w:bCs/>
              <w:sz w:val="22"/>
              <w:lang w:val="en-US"/>
            </w:rPr>
            <w:t>4.3.2</w:t>
          </w:r>
          <w:r>
            <w:rPr>
              <w:rFonts w:ascii="Cambria" w:hAnsi="Cambria"/>
              <w:b/>
              <w:bCs/>
              <w:sz w:val="22"/>
              <w:lang w:val="en-US"/>
            </w:rPr>
            <w:tab/>
          </w:r>
          <w:r w:rsidRPr="00C30870">
            <w:rPr>
              <w:rFonts w:ascii="Cambria" w:hAnsi="Cambria"/>
              <w:b/>
              <w:bCs/>
              <w:sz w:val="22"/>
              <w:lang w:val="en-US"/>
            </w:rPr>
            <w:t>UI Components</w:t>
          </w:r>
        </w:p>
        <w:p w14:paraId="4BA6DD85" w14:textId="77777777" w:rsidR="00095300" w:rsidRPr="00C30870" w:rsidRDefault="00095300" w:rsidP="00CC330B">
          <w:pPr>
            <w:numPr>
              <w:ilvl w:val="0"/>
              <w:numId w:val="18"/>
            </w:numPr>
            <w:rPr>
              <w:rFonts w:ascii="Cambria" w:hAnsi="Cambria"/>
              <w:sz w:val="22"/>
              <w:lang w:val="en-US"/>
            </w:rPr>
          </w:pPr>
          <w:r w:rsidRPr="00C30870">
            <w:rPr>
              <w:rFonts w:ascii="Cambria" w:hAnsi="Cambria"/>
              <w:b/>
              <w:bCs/>
              <w:sz w:val="22"/>
              <w:lang w:val="en-US"/>
            </w:rPr>
            <w:t>Login Page</w:t>
          </w:r>
          <w:r w:rsidRPr="00C30870">
            <w:rPr>
              <w:rFonts w:ascii="Cambria" w:hAnsi="Cambria"/>
              <w:sz w:val="22"/>
              <w:lang w:val="en-US"/>
            </w:rPr>
            <w:t>:</w:t>
          </w:r>
        </w:p>
        <w:p w14:paraId="5B8D253C" w14:textId="77777777" w:rsidR="00095300" w:rsidRPr="00C30870" w:rsidRDefault="00095300" w:rsidP="00CC330B">
          <w:pPr>
            <w:numPr>
              <w:ilvl w:val="1"/>
              <w:numId w:val="18"/>
            </w:numPr>
            <w:rPr>
              <w:rFonts w:ascii="Cambria" w:hAnsi="Cambria"/>
              <w:sz w:val="22"/>
              <w:lang w:val="en-US"/>
            </w:rPr>
          </w:pPr>
          <w:r w:rsidRPr="00C30870">
            <w:rPr>
              <w:rFonts w:ascii="Cambria" w:hAnsi="Cambria"/>
              <w:sz w:val="22"/>
              <w:lang w:val="en-US"/>
            </w:rPr>
            <w:t>Clean and simple interface with a username/password field and optional two-factor authentication input.</w:t>
          </w:r>
        </w:p>
        <w:p w14:paraId="50DA5A8B" w14:textId="77777777" w:rsidR="00095300" w:rsidRPr="00C30870" w:rsidRDefault="00095300" w:rsidP="00CC330B">
          <w:pPr>
            <w:numPr>
              <w:ilvl w:val="1"/>
              <w:numId w:val="18"/>
            </w:numPr>
            <w:rPr>
              <w:rFonts w:ascii="Cambria" w:hAnsi="Cambria"/>
              <w:sz w:val="22"/>
              <w:lang w:val="en-US"/>
            </w:rPr>
          </w:pPr>
          <w:r w:rsidRPr="00C30870">
            <w:rPr>
              <w:rFonts w:ascii="Cambria" w:hAnsi="Cambria"/>
              <w:sz w:val="22"/>
              <w:lang w:val="en-US"/>
            </w:rPr>
            <w:lastRenderedPageBreak/>
            <w:t>"Forgot Password" link for recovery.</w:t>
          </w:r>
        </w:p>
        <w:p w14:paraId="63D067FA" w14:textId="77777777" w:rsidR="00095300" w:rsidRPr="00C30870" w:rsidRDefault="00095300" w:rsidP="00CC330B">
          <w:pPr>
            <w:numPr>
              <w:ilvl w:val="0"/>
              <w:numId w:val="18"/>
            </w:numPr>
            <w:rPr>
              <w:rFonts w:ascii="Cambria" w:hAnsi="Cambria"/>
              <w:sz w:val="22"/>
              <w:lang w:val="en-US"/>
            </w:rPr>
          </w:pPr>
          <w:r w:rsidRPr="00C30870">
            <w:rPr>
              <w:rFonts w:ascii="Cambria" w:hAnsi="Cambria"/>
              <w:b/>
              <w:bCs/>
              <w:sz w:val="22"/>
              <w:lang w:val="en-US"/>
            </w:rPr>
            <w:t>Dashboard Page</w:t>
          </w:r>
          <w:r w:rsidRPr="00C30870">
            <w:rPr>
              <w:rFonts w:ascii="Cambria" w:hAnsi="Cambria"/>
              <w:sz w:val="22"/>
              <w:lang w:val="en-US"/>
            </w:rPr>
            <w:t>:</w:t>
          </w:r>
        </w:p>
        <w:p w14:paraId="4D31C7B9" w14:textId="77777777" w:rsidR="00095300" w:rsidRPr="00C30870" w:rsidRDefault="00095300" w:rsidP="00CC330B">
          <w:pPr>
            <w:numPr>
              <w:ilvl w:val="1"/>
              <w:numId w:val="18"/>
            </w:numPr>
            <w:rPr>
              <w:rFonts w:ascii="Cambria" w:hAnsi="Cambria"/>
              <w:sz w:val="22"/>
              <w:lang w:val="en-US"/>
            </w:rPr>
          </w:pPr>
          <w:r w:rsidRPr="00C30870">
            <w:rPr>
              <w:rFonts w:ascii="Cambria" w:hAnsi="Cambria"/>
              <w:sz w:val="22"/>
              <w:lang w:val="en-US"/>
            </w:rPr>
            <w:t>Displays a grid-based layout with customizable widgets.</w:t>
          </w:r>
        </w:p>
        <w:p w14:paraId="09C7DF40" w14:textId="77777777" w:rsidR="00095300" w:rsidRPr="00C30870" w:rsidRDefault="00095300" w:rsidP="00CC330B">
          <w:pPr>
            <w:numPr>
              <w:ilvl w:val="1"/>
              <w:numId w:val="18"/>
            </w:numPr>
            <w:rPr>
              <w:rFonts w:ascii="Cambria" w:hAnsi="Cambria"/>
              <w:sz w:val="22"/>
              <w:lang w:val="en-US"/>
            </w:rPr>
          </w:pPr>
          <w:r w:rsidRPr="00C30870">
            <w:rPr>
              <w:rFonts w:ascii="Cambria" w:hAnsi="Cambria"/>
              <w:sz w:val="22"/>
              <w:lang w:val="en-US"/>
            </w:rPr>
            <w:t>Top navigation bar with quick actions (e.g., add a widget, refresh data, export dashboard).</w:t>
          </w:r>
        </w:p>
        <w:p w14:paraId="53CC41F6" w14:textId="77777777" w:rsidR="00095300" w:rsidRDefault="00095300" w:rsidP="00CC330B">
          <w:pPr>
            <w:numPr>
              <w:ilvl w:val="1"/>
              <w:numId w:val="18"/>
            </w:numPr>
            <w:rPr>
              <w:rFonts w:ascii="Cambria" w:hAnsi="Cambria"/>
              <w:sz w:val="22"/>
              <w:lang w:val="en-US"/>
            </w:rPr>
          </w:pPr>
          <w:r w:rsidRPr="00C30870">
            <w:rPr>
              <w:rFonts w:ascii="Cambria" w:hAnsi="Cambria"/>
              <w:sz w:val="22"/>
              <w:lang w:val="en-US"/>
            </w:rPr>
            <w:t>Sidebar for accessing saved dashboards and settings.</w:t>
          </w:r>
        </w:p>
        <w:p w14:paraId="29CDB066" w14:textId="650D7060" w:rsidR="0076780F" w:rsidRPr="0083181D" w:rsidRDefault="0076780F" w:rsidP="00CC330B">
          <w:pPr>
            <w:numPr>
              <w:ilvl w:val="1"/>
              <w:numId w:val="18"/>
            </w:numPr>
            <w:rPr>
              <w:rFonts w:ascii="Cambria" w:hAnsi="Cambria"/>
              <w:sz w:val="22"/>
              <w:lang w:val="en-US"/>
            </w:rPr>
          </w:pPr>
          <w:r w:rsidRPr="0083181D">
            <w:rPr>
              <w:rFonts w:ascii="Cambria" w:hAnsi="Cambria"/>
              <w:sz w:val="22"/>
              <w:lang w:val="en-US"/>
            </w:rPr>
            <w:t>Options to export reports in formats like PDF</w:t>
          </w:r>
          <w:r w:rsidR="0065641C" w:rsidRPr="0083181D">
            <w:rPr>
              <w:rFonts w:ascii="Cambria" w:hAnsi="Cambria"/>
              <w:sz w:val="22"/>
              <w:lang w:val="en-US"/>
            </w:rPr>
            <w:t xml:space="preserve">, JPG/ PNG </w:t>
          </w:r>
        </w:p>
        <w:p w14:paraId="5E0B5E8B" w14:textId="77777777" w:rsidR="00095300" w:rsidRPr="00C30870" w:rsidRDefault="00095300" w:rsidP="00CC330B">
          <w:pPr>
            <w:numPr>
              <w:ilvl w:val="0"/>
              <w:numId w:val="18"/>
            </w:numPr>
            <w:rPr>
              <w:rFonts w:ascii="Cambria" w:hAnsi="Cambria"/>
              <w:sz w:val="22"/>
              <w:lang w:val="en-US"/>
            </w:rPr>
          </w:pPr>
          <w:r w:rsidRPr="00C30870">
            <w:rPr>
              <w:rFonts w:ascii="Cambria" w:hAnsi="Cambria"/>
              <w:b/>
              <w:bCs/>
              <w:sz w:val="22"/>
              <w:lang w:val="en-US"/>
            </w:rPr>
            <w:t>Widget Configuration Panel</w:t>
          </w:r>
          <w:r w:rsidRPr="00C30870">
            <w:rPr>
              <w:rFonts w:ascii="Cambria" w:hAnsi="Cambria"/>
              <w:sz w:val="22"/>
              <w:lang w:val="en-US"/>
            </w:rPr>
            <w:t>:</w:t>
          </w:r>
        </w:p>
        <w:p w14:paraId="7536F513" w14:textId="5674FD34" w:rsidR="00095300" w:rsidRPr="00C30870" w:rsidRDefault="003C329C" w:rsidP="00CC330B">
          <w:pPr>
            <w:numPr>
              <w:ilvl w:val="1"/>
              <w:numId w:val="18"/>
            </w:numPr>
            <w:rPr>
              <w:rFonts w:ascii="Cambria" w:hAnsi="Cambria"/>
              <w:sz w:val="22"/>
              <w:lang w:val="en-US"/>
            </w:rPr>
          </w:pPr>
          <w:r>
            <w:rPr>
              <w:rFonts w:ascii="Cambria" w:hAnsi="Cambria"/>
              <w:sz w:val="22"/>
              <w:lang w:val="en-US"/>
            </w:rPr>
            <w:t>Admin</w:t>
          </w:r>
          <w:r w:rsidR="00095300" w:rsidRPr="00C30870">
            <w:rPr>
              <w:rFonts w:ascii="Cambria" w:hAnsi="Cambria"/>
              <w:sz w:val="22"/>
              <w:lang w:val="en-US"/>
            </w:rPr>
            <w:t xml:space="preserve"> can configure each widget’s:</w:t>
          </w:r>
        </w:p>
        <w:p w14:paraId="4A3654E3" w14:textId="4B1879E8" w:rsidR="00635DE7" w:rsidRDefault="00095300" w:rsidP="00CC330B">
          <w:pPr>
            <w:numPr>
              <w:ilvl w:val="2"/>
              <w:numId w:val="18"/>
            </w:numPr>
            <w:rPr>
              <w:rFonts w:ascii="Cambria" w:hAnsi="Cambria"/>
              <w:sz w:val="22"/>
              <w:lang w:val="en-US"/>
            </w:rPr>
          </w:pPr>
          <w:r w:rsidRPr="00C30870">
            <w:rPr>
              <w:rFonts w:ascii="Cambria" w:hAnsi="Cambria"/>
              <w:sz w:val="22"/>
              <w:lang w:val="en-US"/>
            </w:rPr>
            <w:t>Data source</w:t>
          </w:r>
        </w:p>
        <w:p w14:paraId="5BDC583E" w14:textId="58E939CA" w:rsidR="00635DE7" w:rsidRDefault="00635DE7" w:rsidP="00CC330B">
          <w:pPr>
            <w:numPr>
              <w:ilvl w:val="2"/>
              <w:numId w:val="18"/>
            </w:numPr>
            <w:rPr>
              <w:rFonts w:ascii="Cambria" w:hAnsi="Cambria"/>
              <w:sz w:val="22"/>
              <w:lang w:val="en-US"/>
            </w:rPr>
          </w:pPr>
          <w:r>
            <w:rPr>
              <w:rFonts w:ascii="Cambria" w:hAnsi="Cambria"/>
              <w:sz w:val="22"/>
              <w:lang w:val="en-US"/>
            </w:rPr>
            <w:t>Axis Labels</w:t>
          </w:r>
        </w:p>
        <w:p w14:paraId="650B0632" w14:textId="00A9D6B0" w:rsidR="00635DE7" w:rsidRPr="00C30870" w:rsidRDefault="00635DE7" w:rsidP="00CC330B">
          <w:pPr>
            <w:numPr>
              <w:ilvl w:val="2"/>
              <w:numId w:val="18"/>
            </w:numPr>
            <w:rPr>
              <w:rFonts w:ascii="Cambria" w:hAnsi="Cambria"/>
              <w:sz w:val="22"/>
              <w:lang w:val="en-US"/>
            </w:rPr>
          </w:pPr>
          <w:r>
            <w:rPr>
              <w:rFonts w:ascii="Cambria" w:hAnsi="Cambria"/>
              <w:sz w:val="22"/>
              <w:lang w:val="en-US"/>
            </w:rPr>
            <w:t>Title</w:t>
          </w:r>
        </w:p>
        <w:p w14:paraId="310184B1" w14:textId="77777777" w:rsidR="00095300" w:rsidRPr="00C30870" w:rsidRDefault="00095300" w:rsidP="00CC330B">
          <w:pPr>
            <w:numPr>
              <w:ilvl w:val="2"/>
              <w:numId w:val="18"/>
            </w:numPr>
            <w:rPr>
              <w:rFonts w:ascii="Cambria" w:hAnsi="Cambria"/>
              <w:sz w:val="22"/>
              <w:lang w:val="en-US"/>
            </w:rPr>
          </w:pPr>
          <w:r w:rsidRPr="00C30870">
            <w:rPr>
              <w:rFonts w:ascii="Cambria" w:hAnsi="Cambria"/>
              <w:sz w:val="22"/>
              <w:lang w:val="en-US"/>
            </w:rPr>
            <w:t>Filters</w:t>
          </w:r>
        </w:p>
        <w:p w14:paraId="224C59C3" w14:textId="77777777" w:rsidR="00095300" w:rsidRDefault="00095300" w:rsidP="00CC330B">
          <w:pPr>
            <w:numPr>
              <w:ilvl w:val="2"/>
              <w:numId w:val="18"/>
            </w:numPr>
            <w:rPr>
              <w:rFonts w:ascii="Cambria" w:hAnsi="Cambria"/>
              <w:sz w:val="22"/>
              <w:lang w:val="en-US"/>
            </w:rPr>
          </w:pPr>
          <w:r w:rsidRPr="00C30870">
            <w:rPr>
              <w:rFonts w:ascii="Cambria" w:hAnsi="Cambria"/>
              <w:sz w:val="22"/>
              <w:lang w:val="en-US"/>
            </w:rPr>
            <w:t>Visualization type</w:t>
          </w:r>
        </w:p>
        <w:p w14:paraId="36DB113D" w14:textId="0D7634FD" w:rsidR="00666C1B" w:rsidRPr="00DB11E0" w:rsidRDefault="00666C1B" w:rsidP="00CC330B">
          <w:pPr>
            <w:numPr>
              <w:ilvl w:val="1"/>
              <w:numId w:val="18"/>
            </w:numPr>
            <w:rPr>
              <w:rFonts w:ascii="Cambria" w:hAnsi="Cambria"/>
              <w:sz w:val="22"/>
              <w:lang w:val="en-US"/>
            </w:rPr>
          </w:pPr>
          <w:r>
            <w:rPr>
              <w:rFonts w:ascii="Cambria" w:hAnsi="Cambria"/>
              <w:sz w:val="22"/>
              <w:lang w:val="en-US"/>
            </w:rPr>
            <w:t>Other users</w:t>
          </w:r>
          <w:r w:rsidRPr="00C30870">
            <w:rPr>
              <w:rFonts w:ascii="Cambria" w:hAnsi="Cambria"/>
              <w:sz w:val="22"/>
              <w:lang w:val="en-US"/>
            </w:rPr>
            <w:t xml:space="preserve"> can</w:t>
          </w:r>
          <w:r w:rsidR="00F34A7B">
            <w:rPr>
              <w:rFonts w:ascii="Cambria" w:hAnsi="Cambria"/>
              <w:sz w:val="22"/>
              <w:lang w:val="en-US"/>
            </w:rPr>
            <w:t xml:space="preserve"> only</w:t>
          </w:r>
          <w:r w:rsidRPr="00C30870">
            <w:rPr>
              <w:rFonts w:ascii="Cambria" w:hAnsi="Cambria"/>
              <w:sz w:val="22"/>
              <w:lang w:val="en-US"/>
            </w:rPr>
            <w:t xml:space="preserve"> configure each widget’s</w:t>
          </w:r>
          <w:r w:rsidR="00DB11E0">
            <w:rPr>
              <w:rFonts w:ascii="Cambria" w:hAnsi="Cambria"/>
              <w:sz w:val="22"/>
              <w:lang w:val="en-US"/>
            </w:rPr>
            <w:t xml:space="preserve"> v</w:t>
          </w:r>
          <w:r w:rsidRPr="00DB11E0">
            <w:rPr>
              <w:rFonts w:ascii="Cambria" w:hAnsi="Cambria"/>
              <w:sz w:val="22"/>
              <w:lang w:val="en-US"/>
            </w:rPr>
            <w:t>isualization type</w:t>
          </w:r>
        </w:p>
        <w:p w14:paraId="661C510C" w14:textId="77777777" w:rsidR="00095300" w:rsidRPr="00C30870" w:rsidRDefault="00095300" w:rsidP="00CC330B">
          <w:pPr>
            <w:numPr>
              <w:ilvl w:val="1"/>
              <w:numId w:val="18"/>
            </w:numPr>
            <w:rPr>
              <w:rFonts w:ascii="Cambria" w:hAnsi="Cambria"/>
              <w:sz w:val="22"/>
              <w:lang w:val="en-US"/>
            </w:rPr>
          </w:pPr>
          <w:r w:rsidRPr="00C30870">
            <w:rPr>
              <w:rFonts w:ascii="Cambria" w:hAnsi="Cambria"/>
              <w:sz w:val="22"/>
              <w:lang w:val="en-US"/>
            </w:rPr>
            <w:t>Live preview of widget settings before saving.</w:t>
          </w:r>
        </w:p>
        <w:p w14:paraId="363DE451" w14:textId="77777777" w:rsidR="00095300" w:rsidRPr="00C30870" w:rsidRDefault="00095300" w:rsidP="00CC330B">
          <w:pPr>
            <w:numPr>
              <w:ilvl w:val="0"/>
              <w:numId w:val="18"/>
            </w:numPr>
            <w:rPr>
              <w:rFonts w:ascii="Cambria" w:hAnsi="Cambria"/>
              <w:sz w:val="22"/>
              <w:lang w:val="en-US"/>
            </w:rPr>
          </w:pPr>
          <w:r w:rsidRPr="00C30870">
            <w:rPr>
              <w:rFonts w:ascii="Cambria" w:hAnsi="Cambria"/>
              <w:b/>
              <w:bCs/>
              <w:sz w:val="22"/>
              <w:lang w:val="en-US"/>
            </w:rPr>
            <w:t>Settings Page</w:t>
          </w:r>
          <w:r w:rsidRPr="00C30870">
            <w:rPr>
              <w:rFonts w:ascii="Cambria" w:hAnsi="Cambria"/>
              <w:sz w:val="22"/>
              <w:lang w:val="en-US"/>
            </w:rPr>
            <w:t>:</w:t>
          </w:r>
        </w:p>
        <w:p w14:paraId="7F6CCB58" w14:textId="4B128269" w:rsidR="00095300" w:rsidRPr="00C30870" w:rsidRDefault="00095300" w:rsidP="00CC330B">
          <w:pPr>
            <w:numPr>
              <w:ilvl w:val="1"/>
              <w:numId w:val="18"/>
            </w:numPr>
            <w:rPr>
              <w:rFonts w:ascii="Cambria" w:hAnsi="Cambria"/>
              <w:sz w:val="22"/>
              <w:lang w:val="en-US"/>
            </w:rPr>
          </w:pPr>
          <w:r w:rsidRPr="00C30870">
            <w:rPr>
              <w:rFonts w:ascii="Cambria" w:hAnsi="Cambria"/>
              <w:sz w:val="22"/>
              <w:lang w:val="en-US"/>
            </w:rPr>
            <w:t xml:space="preserve">Allows </w:t>
          </w:r>
          <w:r w:rsidR="009B033F">
            <w:rPr>
              <w:rFonts w:ascii="Cambria" w:hAnsi="Cambria"/>
              <w:sz w:val="22"/>
              <w:lang w:val="en-US"/>
            </w:rPr>
            <w:t>admin</w:t>
          </w:r>
          <w:r w:rsidRPr="00C30870">
            <w:rPr>
              <w:rFonts w:ascii="Cambria" w:hAnsi="Cambria"/>
              <w:sz w:val="22"/>
              <w:lang w:val="en-US"/>
            </w:rPr>
            <w:t xml:space="preserve"> to:</w:t>
          </w:r>
        </w:p>
        <w:p w14:paraId="0BC1D998" w14:textId="77777777" w:rsidR="00095300" w:rsidRPr="00C30870" w:rsidRDefault="00095300" w:rsidP="00CC330B">
          <w:pPr>
            <w:numPr>
              <w:ilvl w:val="2"/>
              <w:numId w:val="18"/>
            </w:numPr>
            <w:rPr>
              <w:rFonts w:ascii="Cambria" w:hAnsi="Cambria"/>
              <w:sz w:val="22"/>
              <w:lang w:val="en-US"/>
            </w:rPr>
          </w:pPr>
          <w:r w:rsidRPr="00C30870">
            <w:rPr>
              <w:rFonts w:ascii="Cambria" w:hAnsi="Cambria"/>
              <w:sz w:val="22"/>
              <w:lang w:val="en-US"/>
            </w:rPr>
            <w:t>Manage profile settings</w:t>
          </w:r>
        </w:p>
        <w:p w14:paraId="26C561FB" w14:textId="77777777" w:rsidR="00095300" w:rsidRPr="00C30870" w:rsidRDefault="00095300" w:rsidP="00CC330B">
          <w:pPr>
            <w:numPr>
              <w:ilvl w:val="2"/>
              <w:numId w:val="18"/>
            </w:numPr>
            <w:rPr>
              <w:rFonts w:ascii="Cambria" w:hAnsi="Cambria"/>
              <w:sz w:val="22"/>
              <w:lang w:val="en-US"/>
            </w:rPr>
          </w:pPr>
          <w:r w:rsidRPr="00C30870">
            <w:rPr>
              <w:rFonts w:ascii="Cambria" w:hAnsi="Cambria"/>
              <w:sz w:val="22"/>
              <w:lang w:val="en-US"/>
            </w:rPr>
            <w:t>Configure data sources</w:t>
          </w:r>
        </w:p>
        <w:p w14:paraId="7D4C91C7" w14:textId="77777777" w:rsidR="00095300" w:rsidRPr="00C30870" w:rsidRDefault="00095300" w:rsidP="00CC330B">
          <w:pPr>
            <w:numPr>
              <w:ilvl w:val="2"/>
              <w:numId w:val="18"/>
            </w:numPr>
            <w:rPr>
              <w:rFonts w:ascii="Cambria" w:hAnsi="Cambria"/>
              <w:sz w:val="22"/>
              <w:lang w:val="en-US"/>
            </w:rPr>
          </w:pPr>
          <w:r w:rsidRPr="00C30870">
            <w:rPr>
              <w:rFonts w:ascii="Cambria" w:hAnsi="Cambria"/>
              <w:sz w:val="22"/>
              <w:lang w:val="en-US"/>
            </w:rPr>
            <w:t>Set refresh intervals for dashboards</w:t>
          </w:r>
        </w:p>
        <w:p w14:paraId="7D8176F3" w14:textId="77777777" w:rsidR="00095300" w:rsidRDefault="00095300" w:rsidP="00CC330B">
          <w:pPr>
            <w:numPr>
              <w:ilvl w:val="2"/>
              <w:numId w:val="18"/>
            </w:numPr>
            <w:rPr>
              <w:rFonts w:ascii="Cambria" w:hAnsi="Cambria"/>
              <w:sz w:val="22"/>
              <w:lang w:val="en-US"/>
            </w:rPr>
          </w:pPr>
          <w:r w:rsidRPr="00C30870">
            <w:rPr>
              <w:rFonts w:ascii="Cambria" w:hAnsi="Cambria"/>
              <w:sz w:val="22"/>
              <w:lang w:val="en-US"/>
            </w:rPr>
            <w:t>Adjust notification preferences</w:t>
          </w:r>
        </w:p>
        <w:p w14:paraId="58E7F9FD" w14:textId="346BD827" w:rsidR="0060305D" w:rsidRPr="00386260" w:rsidRDefault="003F5987" w:rsidP="003F5987">
          <w:pPr>
            <w:rPr>
              <w:rFonts w:ascii="Cambria" w:hAnsi="Cambria"/>
              <w:b/>
              <w:bCs/>
              <w:sz w:val="22"/>
              <w:lang w:val="en-US"/>
            </w:rPr>
          </w:pPr>
          <w:r>
            <w:rPr>
              <w:rFonts w:ascii="Cambria" w:hAnsi="Cambria"/>
              <w:b/>
              <w:bCs/>
              <w:sz w:val="22"/>
              <w:lang w:val="en-US"/>
            </w:rPr>
            <w:t>4.3.3</w:t>
          </w:r>
          <w:r>
            <w:rPr>
              <w:rFonts w:ascii="Cambria" w:hAnsi="Cambria"/>
              <w:b/>
              <w:bCs/>
              <w:sz w:val="22"/>
              <w:lang w:val="en-US"/>
            </w:rPr>
            <w:tab/>
          </w:r>
          <w:r w:rsidR="0060305D" w:rsidRPr="00386260">
            <w:rPr>
              <w:rFonts w:ascii="Cambria" w:hAnsi="Cambria"/>
              <w:b/>
              <w:bCs/>
              <w:sz w:val="22"/>
              <w:lang w:val="en-US"/>
            </w:rPr>
            <w:t xml:space="preserve">Dashboard </w:t>
          </w:r>
          <w:r w:rsidR="007F5F6A">
            <w:rPr>
              <w:rFonts w:ascii="Cambria" w:hAnsi="Cambria"/>
              <w:b/>
              <w:bCs/>
              <w:sz w:val="22"/>
              <w:lang w:val="en-US"/>
            </w:rPr>
            <w:t xml:space="preserve">Navigation </w:t>
          </w:r>
          <w:r w:rsidR="0060305D" w:rsidRPr="00386260">
            <w:rPr>
              <w:rFonts w:ascii="Cambria" w:hAnsi="Cambria"/>
              <w:b/>
              <w:bCs/>
              <w:sz w:val="22"/>
              <w:lang w:val="en-US"/>
            </w:rPr>
            <w:t>Menus and Submenus</w:t>
          </w:r>
        </w:p>
        <w:p w14:paraId="566E3141" w14:textId="77777777" w:rsidR="0060305D" w:rsidRPr="00386260" w:rsidRDefault="0060305D" w:rsidP="0060305D">
          <w:pPr>
            <w:rPr>
              <w:rFonts w:ascii="Cambria" w:hAnsi="Cambria"/>
              <w:sz w:val="22"/>
              <w:lang w:val="en-US"/>
            </w:rPr>
          </w:pPr>
          <w:r w:rsidRPr="00386260">
            <w:rPr>
              <w:rFonts w:ascii="Cambria" w:hAnsi="Cambria"/>
              <w:sz w:val="22"/>
              <w:lang w:val="en-US"/>
            </w:rPr>
            <w:t>The dashboard includes the following menus for enhanced functionality:</w:t>
          </w:r>
        </w:p>
        <w:p w14:paraId="5C647C5A" w14:textId="6F46E7C7" w:rsidR="0060305D" w:rsidRPr="00386260" w:rsidRDefault="0060305D" w:rsidP="00CC330B">
          <w:pPr>
            <w:numPr>
              <w:ilvl w:val="0"/>
              <w:numId w:val="20"/>
            </w:numPr>
            <w:rPr>
              <w:rFonts w:ascii="Cambria" w:hAnsi="Cambria"/>
              <w:sz w:val="22"/>
              <w:lang w:val="en-US"/>
            </w:rPr>
          </w:pPr>
          <w:r w:rsidRPr="00386260">
            <w:rPr>
              <w:rFonts w:ascii="Cambria" w:hAnsi="Cambria"/>
              <w:b/>
              <w:bCs/>
              <w:sz w:val="22"/>
              <w:lang w:val="en-US"/>
            </w:rPr>
            <w:t>Document Management Menu</w:t>
          </w:r>
          <w:r w:rsidRPr="00386260">
            <w:rPr>
              <w:rFonts w:ascii="Cambria" w:hAnsi="Cambria"/>
              <w:sz w:val="22"/>
              <w:lang w:val="en-US"/>
            </w:rPr>
            <w:t>:</w:t>
          </w:r>
        </w:p>
        <w:p w14:paraId="16037E8F" w14:textId="77777777" w:rsidR="0060305D" w:rsidRPr="00386260" w:rsidRDefault="0060305D" w:rsidP="00CC330B">
          <w:pPr>
            <w:numPr>
              <w:ilvl w:val="1"/>
              <w:numId w:val="20"/>
            </w:numPr>
            <w:rPr>
              <w:rFonts w:ascii="Cambria" w:hAnsi="Cambria"/>
              <w:sz w:val="22"/>
              <w:lang w:val="en-US"/>
            </w:rPr>
          </w:pPr>
          <w:r w:rsidRPr="00386260">
            <w:rPr>
              <w:rFonts w:ascii="Cambria" w:hAnsi="Cambria"/>
              <w:sz w:val="22"/>
              <w:lang w:val="en-US"/>
            </w:rPr>
            <w:lastRenderedPageBreak/>
            <w:t>Displays the documents database, allowing users to manage and organize files.</w:t>
          </w:r>
        </w:p>
        <w:p w14:paraId="1F1B0313" w14:textId="77777777" w:rsidR="0060305D" w:rsidRPr="00386260" w:rsidRDefault="0060305D" w:rsidP="00CC330B">
          <w:pPr>
            <w:numPr>
              <w:ilvl w:val="1"/>
              <w:numId w:val="20"/>
            </w:numPr>
            <w:rPr>
              <w:rFonts w:ascii="Cambria" w:hAnsi="Cambria"/>
              <w:sz w:val="22"/>
              <w:lang w:val="en-US"/>
            </w:rPr>
          </w:pPr>
          <w:r w:rsidRPr="00386260">
            <w:rPr>
              <w:rFonts w:ascii="Cambria" w:hAnsi="Cambria"/>
              <w:b/>
              <w:bCs/>
              <w:sz w:val="22"/>
              <w:lang w:val="en-US"/>
            </w:rPr>
            <w:t>Submenus</w:t>
          </w:r>
          <w:r w:rsidRPr="00386260">
            <w:rPr>
              <w:rFonts w:ascii="Cambria" w:hAnsi="Cambria"/>
              <w:sz w:val="22"/>
              <w:lang w:val="en-US"/>
            </w:rPr>
            <w:t>:</w:t>
          </w:r>
        </w:p>
        <w:p w14:paraId="6A51C28C" w14:textId="77777777" w:rsidR="0060305D" w:rsidRPr="00386260" w:rsidRDefault="0060305D" w:rsidP="00CC330B">
          <w:pPr>
            <w:numPr>
              <w:ilvl w:val="2"/>
              <w:numId w:val="20"/>
            </w:numPr>
            <w:rPr>
              <w:rFonts w:ascii="Cambria" w:hAnsi="Cambria"/>
              <w:sz w:val="22"/>
              <w:lang w:val="en-US"/>
            </w:rPr>
          </w:pPr>
          <w:r w:rsidRPr="00386260">
            <w:rPr>
              <w:rFonts w:ascii="Cambria" w:hAnsi="Cambria"/>
              <w:b/>
              <w:bCs/>
              <w:sz w:val="22"/>
              <w:lang w:val="en-US"/>
            </w:rPr>
            <w:t>Search</w:t>
          </w:r>
          <w:r w:rsidRPr="00386260">
            <w:rPr>
              <w:rFonts w:ascii="Cambria" w:hAnsi="Cambria"/>
              <w:sz w:val="22"/>
              <w:lang w:val="en-US"/>
            </w:rPr>
            <w:t>: Simple keyword-based search for documents.</w:t>
          </w:r>
        </w:p>
        <w:p w14:paraId="5DA15C1C" w14:textId="7E4A6C61" w:rsidR="0060305D" w:rsidRPr="00386260" w:rsidRDefault="0060305D" w:rsidP="00CC330B">
          <w:pPr>
            <w:numPr>
              <w:ilvl w:val="2"/>
              <w:numId w:val="20"/>
            </w:numPr>
            <w:rPr>
              <w:rFonts w:ascii="Cambria" w:hAnsi="Cambria"/>
              <w:sz w:val="22"/>
              <w:lang w:val="en-US"/>
            </w:rPr>
          </w:pPr>
          <w:r w:rsidRPr="00386260">
            <w:rPr>
              <w:rFonts w:ascii="Cambria" w:hAnsi="Cambria"/>
              <w:b/>
              <w:bCs/>
              <w:sz w:val="22"/>
              <w:lang w:val="en-US"/>
            </w:rPr>
            <w:t>Advanced Search</w:t>
          </w:r>
          <w:r w:rsidRPr="00386260">
            <w:rPr>
              <w:rFonts w:ascii="Cambria" w:hAnsi="Cambria"/>
              <w:sz w:val="22"/>
              <w:lang w:val="en-US"/>
            </w:rPr>
            <w:t xml:space="preserve">: </w:t>
          </w:r>
          <w:r w:rsidR="00E52112" w:rsidRPr="00752123">
            <w:rPr>
              <w:rFonts w:ascii="Cambria" w:hAnsi="Cambria"/>
              <w:sz w:val="22"/>
              <w:lang w:val="en-US"/>
            </w:rPr>
            <w:t>Search</w:t>
          </w:r>
          <w:r w:rsidRPr="00752123">
            <w:rPr>
              <w:rFonts w:ascii="Cambria" w:hAnsi="Cambria"/>
              <w:sz w:val="22"/>
              <w:lang w:val="en-US"/>
            </w:rPr>
            <w:t xml:space="preserve"> documents based on </w:t>
          </w:r>
          <w:r w:rsidR="003F0208" w:rsidRPr="00752123">
            <w:rPr>
              <w:rFonts w:ascii="Cambria" w:hAnsi="Cambria"/>
              <w:sz w:val="22"/>
              <w:lang w:val="en-US"/>
            </w:rPr>
            <w:t xml:space="preserve">specific </w:t>
          </w:r>
          <w:r w:rsidRPr="00752123">
            <w:rPr>
              <w:rFonts w:ascii="Cambria" w:hAnsi="Cambria"/>
              <w:sz w:val="22"/>
              <w:lang w:val="en-US"/>
            </w:rPr>
            <w:t>attributes like tags, date, category</w:t>
          </w:r>
          <w:r w:rsidR="002C4654" w:rsidRPr="00752123">
            <w:rPr>
              <w:rFonts w:ascii="Cambria" w:hAnsi="Cambria"/>
              <w:sz w:val="22"/>
              <w:lang w:val="en-US"/>
            </w:rPr>
            <w:t>, or a combination of attributes</w:t>
          </w:r>
          <w:r w:rsidRPr="00752123">
            <w:rPr>
              <w:rFonts w:ascii="Cambria" w:hAnsi="Cambria"/>
              <w:sz w:val="22"/>
              <w:lang w:val="en-US"/>
            </w:rPr>
            <w:t>.</w:t>
          </w:r>
          <w:r w:rsidR="006C0DEB" w:rsidRPr="00752123">
            <w:rPr>
              <w:rFonts w:ascii="Cambria" w:hAnsi="Cambria"/>
              <w:sz w:val="22"/>
              <w:lang w:val="en-US"/>
            </w:rPr>
            <w:t xml:space="preserve"> </w:t>
          </w:r>
          <w:r w:rsidR="00BE674C" w:rsidRPr="00752123">
            <w:rPr>
              <w:rFonts w:ascii="Cambria" w:hAnsi="Cambria"/>
              <w:sz w:val="22"/>
              <w:lang w:val="en-US"/>
            </w:rPr>
            <w:t>Documents</w:t>
          </w:r>
          <w:r w:rsidR="00BE674C">
            <w:rPr>
              <w:rFonts w:ascii="Cambria" w:hAnsi="Cambria"/>
              <w:sz w:val="22"/>
              <w:lang w:val="en-US"/>
            </w:rPr>
            <w:t xml:space="preserve"> can also be searched using </w:t>
          </w:r>
          <w:proofErr w:type="spellStart"/>
          <w:r w:rsidR="006C0DEB">
            <w:rPr>
              <w:rFonts w:ascii="Cambria" w:hAnsi="Cambria"/>
              <w:sz w:val="22"/>
              <w:lang w:val="en-US"/>
            </w:rPr>
            <w:t>using</w:t>
          </w:r>
          <w:proofErr w:type="spellEnd"/>
          <w:r w:rsidR="006C0DEB">
            <w:rPr>
              <w:rFonts w:ascii="Cambria" w:hAnsi="Cambria"/>
              <w:sz w:val="22"/>
              <w:lang w:val="en-US"/>
            </w:rPr>
            <w:t xml:space="preserve"> wildcards like </w:t>
          </w:r>
          <w:r w:rsidR="00BE674C">
            <w:rPr>
              <w:rFonts w:ascii="Cambria" w:hAnsi="Cambria"/>
              <w:sz w:val="22"/>
              <w:lang w:val="en-US"/>
            </w:rPr>
            <w:t>‘</w:t>
          </w:r>
          <w:r w:rsidR="006C0DEB">
            <w:rPr>
              <w:rFonts w:ascii="Cambria" w:hAnsi="Cambria"/>
              <w:sz w:val="22"/>
              <w:lang w:val="en-US"/>
            </w:rPr>
            <w:t>*</w:t>
          </w:r>
          <w:r w:rsidR="00BE674C">
            <w:rPr>
              <w:rFonts w:ascii="Cambria" w:hAnsi="Cambria"/>
              <w:sz w:val="22"/>
              <w:lang w:val="en-US"/>
            </w:rPr>
            <w:t>’.</w:t>
          </w:r>
        </w:p>
        <w:p w14:paraId="1257838E" w14:textId="1A52CDA3" w:rsidR="0060305D" w:rsidRPr="00386260" w:rsidRDefault="0060305D" w:rsidP="00CC330B">
          <w:pPr>
            <w:numPr>
              <w:ilvl w:val="2"/>
              <w:numId w:val="20"/>
            </w:numPr>
            <w:rPr>
              <w:rFonts w:ascii="Cambria" w:hAnsi="Cambria"/>
              <w:sz w:val="22"/>
              <w:lang w:val="en-US"/>
            </w:rPr>
          </w:pPr>
          <w:r w:rsidRPr="00386260">
            <w:rPr>
              <w:rFonts w:ascii="Cambria" w:hAnsi="Cambria"/>
              <w:b/>
              <w:bCs/>
              <w:sz w:val="22"/>
              <w:lang w:val="en-US"/>
            </w:rPr>
            <w:t>Create Document</w:t>
          </w:r>
          <w:r w:rsidRPr="00386260">
            <w:rPr>
              <w:rFonts w:ascii="Cambria" w:hAnsi="Cambria"/>
              <w:sz w:val="22"/>
              <w:lang w:val="en-US"/>
            </w:rPr>
            <w:t>: Allows users to upload</w:t>
          </w:r>
          <w:r w:rsidR="00745232">
            <w:rPr>
              <w:rFonts w:ascii="Cambria" w:hAnsi="Cambria"/>
              <w:sz w:val="22"/>
              <w:lang w:val="en-US"/>
            </w:rPr>
            <w:t>, revise,</w:t>
          </w:r>
          <w:r w:rsidRPr="00386260">
            <w:rPr>
              <w:rFonts w:ascii="Cambria" w:hAnsi="Cambria"/>
              <w:sz w:val="22"/>
              <w:lang w:val="en-US"/>
            </w:rPr>
            <w:t xml:space="preserve"> and categorize new documents.</w:t>
          </w:r>
        </w:p>
        <w:p w14:paraId="425E88D8" w14:textId="01949A36" w:rsidR="0060305D" w:rsidRPr="00386260" w:rsidRDefault="0060305D" w:rsidP="00CC330B">
          <w:pPr>
            <w:numPr>
              <w:ilvl w:val="2"/>
              <w:numId w:val="20"/>
            </w:numPr>
            <w:rPr>
              <w:rFonts w:ascii="Cambria" w:hAnsi="Cambria"/>
              <w:sz w:val="22"/>
              <w:lang w:val="en-US"/>
            </w:rPr>
          </w:pPr>
          <w:r w:rsidRPr="00386260">
            <w:rPr>
              <w:rFonts w:ascii="Cambria" w:hAnsi="Cambria"/>
              <w:b/>
              <w:bCs/>
              <w:sz w:val="22"/>
              <w:lang w:val="en-US"/>
            </w:rPr>
            <w:t>Import Documents</w:t>
          </w:r>
          <w:r w:rsidRPr="00386260">
            <w:rPr>
              <w:rFonts w:ascii="Cambria" w:hAnsi="Cambria"/>
              <w:sz w:val="22"/>
              <w:lang w:val="en-US"/>
            </w:rPr>
            <w:t>: Facilitates batch importing of multiple documents</w:t>
          </w:r>
          <w:r w:rsidR="008C0474">
            <w:rPr>
              <w:rFonts w:ascii="Cambria" w:hAnsi="Cambria"/>
              <w:sz w:val="22"/>
              <w:lang w:val="en-US"/>
            </w:rPr>
            <w:t xml:space="preserve"> using </w:t>
          </w:r>
          <w:r w:rsidR="008C0474" w:rsidRPr="001571BF">
            <w:rPr>
              <w:rFonts w:ascii="Cambria" w:hAnsi="Cambria"/>
              <w:sz w:val="22"/>
              <w:lang w:val="en-US"/>
            </w:rPr>
            <w:t>Excel Sheets</w:t>
          </w:r>
          <w:r w:rsidRPr="001571BF">
            <w:rPr>
              <w:rFonts w:ascii="Cambria" w:hAnsi="Cambria"/>
              <w:sz w:val="22"/>
              <w:lang w:val="en-US"/>
            </w:rPr>
            <w:t>.</w:t>
          </w:r>
        </w:p>
        <w:p w14:paraId="3FB4B164" w14:textId="630C1BBF" w:rsidR="0060305D" w:rsidRPr="00C87B6B" w:rsidRDefault="0060305D" w:rsidP="00CC330B">
          <w:pPr>
            <w:numPr>
              <w:ilvl w:val="0"/>
              <w:numId w:val="20"/>
            </w:numPr>
            <w:rPr>
              <w:rFonts w:ascii="Cambria" w:hAnsi="Cambria"/>
              <w:sz w:val="22"/>
              <w:lang w:val="en-US"/>
            </w:rPr>
          </w:pPr>
          <w:r w:rsidRPr="00C87B6B">
            <w:rPr>
              <w:rFonts w:ascii="Cambria" w:hAnsi="Cambria"/>
              <w:b/>
              <w:bCs/>
              <w:sz w:val="22"/>
              <w:lang w:val="en-US"/>
            </w:rPr>
            <w:t>Assets Menu</w:t>
          </w:r>
          <w:r w:rsidRPr="00C87B6B">
            <w:rPr>
              <w:rFonts w:ascii="Cambria" w:hAnsi="Cambria"/>
              <w:sz w:val="22"/>
              <w:lang w:val="en-US"/>
            </w:rPr>
            <w:t>:</w:t>
          </w:r>
          <w:r w:rsidR="00D20E4C" w:rsidRPr="00C87B6B">
            <w:rPr>
              <w:rFonts w:ascii="Cambria" w:hAnsi="Cambria"/>
              <w:sz w:val="22"/>
              <w:lang w:val="en-US"/>
            </w:rPr>
            <w:t xml:space="preserve">  </w:t>
          </w:r>
        </w:p>
        <w:p w14:paraId="12062AE3" w14:textId="2F239B62" w:rsidR="0060305D" w:rsidRPr="00386260" w:rsidRDefault="0060305D" w:rsidP="00CC330B">
          <w:pPr>
            <w:numPr>
              <w:ilvl w:val="1"/>
              <w:numId w:val="20"/>
            </w:numPr>
            <w:rPr>
              <w:rFonts w:ascii="Cambria" w:hAnsi="Cambria"/>
              <w:sz w:val="22"/>
              <w:lang w:val="en-US"/>
            </w:rPr>
          </w:pPr>
          <w:r w:rsidRPr="00386260">
            <w:rPr>
              <w:rFonts w:ascii="Cambria" w:hAnsi="Cambria"/>
              <w:sz w:val="22"/>
              <w:lang w:val="en-US"/>
            </w:rPr>
            <w:t>Displays information about different assets.</w:t>
          </w:r>
        </w:p>
        <w:p w14:paraId="11A80CFA" w14:textId="77777777" w:rsidR="0060305D" w:rsidRPr="00386260" w:rsidRDefault="0060305D" w:rsidP="00CC330B">
          <w:pPr>
            <w:numPr>
              <w:ilvl w:val="1"/>
              <w:numId w:val="20"/>
            </w:numPr>
            <w:rPr>
              <w:rFonts w:ascii="Cambria" w:hAnsi="Cambria"/>
              <w:sz w:val="22"/>
              <w:lang w:val="en-US"/>
            </w:rPr>
          </w:pPr>
          <w:r w:rsidRPr="00386260">
            <w:rPr>
              <w:rFonts w:ascii="Cambria" w:hAnsi="Cambria"/>
              <w:b/>
              <w:bCs/>
              <w:sz w:val="22"/>
              <w:lang w:val="en-US"/>
            </w:rPr>
            <w:t>Submenus</w:t>
          </w:r>
          <w:r w:rsidRPr="00386260">
            <w:rPr>
              <w:rFonts w:ascii="Cambria" w:hAnsi="Cambria"/>
              <w:sz w:val="22"/>
              <w:lang w:val="en-US"/>
            </w:rPr>
            <w:t>:</w:t>
          </w:r>
        </w:p>
        <w:p w14:paraId="7706835F" w14:textId="4BF7A6B6" w:rsidR="0060305D" w:rsidRPr="00386260" w:rsidRDefault="0060305D" w:rsidP="00CC330B">
          <w:pPr>
            <w:numPr>
              <w:ilvl w:val="2"/>
              <w:numId w:val="20"/>
            </w:numPr>
            <w:rPr>
              <w:rFonts w:ascii="Cambria" w:hAnsi="Cambria"/>
              <w:sz w:val="22"/>
              <w:lang w:val="en-US"/>
            </w:rPr>
          </w:pPr>
          <w:r w:rsidRPr="00386260">
            <w:rPr>
              <w:rFonts w:ascii="Cambria" w:hAnsi="Cambria"/>
              <w:b/>
              <w:bCs/>
              <w:sz w:val="22"/>
              <w:lang w:val="en-US"/>
            </w:rPr>
            <w:t>Search</w:t>
          </w:r>
          <w:r w:rsidRPr="00386260">
            <w:rPr>
              <w:rFonts w:ascii="Cambria" w:hAnsi="Cambria"/>
              <w:sz w:val="22"/>
              <w:lang w:val="en-US"/>
            </w:rPr>
            <w:t>: Quick search for assets.</w:t>
          </w:r>
        </w:p>
        <w:p w14:paraId="4FEAC853" w14:textId="747A121F" w:rsidR="0060305D" w:rsidRPr="004D483F" w:rsidRDefault="0060305D" w:rsidP="00CC330B">
          <w:pPr>
            <w:numPr>
              <w:ilvl w:val="2"/>
              <w:numId w:val="20"/>
            </w:numPr>
            <w:rPr>
              <w:rFonts w:ascii="Cambria" w:hAnsi="Cambria"/>
              <w:sz w:val="22"/>
              <w:lang w:val="en-US"/>
            </w:rPr>
          </w:pPr>
          <w:r w:rsidRPr="004D483F">
            <w:rPr>
              <w:rFonts w:ascii="Cambria" w:hAnsi="Cambria"/>
              <w:b/>
              <w:bCs/>
              <w:sz w:val="22"/>
              <w:lang w:val="en-US"/>
            </w:rPr>
            <w:t>Advanced Search</w:t>
          </w:r>
          <w:r w:rsidRPr="004D483F">
            <w:rPr>
              <w:rFonts w:ascii="Cambria" w:hAnsi="Cambria"/>
              <w:sz w:val="22"/>
              <w:lang w:val="en-US"/>
            </w:rPr>
            <w:t xml:space="preserve">: </w:t>
          </w:r>
          <w:r w:rsidR="000825B5" w:rsidRPr="004D483F">
            <w:rPr>
              <w:rFonts w:ascii="Cambria" w:hAnsi="Cambria"/>
              <w:sz w:val="22"/>
              <w:lang w:val="en-US"/>
            </w:rPr>
            <w:t>Search documents based on specific asset/tag attributes or a combination of asset/tag attributes.</w:t>
          </w:r>
        </w:p>
        <w:p w14:paraId="7D13F8E2" w14:textId="77777777" w:rsidR="0060305D" w:rsidRPr="00386260" w:rsidRDefault="0060305D" w:rsidP="00CC330B">
          <w:pPr>
            <w:numPr>
              <w:ilvl w:val="2"/>
              <w:numId w:val="20"/>
            </w:numPr>
            <w:rPr>
              <w:rFonts w:ascii="Cambria" w:hAnsi="Cambria"/>
              <w:sz w:val="22"/>
              <w:lang w:val="en-US"/>
            </w:rPr>
          </w:pPr>
          <w:r w:rsidRPr="00386260">
            <w:rPr>
              <w:rFonts w:ascii="Cambria" w:hAnsi="Cambria"/>
              <w:b/>
              <w:bCs/>
              <w:sz w:val="22"/>
              <w:lang w:val="en-US"/>
            </w:rPr>
            <w:t>Create Tag</w:t>
          </w:r>
          <w:r w:rsidRPr="00386260">
            <w:rPr>
              <w:rFonts w:ascii="Cambria" w:hAnsi="Cambria"/>
              <w:sz w:val="22"/>
              <w:lang w:val="en-US"/>
            </w:rPr>
            <w:t>: Allows creation of new tags or asset entries.</w:t>
          </w:r>
        </w:p>
        <w:p w14:paraId="023FE30D" w14:textId="0BE2F48F" w:rsidR="0060305D" w:rsidRPr="00386260" w:rsidRDefault="0060305D" w:rsidP="00CC330B">
          <w:pPr>
            <w:numPr>
              <w:ilvl w:val="2"/>
              <w:numId w:val="20"/>
            </w:numPr>
            <w:rPr>
              <w:rFonts w:ascii="Cambria" w:hAnsi="Cambria"/>
              <w:sz w:val="22"/>
              <w:lang w:val="en-US"/>
            </w:rPr>
          </w:pPr>
          <w:r w:rsidRPr="00386260">
            <w:rPr>
              <w:rFonts w:ascii="Cambria" w:hAnsi="Cambria"/>
              <w:b/>
              <w:bCs/>
              <w:sz w:val="22"/>
              <w:lang w:val="en-US"/>
            </w:rPr>
            <w:t>Import Tags</w:t>
          </w:r>
          <w:r w:rsidRPr="00386260">
            <w:rPr>
              <w:rFonts w:ascii="Cambria" w:hAnsi="Cambria"/>
              <w:sz w:val="22"/>
              <w:lang w:val="en-US"/>
            </w:rPr>
            <w:t>: Supports importing tags in bulk</w:t>
          </w:r>
          <w:r w:rsidR="009236AE">
            <w:rPr>
              <w:rFonts w:ascii="Cambria" w:hAnsi="Cambria"/>
              <w:sz w:val="22"/>
              <w:lang w:val="en-US"/>
            </w:rPr>
            <w:t xml:space="preserve"> from Excel sheet</w:t>
          </w:r>
          <w:r w:rsidRPr="00386260">
            <w:rPr>
              <w:rFonts w:ascii="Cambria" w:hAnsi="Cambria"/>
              <w:sz w:val="22"/>
              <w:lang w:val="en-US"/>
            </w:rPr>
            <w:t>.</w:t>
          </w:r>
        </w:p>
        <w:p w14:paraId="56B35F8F" w14:textId="2DC5FD30" w:rsidR="0060305D" w:rsidRDefault="0060305D" w:rsidP="00F403CD">
          <w:pPr>
            <w:numPr>
              <w:ilvl w:val="0"/>
              <w:numId w:val="20"/>
            </w:numPr>
            <w:rPr>
              <w:rFonts w:ascii="Cambria" w:hAnsi="Cambria"/>
              <w:sz w:val="22"/>
              <w:lang w:val="en-US"/>
            </w:rPr>
          </w:pPr>
          <w:r w:rsidRPr="00043C92">
            <w:rPr>
              <w:rFonts w:ascii="Cambria" w:hAnsi="Cambria"/>
              <w:b/>
              <w:bCs/>
              <w:sz w:val="22"/>
              <w:lang w:val="en-US"/>
            </w:rPr>
            <w:t>Integration</w:t>
          </w:r>
          <w:r w:rsidRPr="00043C92">
            <w:rPr>
              <w:rFonts w:ascii="Cambria" w:hAnsi="Cambria"/>
              <w:sz w:val="22"/>
              <w:lang w:val="en-US"/>
            </w:rPr>
            <w:t>:</w:t>
          </w:r>
          <w:r w:rsidR="00140C76" w:rsidRPr="00043C92">
            <w:rPr>
              <w:rFonts w:ascii="Cambria" w:hAnsi="Cambria"/>
              <w:sz w:val="22"/>
              <w:lang w:val="en-US"/>
            </w:rPr>
            <w:t xml:space="preserve"> Allows</w:t>
          </w:r>
          <w:r w:rsidR="00F97035" w:rsidRPr="00043C92">
            <w:rPr>
              <w:rFonts w:ascii="Cambria" w:hAnsi="Cambria"/>
              <w:sz w:val="22"/>
              <w:lang w:val="en-US"/>
            </w:rPr>
            <w:t xml:space="preserve"> </w:t>
          </w:r>
          <w:r w:rsidR="00140C76" w:rsidRPr="00043C92">
            <w:rPr>
              <w:rFonts w:ascii="Cambria" w:hAnsi="Cambria"/>
              <w:sz w:val="22"/>
              <w:lang w:val="en-US"/>
            </w:rPr>
            <w:t>admin to set up integrations with third-party systems.</w:t>
          </w:r>
        </w:p>
        <w:p w14:paraId="409EE527" w14:textId="77777777" w:rsidR="00B00355" w:rsidRDefault="00036EA7" w:rsidP="00CC330B">
          <w:pPr>
            <w:pStyle w:val="ListParagraph"/>
            <w:numPr>
              <w:ilvl w:val="0"/>
              <w:numId w:val="25"/>
            </w:numPr>
            <w:rPr>
              <w:rFonts w:ascii="Cambria" w:hAnsi="Cambria"/>
              <w:sz w:val="22"/>
              <w:lang w:val="en-US"/>
            </w:rPr>
          </w:pPr>
          <w:r>
            <w:rPr>
              <w:rFonts w:ascii="Cambria" w:hAnsi="Cambria"/>
              <w:sz w:val="22"/>
              <w:lang w:val="en-US"/>
            </w:rPr>
            <w:t>Allows admin to</w:t>
          </w:r>
          <w:r w:rsidR="00B00355">
            <w:rPr>
              <w:rFonts w:ascii="Cambria" w:hAnsi="Cambria"/>
              <w:sz w:val="22"/>
              <w:lang w:val="en-US"/>
            </w:rPr>
            <w:t>:</w:t>
          </w:r>
        </w:p>
        <w:p w14:paraId="25011C6B" w14:textId="77C35084" w:rsidR="00036EA7" w:rsidRDefault="00384EEA" w:rsidP="00CC330B">
          <w:pPr>
            <w:pStyle w:val="ListParagraph"/>
            <w:numPr>
              <w:ilvl w:val="0"/>
              <w:numId w:val="25"/>
            </w:numPr>
            <w:rPr>
              <w:rFonts w:ascii="Cambria" w:hAnsi="Cambria"/>
              <w:sz w:val="22"/>
              <w:lang w:val="en-US"/>
            </w:rPr>
          </w:pPr>
          <w:r>
            <w:rPr>
              <w:rFonts w:ascii="Cambria" w:hAnsi="Cambria"/>
              <w:sz w:val="22"/>
              <w:lang w:val="en-US"/>
            </w:rPr>
            <w:t>connect to APIs exposed by t</w:t>
          </w:r>
          <w:r w:rsidR="00036EA7">
            <w:rPr>
              <w:rFonts w:ascii="Cambria" w:hAnsi="Cambria"/>
              <w:sz w:val="22"/>
              <w:lang w:val="en-US"/>
            </w:rPr>
            <w:t>hird-party systems</w:t>
          </w:r>
        </w:p>
        <w:p w14:paraId="63FAB87B" w14:textId="7B9FE898" w:rsidR="00036EA7" w:rsidRPr="00835FD2" w:rsidRDefault="00B00355" w:rsidP="00CC330B">
          <w:pPr>
            <w:pStyle w:val="ListParagraph"/>
            <w:numPr>
              <w:ilvl w:val="0"/>
              <w:numId w:val="25"/>
            </w:numPr>
            <w:rPr>
              <w:rFonts w:ascii="Cambria" w:hAnsi="Cambria"/>
              <w:sz w:val="22"/>
              <w:lang w:val="en-US"/>
            </w:rPr>
          </w:pPr>
          <w:r>
            <w:rPr>
              <w:rFonts w:ascii="Cambria" w:hAnsi="Cambria"/>
              <w:sz w:val="22"/>
              <w:lang w:val="en-US"/>
            </w:rPr>
            <w:t>connect to and extract information from database using SQL queries</w:t>
          </w:r>
          <w:r w:rsidRPr="00835FD2">
            <w:rPr>
              <w:rFonts w:ascii="Cambria" w:hAnsi="Cambria"/>
              <w:sz w:val="22"/>
              <w:lang w:val="en-US"/>
            </w:rPr>
            <w:t xml:space="preserve"> </w:t>
          </w:r>
        </w:p>
        <w:p w14:paraId="13336D2D" w14:textId="77777777" w:rsidR="0060305D" w:rsidRPr="00386260" w:rsidRDefault="0060305D" w:rsidP="00CC330B">
          <w:pPr>
            <w:numPr>
              <w:ilvl w:val="0"/>
              <w:numId w:val="20"/>
            </w:numPr>
            <w:rPr>
              <w:rFonts w:ascii="Cambria" w:hAnsi="Cambria"/>
              <w:sz w:val="22"/>
              <w:lang w:val="en-US"/>
            </w:rPr>
          </w:pPr>
          <w:r w:rsidRPr="00386260">
            <w:rPr>
              <w:rFonts w:ascii="Cambria" w:hAnsi="Cambria"/>
              <w:b/>
              <w:bCs/>
              <w:sz w:val="22"/>
              <w:lang w:val="en-US"/>
            </w:rPr>
            <w:t>Workflow</w:t>
          </w:r>
          <w:r w:rsidRPr="00386260">
            <w:rPr>
              <w:rFonts w:ascii="Cambria" w:hAnsi="Cambria"/>
              <w:sz w:val="22"/>
              <w:lang w:val="en-US"/>
            </w:rPr>
            <w:t>:</w:t>
          </w:r>
        </w:p>
        <w:p w14:paraId="36F015D7" w14:textId="6439719E" w:rsidR="0060305D" w:rsidRDefault="0060305D" w:rsidP="00CC330B">
          <w:pPr>
            <w:numPr>
              <w:ilvl w:val="1"/>
              <w:numId w:val="20"/>
            </w:numPr>
            <w:rPr>
              <w:rFonts w:ascii="Cambria" w:hAnsi="Cambria"/>
              <w:sz w:val="22"/>
              <w:lang w:val="en-US"/>
            </w:rPr>
          </w:pPr>
          <w:r w:rsidRPr="00386260">
            <w:rPr>
              <w:rFonts w:ascii="Cambria" w:hAnsi="Cambria"/>
              <w:sz w:val="22"/>
              <w:lang w:val="en-US"/>
            </w:rPr>
            <w:t xml:space="preserve">Helps manage the workflow system by allowing </w:t>
          </w:r>
          <w:r w:rsidR="009E7FC5">
            <w:rPr>
              <w:rFonts w:ascii="Cambria" w:hAnsi="Cambria"/>
              <w:sz w:val="22"/>
              <w:lang w:val="en-US"/>
            </w:rPr>
            <w:t>admin</w:t>
          </w:r>
          <w:r w:rsidRPr="00386260">
            <w:rPr>
              <w:rFonts w:ascii="Cambria" w:hAnsi="Cambria"/>
              <w:sz w:val="22"/>
              <w:lang w:val="en-US"/>
            </w:rPr>
            <w:t xml:space="preserve"> to create, modify, and track workflows.</w:t>
          </w:r>
        </w:p>
        <w:p w14:paraId="2B1F6EC8" w14:textId="3560D1C3" w:rsidR="002734E0" w:rsidRPr="002734E0" w:rsidRDefault="002734E0" w:rsidP="00CC330B">
          <w:pPr>
            <w:numPr>
              <w:ilvl w:val="1"/>
              <w:numId w:val="20"/>
            </w:numPr>
            <w:rPr>
              <w:rFonts w:ascii="Cambria" w:hAnsi="Cambria"/>
              <w:sz w:val="22"/>
              <w:highlight w:val="yellow"/>
              <w:lang w:val="en-US"/>
            </w:rPr>
          </w:pPr>
          <w:r w:rsidRPr="002734E0">
            <w:rPr>
              <w:rFonts w:ascii="Cambria" w:hAnsi="Cambria"/>
              <w:sz w:val="22"/>
              <w:highlight w:val="yellow"/>
              <w:lang w:val="en-US"/>
            </w:rPr>
            <w:t>Further details about this will be discussed in Section ____</w:t>
          </w:r>
        </w:p>
        <w:p w14:paraId="36DFDDA8" w14:textId="77777777" w:rsidR="0060305D" w:rsidRPr="00386260" w:rsidRDefault="0060305D" w:rsidP="00CC330B">
          <w:pPr>
            <w:numPr>
              <w:ilvl w:val="0"/>
              <w:numId w:val="20"/>
            </w:numPr>
            <w:rPr>
              <w:rFonts w:ascii="Cambria" w:hAnsi="Cambria"/>
              <w:sz w:val="22"/>
              <w:lang w:val="en-US"/>
            </w:rPr>
          </w:pPr>
          <w:r w:rsidRPr="00386260">
            <w:rPr>
              <w:rFonts w:ascii="Cambria" w:hAnsi="Cambria"/>
              <w:b/>
              <w:bCs/>
              <w:sz w:val="22"/>
              <w:lang w:val="en-US"/>
            </w:rPr>
            <w:t>Administration</w:t>
          </w:r>
          <w:r w:rsidRPr="00386260">
            <w:rPr>
              <w:rFonts w:ascii="Cambria" w:hAnsi="Cambria"/>
              <w:sz w:val="22"/>
              <w:lang w:val="en-US"/>
            </w:rPr>
            <w:t>:</w:t>
          </w:r>
        </w:p>
        <w:p w14:paraId="454745AE" w14:textId="59E291B8" w:rsidR="0060305D" w:rsidRPr="00386260" w:rsidRDefault="0060305D" w:rsidP="00CC330B">
          <w:pPr>
            <w:numPr>
              <w:ilvl w:val="1"/>
              <w:numId w:val="20"/>
            </w:numPr>
            <w:rPr>
              <w:rFonts w:ascii="Cambria" w:hAnsi="Cambria"/>
              <w:sz w:val="22"/>
              <w:lang w:val="en-US"/>
            </w:rPr>
          </w:pPr>
          <w:r w:rsidRPr="00386260">
            <w:rPr>
              <w:rFonts w:ascii="Cambria" w:hAnsi="Cambria"/>
              <w:sz w:val="22"/>
              <w:lang w:val="en-US"/>
            </w:rPr>
            <w:t>Manages system-wide settings, user roles</w:t>
          </w:r>
          <w:r w:rsidR="00BE4290">
            <w:rPr>
              <w:rFonts w:ascii="Cambria" w:hAnsi="Cambria"/>
              <w:sz w:val="22"/>
              <w:lang w:val="en-US"/>
            </w:rPr>
            <w:t>,</w:t>
          </w:r>
          <w:r w:rsidR="00775830">
            <w:rPr>
              <w:rFonts w:ascii="Cambria" w:hAnsi="Cambria"/>
              <w:sz w:val="22"/>
              <w:lang w:val="en-US"/>
            </w:rPr>
            <w:t xml:space="preserve"> and </w:t>
          </w:r>
          <w:r w:rsidRPr="00386260">
            <w:rPr>
              <w:rFonts w:ascii="Cambria" w:hAnsi="Cambria"/>
              <w:sz w:val="22"/>
              <w:lang w:val="en-US"/>
            </w:rPr>
            <w:t>permissions</w:t>
          </w:r>
          <w:r w:rsidR="00775830">
            <w:rPr>
              <w:rFonts w:ascii="Cambria" w:hAnsi="Cambria"/>
              <w:sz w:val="22"/>
              <w:lang w:val="en-US"/>
            </w:rPr>
            <w:t>.</w:t>
          </w:r>
        </w:p>
        <w:p w14:paraId="5A490145" w14:textId="77777777" w:rsidR="0060305D" w:rsidRPr="00386260" w:rsidRDefault="0060305D" w:rsidP="00CC330B">
          <w:pPr>
            <w:numPr>
              <w:ilvl w:val="0"/>
              <w:numId w:val="20"/>
            </w:numPr>
            <w:rPr>
              <w:rFonts w:ascii="Cambria" w:hAnsi="Cambria"/>
              <w:sz w:val="22"/>
              <w:lang w:val="en-US"/>
            </w:rPr>
          </w:pPr>
          <w:r w:rsidRPr="00386260">
            <w:rPr>
              <w:rFonts w:ascii="Cambria" w:hAnsi="Cambria"/>
              <w:b/>
              <w:bCs/>
              <w:sz w:val="22"/>
              <w:lang w:val="en-US"/>
            </w:rPr>
            <w:t>Help</w:t>
          </w:r>
          <w:r w:rsidRPr="00386260">
            <w:rPr>
              <w:rFonts w:ascii="Cambria" w:hAnsi="Cambria"/>
              <w:sz w:val="22"/>
              <w:lang w:val="en-US"/>
            </w:rPr>
            <w:t>:</w:t>
          </w:r>
        </w:p>
        <w:p w14:paraId="3DC2A4D5" w14:textId="366C91CC" w:rsidR="0060305D" w:rsidRPr="00386260" w:rsidRDefault="0060305D" w:rsidP="00CC330B">
          <w:pPr>
            <w:numPr>
              <w:ilvl w:val="1"/>
              <w:numId w:val="20"/>
            </w:numPr>
            <w:rPr>
              <w:rFonts w:ascii="Cambria" w:hAnsi="Cambria"/>
              <w:sz w:val="22"/>
              <w:lang w:val="en-US"/>
            </w:rPr>
          </w:pPr>
          <w:r w:rsidRPr="00386260">
            <w:rPr>
              <w:rFonts w:ascii="Cambria" w:hAnsi="Cambria"/>
              <w:sz w:val="22"/>
              <w:lang w:val="en-US"/>
            </w:rPr>
            <w:lastRenderedPageBreak/>
            <w:t>Provides access to FAQs</w:t>
          </w:r>
          <w:r w:rsidR="00F85462">
            <w:rPr>
              <w:rFonts w:ascii="Cambria" w:hAnsi="Cambria"/>
              <w:sz w:val="22"/>
              <w:lang w:val="en-US"/>
            </w:rPr>
            <w:t>,</w:t>
          </w:r>
          <w:r w:rsidRPr="00386260">
            <w:rPr>
              <w:rFonts w:ascii="Cambria" w:hAnsi="Cambria"/>
              <w:sz w:val="22"/>
              <w:lang w:val="en-US"/>
            </w:rPr>
            <w:t xml:space="preserve"> user guides, and tutorials for troubleshooting and system navigation.</w:t>
          </w:r>
        </w:p>
        <w:p w14:paraId="6F3A6760" w14:textId="77777777" w:rsidR="0060305D" w:rsidRPr="00386260" w:rsidRDefault="0060305D" w:rsidP="00CC330B">
          <w:pPr>
            <w:numPr>
              <w:ilvl w:val="0"/>
              <w:numId w:val="20"/>
            </w:numPr>
            <w:rPr>
              <w:rFonts w:ascii="Cambria" w:hAnsi="Cambria"/>
              <w:sz w:val="22"/>
              <w:lang w:val="en-US"/>
            </w:rPr>
          </w:pPr>
          <w:r w:rsidRPr="00386260">
            <w:rPr>
              <w:rFonts w:ascii="Cambria" w:hAnsi="Cambria"/>
              <w:b/>
              <w:bCs/>
              <w:sz w:val="22"/>
              <w:lang w:val="en-US"/>
            </w:rPr>
            <w:t>About</w:t>
          </w:r>
          <w:r w:rsidRPr="00386260">
            <w:rPr>
              <w:rFonts w:ascii="Cambria" w:hAnsi="Cambria"/>
              <w:sz w:val="22"/>
              <w:lang w:val="en-US"/>
            </w:rPr>
            <w:t>:</w:t>
          </w:r>
        </w:p>
        <w:p w14:paraId="2E9CD293" w14:textId="77777777" w:rsidR="0060305D" w:rsidRPr="00386260" w:rsidRDefault="0060305D" w:rsidP="00CC330B">
          <w:pPr>
            <w:numPr>
              <w:ilvl w:val="1"/>
              <w:numId w:val="20"/>
            </w:numPr>
            <w:rPr>
              <w:rFonts w:ascii="Cambria" w:hAnsi="Cambria"/>
              <w:sz w:val="22"/>
              <w:lang w:val="en-US"/>
            </w:rPr>
          </w:pPr>
          <w:r w:rsidRPr="00386260">
            <w:rPr>
              <w:rFonts w:ascii="Cambria" w:hAnsi="Cambria"/>
              <w:sz w:val="22"/>
              <w:lang w:val="en-US"/>
            </w:rPr>
            <w:t>Displays information about the system version, developers, and contact details.</w:t>
          </w:r>
        </w:p>
        <w:p w14:paraId="2D560AC5" w14:textId="77777777" w:rsidR="0060305D" w:rsidRPr="00C30870" w:rsidRDefault="0060305D" w:rsidP="0060305D">
          <w:pPr>
            <w:rPr>
              <w:rFonts w:ascii="Cambria" w:hAnsi="Cambria"/>
              <w:sz w:val="22"/>
              <w:lang w:val="en-US"/>
            </w:rPr>
          </w:pPr>
        </w:p>
        <w:p w14:paraId="6BE0DB6D" w14:textId="1CD4E7E3" w:rsidR="00386260" w:rsidRPr="00386260" w:rsidRDefault="009E2B6B" w:rsidP="0060305D">
          <w:pPr>
            <w:rPr>
              <w:rFonts w:ascii="Cambria" w:hAnsi="Cambria"/>
              <w:b/>
              <w:bCs/>
              <w:sz w:val="22"/>
              <w:lang w:val="en-US"/>
            </w:rPr>
          </w:pPr>
          <w:r>
            <w:rPr>
              <w:rFonts w:ascii="Cambria" w:hAnsi="Cambria"/>
              <w:b/>
              <w:bCs/>
              <w:sz w:val="22"/>
              <w:lang w:val="en-US"/>
            </w:rPr>
            <w:t>4.3.4</w:t>
          </w:r>
          <w:r>
            <w:rPr>
              <w:rFonts w:ascii="Cambria" w:hAnsi="Cambria"/>
              <w:b/>
              <w:bCs/>
              <w:sz w:val="22"/>
              <w:lang w:val="en-US"/>
            </w:rPr>
            <w:tab/>
          </w:r>
          <w:r w:rsidR="00386260" w:rsidRPr="00386260">
            <w:rPr>
              <w:rFonts w:ascii="Cambria" w:hAnsi="Cambria"/>
              <w:b/>
              <w:bCs/>
              <w:sz w:val="22"/>
              <w:lang w:val="en-US"/>
            </w:rPr>
            <w:t>Chart Types</w:t>
          </w:r>
        </w:p>
        <w:p w14:paraId="2C4ECE2C" w14:textId="77777777" w:rsidR="00386260" w:rsidRDefault="00386260" w:rsidP="00386260">
          <w:pPr>
            <w:rPr>
              <w:rFonts w:ascii="Cambria" w:hAnsi="Cambria"/>
              <w:sz w:val="22"/>
              <w:lang w:val="en-US"/>
            </w:rPr>
          </w:pPr>
          <w:r w:rsidRPr="00386260">
            <w:rPr>
              <w:rFonts w:ascii="Cambria" w:hAnsi="Cambria"/>
              <w:sz w:val="22"/>
              <w:lang w:val="en-US"/>
            </w:rPr>
            <w:t>The dashboard provides various charts to visualize data dynamically. Each chart type serves a specific purpose for data representation:</w:t>
          </w:r>
        </w:p>
        <w:p w14:paraId="7B4A066A" w14:textId="32636A85" w:rsidR="00ED23E8" w:rsidRPr="00386260" w:rsidRDefault="00ED23E8" w:rsidP="00386260">
          <w:pPr>
            <w:rPr>
              <w:rFonts w:ascii="Cambria" w:hAnsi="Cambria"/>
              <w:sz w:val="22"/>
              <w:lang w:val="en-US"/>
            </w:rPr>
          </w:pPr>
          <w:r w:rsidRPr="002D47CB">
            <w:rPr>
              <w:rFonts w:ascii="Cambria" w:hAnsi="Cambria"/>
              <w:sz w:val="22"/>
              <w:lang w:val="en-US"/>
            </w:rPr>
            <w:t>[</w:t>
          </w:r>
          <w:proofErr w:type="spellStart"/>
          <w:r w:rsidRPr="002D47CB">
            <w:rPr>
              <w:rFonts w:ascii="Cambria" w:hAnsi="Cambria"/>
              <w:sz w:val="22"/>
              <w:lang w:val="en-US"/>
            </w:rPr>
            <w:t>sreenshots</w:t>
          </w:r>
          <w:proofErr w:type="spellEnd"/>
          <w:r w:rsidRPr="002D47CB">
            <w:rPr>
              <w:rFonts w:ascii="Cambria" w:hAnsi="Cambria"/>
              <w:sz w:val="22"/>
              <w:lang w:val="en-US"/>
            </w:rPr>
            <w:t xml:space="preserve"> of each type of chart</w:t>
          </w:r>
          <w:r w:rsidR="009176A5" w:rsidRPr="002D47CB">
            <w:rPr>
              <w:rFonts w:ascii="Cambria" w:hAnsi="Cambria"/>
              <w:sz w:val="22"/>
              <w:lang w:val="en-US"/>
            </w:rPr>
            <w:t>]</w:t>
          </w:r>
        </w:p>
        <w:p w14:paraId="66484546" w14:textId="77777777" w:rsidR="00386260" w:rsidRPr="00386260" w:rsidRDefault="00386260" w:rsidP="00CC330B">
          <w:pPr>
            <w:numPr>
              <w:ilvl w:val="0"/>
              <w:numId w:val="19"/>
            </w:numPr>
            <w:rPr>
              <w:rFonts w:ascii="Cambria" w:hAnsi="Cambria"/>
              <w:sz w:val="22"/>
              <w:lang w:val="en-US"/>
            </w:rPr>
          </w:pPr>
          <w:r w:rsidRPr="00386260">
            <w:rPr>
              <w:rFonts w:ascii="Cambria" w:hAnsi="Cambria"/>
              <w:b/>
              <w:bCs/>
              <w:sz w:val="22"/>
              <w:lang w:val="en-US"/>
            </w:rPr>
            <w:t>Horizontal Bar Chart</w:t>
          </w:r>
          <w:r w:rsidRPr="00386260">
            <w:rPr>
              <w:rFonts w:ascii="Cambria" w:hAnsi="Cambria"/>
              <w:sz w:val="22"/>
              <w:lang w:val="en-US"/>
            </w:rPr>
            <w:t>:</w:t>
          </w:r>
        </w:p>
        <w:p w14:paraId="7D967FB8" w14:textId="77777777" w:rsidR="00386260" w:rsidRPr="00386260" w:rsidRDefault="00386260" w:rsidP="00CC330B">
          <w:pPr>
            <w:numPr>
              <w:ilvl w:val="1"/>
              <w:numId w:val="19"/>
            </w:numPr>
            <w:rPr>
              <w:rFonts w:ascii="Cambria" w:hAnsi="Cambria"/>
              <w:sz w:val="22"/>
              <w:lang w:val="en-US"/>
            </w:rPr>
          </w:pPr>
          <w:r w:rsidRPr="00386260">
            <w:rPr>
              <w:rFonts w:ascii="Cambria" w:hAnsi="Cambria"/>
              <w:sz w:val="22"/>
              <w:lang w:val="en-US"/>
            </w:rPr>
            <w:t>Displays data comparisons across categories.</w:t>
          </w:r>
        </w:p>
        <w:p w14:paraId="11AEA843" w14:textId="04DC6CBD" w:rsidR="00386260" w:rsidRPr="00386260" w:rsidRDefault="00386260" w:rsidP="00CC330B">
          <w:pPr>
            <w:numPr>
              <w:ilvl w:val="1"/>
              <w:numId w:val="19"/>
            </w:numPr>
            <w:rPr>
              <w:rFonts w:ascii="Cambria" w:hAnsi="Cambria"/>
              <w:sz w:val="22"/>
              <w:lang w:val="en-US"/>
            </w:rPr>
          </w:pPr>
          <w:r w:rsidRPr="00386260">
            <w:rPr>
              <w:rFonts w:ascii="Cambria" w:hAnsi="Cambria"/>
              <w:sz w:val="22"/>
              <w:lang w:val="en-US"/>
            </w:rPr>
            <w:t>Ideal for showing performance metrics</w:t>
          </w:r>
          <w:r w:rsidR="00677A99" w:rsidRPr="008A0C88">
            <w:rPr>
              <w:rFonts w:ascii="Cambria" w:hAnsi="Cambria"/>
              <w:sz w:val="22"/>
              <w:lang w:val="en-US"/>
            </w:rPr>
            <w:t xml:space="preserve"> or </w:t>
          </w:r>
          <w:r w:rsidRPr="00386260">
            <w:rPr>
              <w:rFonts w:ascii="Cambria" w:hAnsi="Cambria"/>
              <w:sz w:val="22"/>
              <w:lang w:val="en-US"/>
            </w:rPr>
            <w:t xml:space="preserve">data segmented by </w:t>
          </w:r>
          <w:r w:rsidR="00950B45" w:rsidRPr="008A0C88">
            <w:rPr>
              <w:rFonts w:ascii="Cambria" w:hAnsi="Cambria"/>
              <w:sz w:val="22"/>
              <w:lang w:val="en-US"/>
            </w:rPr>
            <w:t>category</w:t>
          </w:r>
          <w:r w:rsidRPr="00386260">
            <w:rPr>
              <w:rFonts w:ascii="Cambria" w:hAnsi="Cambria"/>
              <w:sz w:val="22"/>
              <w:lang w:val="en-US"/>
            </w:rPr>
            <w:t>.</w:t>
          </w:r>
        </w:p>
        <w:p w14:paraId="7479D3E6" w14:textId="77777777" w:rsidR="00386260" w:rsidRPr="00386260" w:rsidRDefault="00386260" w:rsidP="00CC330B">
          <w:pPr>
            <w:numPr>
              <w:ilvl w:val="0"/>
              <w:numId w:val="19"/>
            </w:numPr>
            <w:rPr>
              <w:rFonts w:ascii="Cambria" w:hAnsi="Cambria"/>
              <w:sz w:val="22"/>
              <w:lang w:val="en-US"/>
            </w:rPr>
          </w:pPr>
          <w:r w:rsidRPr="00386260">
            <w:rPr>
              <w:rFonts w:ascii="Cambria" w:hAnsi="Cambria"/>
              <w:b/>
              <w:bCs/>
              <w:sz w:val="22"/>
              <w:lang w:val="en-US"/>
            </w:rPr>
            <w:t>Vertical Bar Chart</w:t>
          </w:r>
          <w:r w:rsidRPr="00386260">
            <w:rPr>
              <w:rFonts w:ascii="Cambria" w:hAnsi="Cambria"/>
              <w:sz w:val="22"/>
              <w:lang w:val="en-US"/>
            </w:rPr>
            <w:t>:</w:t>
          </w:r>
        </w:p>
        <w:p w14:paraId="00C31C4A" w14:textId="77777777" w:rsidR="00386260" w:rsidRPr="00386260" w:rsidRDefault="00386260" w:rsidP="00CC330B">
          <w:pPr>
            <w:numPr>
              <w:ilvl w:val="1"/>
              <w:numId w:val="19"/>
            </w:numPr>
            <w:rPr>
              <w:rFonts w:ascii="Cambria" w:hAnsi="Cambria"/>
              <w:sz w:val="22"/>
              <w:lang w:val="en-US"/>
            </w:rPr>
          </w:pPr>
          <w:r w:rsidRPr="00386260">
            <w:rPr>
              <w:rFonts w:ascii="Cambria" w:hAnsi="Cambria"/>
              <w:sz w:val="22"/>
              <w:lang w:val="en-US"/>
            </w:rPr>
            <w:t>Highlights changes in data over time or between groups.</w:t>
          </w:r>
        </w:p>
        <w:p w14:paraId="5820EE91" w14:textId="679A8C5D" w:rsidR="00386260" w:rsidRPr="00386260" w:rsidRDefault="00386260" w:rsidP="00CC330B">
          <w:pPr>
            <w:numPr>
              <w:ilvl w:val="1"/>
              <w:numId w:val="19"/>
            </w:numPr>
            <w:rPr>
              <w:rFonts w:ascii="Cambria" w:hAnsi="Cambria"/>
              <w:sz w:val="22"/>
              <w:lang w:val="en-US"/>
            </w:rPr>
          </w:pPr>
          <w:r w:rsidRPr="00386260">
            <w:rPr>
              <w:rFonts w:ascii="Cambria" w:hAnsi="Cambria"/>
              <w:sz w:val="22"/>
              <w:lang w:val="en-US"/>
            </w:rPr>
            <w:t>Commonly used for time-series data.</w:t>
          </w:r>
        </w:p>
        <w:p w14:paraId="026D068D" w14:textId="77777777" w:rsidR="00386260" w:rsidRPr="00386260" w:rsidRDefault="00386260" w:rsidP="00CC330B">
          <w:pPr>
            <w:numPr>
              <w:ilvl w:val="0"/>
              <w:numId w:val="19"/>
            </w:numPr>
            <w:rPr>
              <w:rFonts w:ascii="Cambria" w:hAnsi="Cambria"/>
              <w:sz w:val="22"/>
              <w:lang w:val="en-US"/>
            </w:rPr>
          </w:pPr>
          <w:r w:rsidRPr="00386260">
            <w:rPr>
              <w:rFonts w:ascii="Cambria" w:hAnsi="Cambria"/>
              <w:b/>
              <w:bCs/>
              <w:sz w:val="22"/>
              <w:lang w:val="en-US"/>
            </w:rPr>
            <w:t>Pie Chart</w:t>
          </w:r>
          <w:r w:rsidRPr="00386260">
            <w:rPr>
              <w:rFonts w:ascii="Cambria" w:hAnsi="Cambria"/>
              <w:sz w:val="22"/>
              <w:lang w:val="en-US"/>
            </w:rPr>
            <w:t>:</w:t>
          </w:r>
        </w:p>
        <w:p w14:paraId="2BA0EDF2" w14:textId="77777777" w:rsidR="00386260" w:rsidRPr="00386260" w:rsidRDefault="00386260" w:rsidP="00CC330B">
          <w:pPr>
            <w:numPr>
              <w:ilvl w:val="1"/>
              <w:numId w:val="19"/>
            </w:numPr>
            <w:rPr>
              <w:rFonts w:ascii="Cambria" w:hAnsi="Cambria"/>
              <w:sz w:val="22"/>
              <w:lang w:val="en-US"/>
            </w:rPr>
          </w:pPr>
          <w:r w:rsidRPr="00386260">
            <w:rPr>
              <w:rFonts w:ascii="Cambria" w:hAnsi="Cambria"/>
              <w:sz w:val="22"/>
              <w:lang w:val="en-US"/>
            </w:rPr>
            <w:t>Represents proportions or percentages.</w:t>
          </w:r>
        </w:p>
        <w:p w14:paraId="57D52286" w14:textId="0339BDC5" w:rsidR="00386260" w:rsidRPr="00386260" w:rsidRDefault="00386260" w:rsidP="00CC330B">
          <w:pPr>
            <w:numPr>
              <w:ilvl w:val="1"/>
              <w:numId w:val="19"/>
            </w:numPr>
            <w:rPr>
              <w:rFonts w:ascii="Cambria" w:hAnsi="Cambria"/>
              <w:sz w:val="22"/>
              <w:lang w:val="en-US"/>
            </w:rPr>
          </w:pPr>
          <w:r w:rsidRPr="00386260">
            <w:rPr>
              <w:rFonts w:ascii="Cambria" w:hAnsi="Cambria"/>
              <w:sz w:val="22"/>
              <w:lang w:val="en-US"/>
            </w:rPr>
            <w:t>Useful for visualizing how different components contribute to a whole</w:t>
          </w:r>
          <w:r w:rsidR="007F1CA1">
            <w:rPr>
              <w:rFonts w:ascii="Cambria" w:hAnsi="Cambria"/>
              <w:sz w:val="22"/>
              <w:lang w:val="en-US"/>
            </w:rPr>
            <w:t>.</w:t>
          </w:r>
        </w:p>
        <w:p w14:paraId="269A55B5" w14:textId="77777777" w:rsidR="00386260" w:rsidRPr="00386260" w:rsidRDefault="00386260" w:rsidP="00CC330B">
          <w:pPr>
            <w:numPr>
              <w:ilvl w:val="0"/>
              <w:numId w:val="19"/>
            </w:numPr>
            <w:rPr>
              <w:rFonts w:ascii="Cambria" w:hAnsi="Cambria"/>
              <w:sz w:val="22"/>
              <w:lang w:val="en-US"/>
            </w:rPr>
          </w:pPr>
          <w:r w:rsidRPr="00386260">
            <w:rPr>
              <w:rFonts w:ascii="Cambria" w:hAnsi="Cambria"/>
              <w:b/>
              <w:bCs/>
              <w:sz w:val="22"/>
              <w:lang w:val="en-US"/>
            </w:rPr>
            <w:t>Donut Chart</w:t>
          </w:r>
          <w:r w:rsidRPr="00386260">
            <w:rPr>
              <w:rFonts w:ascii="Cambria" w:hAnsi="Cambria"/>
              <w:sz w:val="22"/>
              <w:lang w:val="en-US"/>
            </w:rPr>
            <w:t>:</w:t>
          </w:r>
        </w:p>
        <w:p w14:paraId="09D6D13B" w14:textId="77777777" w:rsidR="00386260" w:rsidRPr="00386260" w:rsidRDefault="00386260" w:rsidP="00CC330B">
          <w:pPr>
            <w:numPr>
              <w:ilvl w:val="1"/>
              <w:numId w:val="19"/>
            </w:numPr>
            <w:rPr>
              <w:rFonts w:ascii="Cambria" w:hAnsi="Cambria"/>
              <w:sz w:val="22"/>
              <w:lang w:val="en-US"/>
            </w:rPr>
          </w:pPr>
          <w:r w:rsidRPr="00386260">
            <w:rPr>
              <w:rFonts w:ascii="Cambria" w:hAnsi="Cambria"/>
              <w:sz w:val="22"/>
              <w:lang w:val="en-US"/>
            </w:rPr>
            <w:t>Similar to a pie chart but with a hollow center, often used to display summary statistics in the middle.</w:t>
          </w:r>
        </w:p>
        <w:p w14:paraId="11257B0F" w14:textId="77777777" w:rsidR="00386260" w:rsidRPr="00386260" w:rsidRDefault="00386260" w:rsidP="00CC330B">
          <w:pPr>
            <w:numPr>
              <w:ilvl w:val="1"/>
              <w:numId w:val="19"/>
            </w:numPr>
            <w:rPr>
              <w:rFonts w:ascii="Cambria" w:hAnsi="Cambria"/>
              <w:sz w:val="22"/>
              <w:lang w:val="en-US"/>
            </w:rPr>
          </w:pPr>
          <w:r w:rsidRPr="00386260">
            <w:rPr>
              <w:rFonts w:ascii="Cambria" w:hAnsi="Cambria"/>
              <w:sz w:val="22"/>
              <w:lang w:val="en-US"/>
            </w:rPr>
            <w:t>Ideal for comparing segments while also highlighting the total.</w:t>
          </w:r>
        </w:p>
        <w:p w14:paraId="65EEB1E2" w14:textId="77777777" w:rsidR="00386260" w:rsidRPr="00386260" w:rsidRDefault="00386260" w:rsidP="00CC330B">
          <w:pPr>
            <w:numPr>
              <w:ilvl w:val="0"/>
              <w:numId w:val="19"/>
            </w:numPr>
            <w:rPr>
              <w:rFonts w:ascii="Cambria" w:hAnsi="Cambria"/>
              <w:sz w:val="22"/>
              <w:lang w:val="en-US"/>
            </w:rPr>
          </w:pPr>
          <w:r w:rsidRPr="00386260">
            <w:rPr>
              <w:rFonts w:ascii="Cambria" w:hAnsi="Cambria"/>
              <w:b/>
              <w:bCs/>
              <w:sz w:val="22"/>
              <w:lang w:val="en-US"/>
            </w:rPr>
            <w:t>Line Chart</w:t>
          </w:r>
          <w:r w:rsidRPr="00386260">
            <w:rPr>
              <w:rFonts w:ascii="Cambria" w:hAnsi="Cambria"/>
              <w:sz w:val="22"/>
              <w:lang w:val="en-US"/>
            </w:rPr>
            <w:t>:</w:t>
          </w:r>
        </w:p>
        <w:p w14:paraId="112B173A" w14:textId="77777777" w:rsidR="00386260" w:rsidRPr="00386260" w:rsidRDefault="00386260" w:rsidP="00CC330B">
          <w:pPr>
            <w:numPr>
              <w:ilvl w:val="1"/>
              <w:numId w:val="19"/>
            </w:numPr>
            <w:rPr>
              <w:rFonts w:ascii="Cambria" w:hAnsi="Cambria"/>
              <w:sz w:val="22"/>
              <w:lang w:val="en-US"/>
            </w:rPr>
          </w:pPr>
          <w:r w:rsidRPr="00386260">
            <w:rPr>
              <w:rFonts w:ascii="Cambria" w:hAnsi="Cambria"/>
              <w:sz w:val="22"/>
              <w:lang w:val="en-US"/>
            </w:rPr>
            <w:t>Shows trends and patterns over time.</w:t>
          </w:r>
        </w:p>
        <w:p w14:paraId="3D26C3AB" w14:textId="686DE108" w:rsidR="00386260" w:rsidRPr="00386260" w:rsidRDefault="00386260" w:rsidP="00CC330B">
          <w:pPr>
            <w:numPr>
              <w:ilvl w:val="1"/>
              <w:numId w:val="19"/>
            </w:numPr>
            <w:rPr>
              <w:rFonts w:ascii="Cambria" w:hAnsi="Cambria"/>
              <w:sz w:val="22"/>
              <w:lang w:val="en-US"/>
            </w:rPr>
          </w:pPr>
          <w:r w:rsidRPr="00386260">
            <w:rPr>
              <w:rFonts w:ascii="Cambria" w:hAnsi="Cambria"/>
              <w:sz w:val="22"/>
              <w:lang w:val="en-US"/>
            </w:rPr>
            <w:t xml:space="preserve">Common for tracking progress or fluctuations, </w:t>
          </w:r>
          <w:r w:rsidR="00426735">
            <w:rPr>
              <w:rFonts w:ascii="Cambria" w:hAnsi="Cambria"/>
              <w:sz w:val="22"/>
              <w:lang w:val="en-US"/>
            </w:rPr>
            <w:t>or growth.</w:t>
          </w:r>
        </w:p>
        <w:p w14:paraId="4B400DC8" w14:textId="241E04B5" w:rsidR="00386260" w:rsidRPr="006D1387" w:rsidRDefault="00B86695" w:rsidP="00CC330B">
          <w:pPr>
            <w:pStyle w:val="Heading3"/>
            <w:numPr>
              <w:ilvl w:val="2"/>
              <w:numId w:val="26"/>
            </w:numPr>
            <w:rPr>
              <w:rFonts w:ascii="Cambria" w:hAnsi="Cambria"/>
              <w:b/>
              <w:bCs/>
              <w:sz w:val="22"/>
              <w:lang w:val="en-US"/>
            </w:rPr>
          </w:pPr>
          <w:r w:rsidRPr="006D1387">
            <w:rPr>
              <w:rFonts w:ascii="Cambria" w:hAnsi="Cambria"/>
              <w:b/>
              <w:bCs/>
              <w:sz w:val="22"/>
              <w:lang w:val="en-US"/>
            </w:rPr>
            <w:lastRenderedPageBreak/>
            <w:t>Aggregation Widgets</w:t>
          </w:r>
        </w:p>
        <w:p w14:paraId="5D4398EC" w14:textId="0565C170" w:rsidR="00386260" w:rsidRPr="00386260" w:rsidRDefault="00386260" w:rsidP="006D1387">
          <w:pPr>
            <w:rPr>
              <w:rFonts w:ascii="Cambria" w:hAnsi="Cambria"/>
              <w:sz w:val="22"/>
              <w:lang w:val="en-US"/>
            </w:rPr>
          </w:pPr>
          <w:r w:rsidRPr="00386260">
            <w:rPr>
              <w:rFonts w:ascii="Cambria" w:hAnsi="Cambria"/>
              <w:sz w:val="22"/>
              <w:lang w:val="en-US"/>
            </w:rPr>
            <w:t xml:space="preserve">In addition to charts, the dashboard includes </w:t>
          </w:r>
          <w:r w:rsidR="000042A7">
            <w:rPr>
              <w:rFonts w:ascii="Cambria" w:hAnsi="Cambria"/>
              <w:sz w:val="22"/>
              <w:lang w:val="en-US"/>
            </w:rPr>
            <w:t xml:space="preserve">customizable </w:t>
          </w:r>
          <w:r w:rsidRPr="00386260">
            <w:rPr>
              <w:rFonts w:ascii="Cambria" w:hAnsi="Cambria"/>
              <w:sz w:val="22"/>
              <w:lang w:val="en-US"/>
            </w:rPr>
            <w:t>widgets to display aggregated data</w:t>
          </w:r>
          <w:r w:rsidR="006D1387">
            <w:rPr>
              <w:rFonts w:ascii="Cambria" w:hAnsi="Cambria"/>
              <w:sz w:val="22"/>
              <w:lang w:val="en-US"/>
            </w:rPr>
            <w:t>, for example, c</w:t>
          </w:r>
          <w:r w:rsidRPr="00386260">
            <w:rPr>
              <w:rFonts w:ascii="Cambria" w:hAnsi="Cambria"/>
              <w:sz w:val="22"/>
              <w:lang w:val="en-US"/>
            </w:rPr>
            <w:t>ount</w:t>
          </w:r>
          <w:r w:rsidR="006D1387">
            <w:rPr>
              <w:rFonts w:ascii="Cambria" w:hAnsi="Cambria"/>
              <w:sz w:val="22"/>
              <w:lang w:val="en-US"/>
            </w:rPr>
            <w:t xml:space="preserve"> of</w:t>
          </w:r>
          <w:r w:rsidRPr="00386260">
            <w:rPr>
              <w:rFonts w:ascii="Cambria" w:hAnsi="Cambria"/>
              <w:sz w:val="22"/>
              <w:lang w:val="en-US"/>
            </w:rPr>
            <w:t xml:space="preserve"> the number of entries or items in a dataset (e.g., number of completed tasks, number of files).</w:t>
          </w:r>
        </w:p>
        <w:p w14:paraId="1A3B9C01" w14:textId="720ADE21" w:rsidR="00A12CDC" w:rsidRPr="00A12CDC" w:rsidRDefault="00A12CDC" w:rsidP="00A12CDC">
          <w:pPr>
            <w:pStyle w:val="Heading2"/>
            <w:numPr>
              <w:ilvl w:val="0"/>
              <w:numId w:val="0"/>
            </w:numPr>
            <w:spacing w:before="360" w:after="200"/>
            <w:ind w:left="431" w:hanging="431"/>
            <w:jc w:val="left"/>
            <w:rPr>
              <w:rFonts w:ascii="Cambria" w:hAnsi="Cambria"/>
              <w:color w:val="000000" w:themeColor="text1"/>
              <w:lang w:val="en-US"/>
            </w:rPr>
          </w:pPr>
          <w:bookmarkStart w:id="30" w:name="_Toc183417338"/>
          <w:r>
            <w:rPr>
              <w:rFonts w:ascii="Cambria" w:hAnsi="Cambria"/>
              <w:color w:val="000000" w:themeColor="text1"/>
              <w:lang w:val="en-US"/>
            </w:rPr>
            <w:t>4.</w:t>
          </w:r>
          <w:r w:rsidR="00704D3A">
            <w:rPr>
              <w:rFonts w:ascii="Cambria" w:hAnsi="Cambria"/>
              <w:color w:val="000000" w:themeColor="text1"/>
              <w:lang w:val="en-US"/>
            </w:rPr>
            <w:t>4</w:t>
          </w:r>
          <w:r>
            <w:rPr>
              <w:rFonts w:ascii="Cambria" w:hAnsi="Cambria"/>
              <w:color w:val="000000" w:themeColor="text1"/>
              <w:lang w:val="en-US"/>
            </w:rPr>
            <w:tab/>
          </w:r>
          <w:r w:rsidRPr="00A12CDC">
            <w:rPr>
              <w:rFonts w:ascii="Cambria" w:hAnsi="Cambria"/>
              <w:color w:val="000000" w:themeColor="text1"/>
              <w:lang w:val="en-US"/>
            </w:rPr>
            <w:t>Data Model Definition</w:t>
          </w:r>
          <w:bookmarkEnd w:id="30"/>
        </w:p>
        <w:p w14:paraId="262D0B91" w14:textId="03D3B5E0" w:rsidR="00AE05E3" w:rsidRPr="00AE05E3" w:rsidRDefault="00AE05E3" w:rsidP="00AE05E3">
          <w:pPr>
            <w:rPr>
              <w:rFonts w:ascii="Cambria" w:hAnsi="Cambria"/>
              <w:sz w:val="22"/>
              <w:lang w:val="en-US"/>
            </w:rPr>
          </w:pPr>
          <w:r w:rsidRPr="00AE05E3">
            <w:rPr>
              <w:rFonts w:ascii="Cambria" w:hAnsi="Cambria"/>
              <w:sz w:val="22"/>
              <w:lang w:val="en-US"/>
            </w:rPr>
            <w:t>The data model for the Dashboard Management System is designed to ensure efficient organization, retrieval, and manipulation of data required for visualization, reporting, and user interactions. The key entities, attributes, and relationships are detailed below:</w:t>
          </w:r>
        </w:p>
        <w:p w14:paraId="34874A15" w14:textId="4C132BA2" w:rsidR="001E30EE" w:rsidRDefault="001E30EE" w:rsidP="00666455">
          <w:pPr>
            <w:tabs>
              <w:tab w:val="num" w:pos="720"/>
            </w:tabs>
            <w:rPr>
              <w:rFonts w:ascii="Cambria" w:hAnsi="Cambria"/>
              <w:b/>
              <w:bCs/>
              <w:sz w:val="22"/>
              <w:lang w:val="en-US"/>
            </w:rPr>
          </w:pPr>
          <w:r>
            <w:rPr>
              <w:rFonts w:ascii="Cambria" w:hAnsi="Cambria"/>
              <w:b/>
              <w:bCs/>
              <w:sz w:val="22"/>
              <w:lang w:val="en-US"/>
            </w:rPr>
            <w:t>4.</w:t>
          </w:r>
          <w:r w:rsidR="00704D3A">
            <w:rPr>
              <w:rFonts w:ascii="Cambria" w:hAnsi="Cambria"/>
              <w:b/>
              <w:bCs/>
              <w:sz w:val="22"/>
              <w:lang w:val="en-US"/>
            </w:rPr>
            <w:t>4</w:t>
          </w:r>
          <w:r>
            <w:rPr>
              <w:rFonts w:ascii="Cambria" w:hAnsi="Cambria"/>
              <w:b/>
              <w:bCs/>
              <w:sz w:val="22"/>
              <w:lang w:val="en-US"/>
            </w:rPr>
            <w:t xml:space="preserve">.1 </w:t>
          </w:r>
          <w:r w:rsidR="00043A42">
            <w:rPr>
              <w:rFonts w:ascii="Cambria" w:hAnsi="Cambria"/>
              <w:b/>
              <w:bCs/>
              <w:sz w:val="22"/>
              <w:lang w:val="en-US"/>
            </w:rPr>
            <w:tab/>
          </w:r>
          <w:r>
            <w:rPr>
              <w:rFonts w:ascii="Cambria" w:hAnsi="Cambria"/>
              <w:b/>
              <w:bCs/>
              <w:sz w:val="22"/>
              <w:lang w:val="en-US"/>
            </w:rPr>
            <w:t>Entities</w:t>
          </w:r>
        </w:p>
        <w:p w14:paraId="37DE87ED" w14:textId="745776A1" w:rsidR="00666455" w:rsidRDefault="00E93510" w:rsidP="00666455">
          <w:pPr>
            <w:tabs>
              <w:tab w:val="num" w:pos="720"/>
            </w:tabs>
            <w:rPr>
              <w:rFonts w:ascii="Cambria" w:hAnsi="Cambria"/>
              <w:b/>
              <w:bCs/>
              <w:sz w:val="22"/>
              <w:lang w:val="en-US"/>
            </w:rPr>
          </w:pPr>
          <w:r w:rsidRPr="00E93510">
            <w:rPr>
              <w:rFonts w:ascii="Cambria" w:hAnsi="Cambria"/>
              <w:b/>
              <w:bCs/>
              <w:sz w:val="22"/>
              <w:lang w:val="en-US"/>
            </w:rPr>
            <w:t>4.</w:t>
          </w:r>
          <w:r w:rsidR="00704D3A">
            <w:rPr>
              <w:rFonts w:ascii="Cambria" w:hAnsi="Cambria"/>
              <w:b/>
              <w:bCs/>
              <w:sz w:val="22"/>
              <w:lang w:val="en-US"/>
            </w:rPr>
            <w:t>4</w:t>
          </w:r>
          <w:r w:rsidRPr="00E93510">
            <w:rPr>
              <w:rFonts w:ascii="Cambria" w:hAnsi="Cambria"/>
              <w:b/>
              <w:bCs/>
              <w:sz w:val="22"/>
              <w:lang w:val="en-US"/>
            </w:rPr>
            <w:t>.1.1</w:t>
          </w:r>
          <w:r w:rsidRPr="00E93510">
            <w:rPr>
              <w:rFonts w:ascii="Cambria" w:hAnsi="Cambria"/>
              <w:b/>
              <w:bCs/>
              <w:sz w:val="22"/>
              <w:lang w:val="en-US"/>
            </w:rPr>
            <w:tab/>
          </w:r>
          <w:r w:rsidR="00AE05E3" w:rsidRPr="00AE05E3">
            <w:rPr>
              <w:rFonts w:ascii="Cambria" w:hAnsi="Cambria"/>
              <w:b/>
              <w:bCs/>
              <w:sz w:val="22"/>
              <w:lang w:val="en-US"/>
            </w:rPr>
            <w:t>User</w:t>
          </w:r>
          <w:r w:rsidR="00666455">
            <w:rPr>
              <w:rFonts w:ascii="Cambria" w:hAnsi="Cambria"/>
              <w:b/>
              <w:bCs/>
              <w:sz w:val="22"/>
              <w:lang w:val="en-US"/>
            </w:rPr>
            <w:t xml:space="preserve"> Attributes</w:t>
          </w:r>
          <w:r w:rsidR="00AE05E3" w:rsidRPr="00AE05E3">
            <w:rPr>
              <w:rFonts w:ascii="Cambria" w:hAnsi="Cambria"/>
              <w:b/>
              <w:bCs/>
              <w:sz w:val="22"/>
              <w:lang w:val="en-US"/>
            </w:rPr>
            <w:t>:</w:t>
          </w:r>
        </w:p>
        <w:p w14:paraId="6480DA43" w14:textId="2EA2D552" w:rsidR="00AE05E3" w:rsidRPr="00AE05E3" w:rsidRDefault="00AE05E3" w:rsidP="00CC330B">
          <w:pPr>
            <w:pStyle w:val="ListParagraph"/>
            <w:numPr>
              <w:ilvl w:val="0"/>
              <w:numId w:val="16"/>
            </w:numPr>
            <w:rPr>
              <w:rFonts w:ascii="Cambria" w:hAnsi="Cambria"/>
              <w:sz w:val="22"/>
              <w:lang w:val="en-US"/>
            </w:rPr>
          </w:pPr>
          <w:proofErr w:type="spellStart"/>
          <w:r w:rsidRPr="00AE05E3">
            <w:rPr>
              <w:rFonts w:ascii="Cambria" w:hAnsi="Cambria"/>
              <w:b/>
              <w:bCs/>
              <w:sz w:val="22"/>
              <w:lang w:val="en-US"/>
            </w:rPr>
            <w:t>UserID</w:t>
          </w:r>
          <w:proofErr w:type="spellEnd"/>
          <w:r w:rsidRPr="00AE05E3">
            <w:rPr>
              <w:rFonts w:ascii="Cambria" w:hAnsi="Cambria"/>
              <w:b/>
              <w:bCs/>
              <w:sz w:val="22"/>
              <w:lang w:val="en-US"/>
            </w:rPr>
            <w:t>:</w:t>
          </w:r>
          <w:r w:rsidRPr="00AE05E3">
            <w:rPr>
              <w:rFonts w:ascii="Cambria" w:hAnsi="Cambria"/>
              <w:sz w:val="22"/>
              <w:lang w:val="en-US"/>
            </w:rPr>
            <w:t xml:space="preserve"> Unique identifier for each user.</w:t>
          </w:r>
        </w:p>
        <w:p w14:paraId="3E4239B2" w14:textId="77777777" w:rsidR="00AE05E3" w:rsidRPr="00AE05E3" w:rsidRDefault="00AE05E3" w:rsidP="00CC330B">
          <w:pPr>
            <w:pStyle w:val="ListParagraph"/>
            <w:numPr>
              <w:ilvl w:val="0"/>
              <w:numId w:val="16"/>
            </w:numPr>
            <w:rPr>
              <w:rFonts w:ascii="Cambria" w:hAnsi="Cambria"/>
              <w:sz w:val="22"/>
              <w:lang w:val="en-US"/>
            </w:rPr>
          </w:pPr>
          <w:r w:rsidRPr="00AE05E3">
            <w:rPr>
              <w:rFonts w:ascii="Cambria" w:hAnsi="Cambria"/>
              <w:b/>
              <w:bCs/>
              <w:sz w:val="22"/>
              <w:lang w:val="en-US"/>
            </w:rPr>
            <w:t>Username</w:t>
          </w:r>
          <w:r w:rsidRPr="00AE05E3">
            <w:rPr>
              <w:rFonts w:ascii="Cambria" w:hAnsi="Cambria"/>
              <w:sz w:val="22"/>
              <w:lang w:val="en-US"/>
            </w:rPr>
            <w:t>: Login name for the user.</w:t>
          </w:r>
        </w:p>
        <w:p w14:paraId="0DAC3716" w14:textId="77777777" w:rsidR="00AE05E3" w:rsidRPr="00AE05E3" w:rsidRDefault="00AE05E3" w:rsidP="00CC330B">
          <w:pPr>
            <w:pStyle w:val="ListParagraph"/>
            <w:numPr>
              <w:ilvl w:val="0"/>
              <w:numId w:val="16"/>
            </w:numPr>
            <w:rPr>
              <w:rFonts w:ascii="Cambria" w:hAnsi="Cambria"/>
              <w:sz w:val="22"/>
              <w:lang w:val="en-US"/>
            </w:rPr>
          </w:pPr>
          <w:r w:rsidRPr="00AE05E3">
            <w:rPr>
              <w:rFonts w:ascii="Cambria" w:hAnsi="Cambria"/>
              <w:b/>
              <w:bCs/>
              <w:sz w:val="22"/>
              <w:lang w:val="en-US"/>
            </w:rPr>
            <w:t>Password</w:t>
          </w:r>
          <w:r w:rsidRPr="00AE05E3">
            <w:rPr>
              <w:rFonts w:ascii="Cambria" w:hAnsi="Cambria"/>
              <w:sz w:val="22"/>
              <w:lang w:val="en-US"/>
            </w:rPr>
            <w:t>: Encrypted password for authentication.</w:t>
          </w:r>
        </w:p>
        <w:p w14:paraId="22C9FD2B" w14:textId="77777777" w:rsidR="00AE05E3" w:rsidRPr="00AE05E3" w:rsidRDefault="00AE05E3" w:rsidP="00CC330B">
          <w:pPr>
            <w:pStyle w:val="ListParagraph"/>
            <w:numPr>
              <w:ilvl w:val="0"/>
              <w:numId w:val="16"/>
            </w:numPr>
            <w:rPr>
              <w:rFonts w:ascii="Cambria" w:hAnsi="Cambria"/>
              <w:sz w:val="22"/>
              <w:lang w:val="en-US"/>
            </w:rPr>
          </w:pPr>
          <w:r w:rsidRPr="00AE05E3">
            <w:rPr>
              <w:rFonts w:ascii="Cambria" w:hAnsi="Cambria"/>
              <w:b/>
              <w:bCs/>
              <w:sz w:val="22"/>
              <w:lang w:val="en-US"/>
            </w:rPr>
            <w:t>Role</w:t>
          </w:r>
          <w:r w:rsidRPr="00AE05E3">
            <w:rPr>
              <w:rFonts w:ascii="Cambria" w:hAnsi="Cambria"/>
              <w:sz w:val="22"/>
              <w:lang w:val="en-US"/>
            </w:rPr>
            <w:t>: User role (e.g., Admin, Manager, Viewer) defining access permissions.</w:t>
          </w:r>
        </w:p>
        <w:p w14:paraId="3A021A9C" w14:textId="77777777" w:rsidR="00AE05E3" w:rsidRPr="00AE05E3" w:rsidRDefault="00AE05E3" w:rsidP="00CC330B">
          <w:pPr>
            <w:pStyle w:val="ListParagraph"/>
            <w:numPr>
              <w:ilvl w:val="0"/>
              <w:numId w:val="16"/>
            </w:numPr>
            <w:rPr>
              <w:rFonts w:ascii="Cambria" w:hAnsi="Cambria"/>
              <w:sz w:val="22"/>
              <w:lang w:val="en-US"/>
            </w:rPr>
          </w:pPr>
          <w:r w:rsidRPr="00AE05E3">
            <w:rPr>
              <w:rFonts w:ascii="Cambria" w:hAnsi="Cambria"/>
              <w:b/>
              <w:bCs/>
              <w:sz w:val="22"/>
              <w:lang w:val="en-US"/>
            </w:rPr>
            <w:t>Email</w:t>
          </w:r>
          <w:r w:rsidRPr="00AE05E3">
            <w:rPr>
              <w:rFonts w:ascii="Cambria" w:hAnsi="Cambria"/>
              <w:sz w:val="22"/>
              <w:lang w:val="en-US"/>
            </w:rPr>
            <w:t>: Contact email for notifications and password recovery.</w:t>
          </w:r>
        </w:p>
        <w:p w14:paraId="7DC3B127" w14:textId="77777777" w:rsidR="00AE05E3" w:rsidRPr="00AE05E3" w:rsidRDefault="00AE05E3" w:rsidP="00CC330B">
          <w:pPr>
            <w:pStyle w:val="ListParagraph"/>
            <w:numPr>
              <w:ilvl w:val="0"/>
              <w:numId w:val="16"/>
            </w:numPr>
            <w:rPr>
              <w:rFonts w:ascii="Cambria" w:hAnsi="Cambria"/>
              <w:sz w:val="22"/>
              <w:lang w:val="en-US"/>
            </w:rPr>
          </w:pPr>
          <w:r w:rsidRPr="00AE05E3">
            <w:rPr>
              <w:rFonts w:ascii="Cambria" w:hAnsi="Cambria"/>
              <w:b/>
              <w:bCs/>
              <w:sz w:val="22"/>
              <w:lang w:val="en-US"/>
            </w:rPr>
            <w:t>Preferences</w:t>
          </w:r>
          <w:r w:rsidRPr="00AE05E3">
            <w:rPr>
              <w:rFonts w:ascii="Cambria" w:hAnsi="Cambria"/>
              <w:sz w:val="22"/>
              <w:lang w:val="en-US"/>
            </w:rPr>
            <w:t>: User-specific preferences such as default dashboard layout.</w:t>
          </w:r>
        </w:p>
        <w:p w14:paraId="5770273E" w14:textId="77777777" w:rsidR="00AE05E3" w:rsidRPr="00AE05E3" w:rsidRDefault="00AE05E3" w:rsidP="00CC330B">
          <w:pPr>
            <w:pStyle w:val="ListParagraph"/>
            <w:numPr>
              <w:ilvl w:val="0"/>
              <w:numId w:val="16"/>
            </w:numPr>
            <w:rPr>
              <w:rFonts w:ascii="Cambria" w:hAnsi="Cambria"/>
              <w:sz w:val="22"/>
              <w:lang w:val="en-US"/>
            </w:rPr>
          </w:pPr>
          <w:proofErr w:type="spellStart"/>
          <w:r w:rsidRPr="00AE05E3">
            <w:rPr>
              <w:rFonts w:ascii="Cambria" w:hAnsi="Cambria"/>
              <w:b/>
              <w:bCs/>
              <w:sz w:val="22"/>
              <w:lang w:val="en-US"/>
            </w:rPr>
            <w:t>CreatedAt</w:t>
          </w:r>
          <w:proofErr w:type="spellEnd"/>
          <w:r w:rsidRPr="00AE05E3">
            <w:rPr>
              <w:rFonts w:ascii="Cambria" w:hAnsi="Cambria"/>
              <w:sz w:val="22"/>
              <w:lang w:val="en-US"/>
            </w:rPr>
            <w:t>: Timestamp for account creation.</w:t>
          </w:r>
        </w:p>
        <w:p w14:paraId="049E5BF4" w14:textId="77777777" w:rsidR="00AE05E3" w:rsidRDefault="00AE05E3" w:rsidP="00CC330B">
          <w:pPr>
            <w:pStyle w:val="ListParagraph"/>
            <w:numPr>
              <w:ilvl w:val="0"/>
              <w:numId w:val="16"/>
            </w:numPr>
            <w:rPr>
              <w:rFonts w:ascii="Cambria" w:hAnsi="Cambria"/>
              <w:sz w:val="22"/>
              <w:lang w:val="en-US"/>
            </w:rPr>
          </w:pPr>
          <w:proofErr w:type="spellStart"/>
          <w:r w:rsidRPr="00AE05E3">
            <w:rPr>
              <w:rFonts w:ascii="Cambria" w:hAnsi="Cambria"/>
              <w:b/>
              <w:bCs/>
              <w:sz w:val="22"/>
              <w:lang w:val="en-US"/>
            </w:rPr>
            <w:t>LastLogin</w:t>
          </w:r>
          <w:proofErr w:type="spellEnd"/>
          <w:r w:rsidRPr="00AE05E3">
            <w:rPr>
              <w:rFonts w:ascii="Cambria" w:hAnsi="Cambria"/>
              <w:sz w:val="22"/>
              <w:lang w:val="en-US"/>
            </w:rPr>
            <w:t>: Timestamp for the user's last login.</w:t>
          </w:r>
        </w:p>
        <w:p w14:paraId="2A04510A" w14:textId="59413FAF" w:rsidR="009E0148" w:rsidRPr="007C7826" w:rsidRDefault="009E0148" w:rsidP="00CC330B">
          <w:pPr>
            <w:pStyle w:val="ListParagraph"/>
            <w:numPr>
              <w:ilvl w:val="0"/>
              <w:numId w:val="16"/>
            </w:numPr>
            <w:rPr>
              <w:rFonts w:ascii="Cambria" w:hAnsi="Cambria"/>
              <w:sz w:val="22"/>
              <w:lang w:val="en-US"/>
            </w:rPr>
          </w:pPr>
          <w:r w:rsidRPr="007C7826">
            <w:rPr>
              <w:rFonts w:ascii="Cambria" w:hAnsi="Cambria"/>
              <w:b/>
              <w:bCs/>
              <w:sz w:val="22"/>
              <w:lang w:val="en-US"/>
            </w:rPr>
            <w:t>Status</w:t>
          </w:r>
          <w:r w:rsidRPr="007C7826">
            <w:rPr>
              <w:rFonts w:ascii="Cambria" w:hAnsi="Cambria"/>
              <w:sz w:val="22"/>
              <w:lang w:val="en-US"/>
            </w:rPr>
            <w:t>: Whether the user is currently an active one or deactivated</w:t>
          </w:r>
        </w:p>
        <w:p w14:paraId="05FDB0C3" w14:textId="1D08FC8E" w:rsidR="009E0148" w:rsidRPr="007C7826" w:rsidRDefault="009E0148" w:rsidP="00CC330B">
          <w:pPr>
            <w:pStyle w:val="ListParagraph"/>
            <w:numPr>
              <w:ilvl w:val="0"/>
              <w:numId w:val="16"/>
            </w:numPr>
            <w:rPr>
              <w:rFonts w:ascii="Cambria" w:hAnsi="Cambria"/>
              <w:sz w:val="22"/>
              <w:lang w:val="en-US"/>
            </w:rPr>
          </w:pPr>
          <w:r w:rsidRPr="007C7826">
            <w:rPr>
              <w:rFonts w:ascii="Cambria" w:hAnsi="Cambria"/>
              <w:b/>
              <w:bCs/>
              <w:sz w:val="22"/>
              <w:lang w:val="en-US"/>
            </w:rPr>
            <w:t>Deactivation Date</w:t>
          </w:r>
          <w:r w:rsidRPr="007C7826">
            <w:rPr>
              <w:rFonts w:ascii="Cambria" w:hAnsi="Cambria"/>
              <w:sz w:val="22"/>
              <w:lang w:val="en-US"/>
            </w:rPr>
            <w:t>: If status if user is ‘deactivated’</w:t>
          </w:r>
        </w:p>
        <w:p w14:paraId="2117AB6B" w14:textId="77777777" w:rsidR="00C626CF" w:rsidRPr="00AE05E3" w:rsidRDefault="00C626CF" w:rsidP="00C626CF">
          <w:pPr>
            <w:pStyle w:val="ListParagraph"/>
            <w:rPr>
              <w:rFonts w:ascii="Cambria" w:hAnsi="Cambria"/>
              <w:sz w:val="22"/>
              <w:lang w:val="en-US"/>
            </w:rPr>
          </w:pPr>
        </w:p>
        <w:p w14:paraId="4A3A5EBB" w14:textId="6E0B4B2F" w:rsidR="00AE05E3" w:rsidRPr="00C626CF" w:rsidRDefault="00C626CF" w:rsidP="00C626CF">
          <w:pPr>
            <w:tabs>
              <w:tab w:val="num" w:pos="720"/>
            </w:tabs>
            <w:rPr>
              <w:b/>
              <w:bCs/>
              <w:lang w:val="en-US" w:eastAsia="en-GB"/>
            </w:rPr>
          </w:pPr>
          <w:r>
            <w:rPr>
              <w:rFonts w:ascii="Cambria" w:hAnsi="Cambria"/>
              <w:b/>
              <w:bCs/>
              <w:sz w:val="22"/>
              <w:lang w:val="en-US"/>
            </w:rPr>
            <w:t>4.</w:t>
          </w:r>
          <w:r w:rsidR="00704D3A">
            <w:rPr>
              <w:rFonts w:ascii="Cambria" w:hAnsi="Cambria"/>
              <w:b/>
              <w:bCs/>
              <w:sz w:val="22"/>
              <w:lang w:val="en-US"/>
            </w:rPr>
            <w:t>4</w:t>
          </w:r>
          <w:r>
            <w:rPr>
              <w:rFonts w:ascii="Cambria" w:hAnsi="Cambria"/>
              <w:b/>
              <w:bCs/>
              <w:sz w:val="22"/>
              <w:lang w:val="en-US"/>
            </w:rPr>
            <w:t>.1.2</w:t>
          </w:r>
          <w:r>
            <w:rPr>
              <w:rFonts w:ascii="Cambria" w:hAnsi="Cambria"/>
              <w:b/>
              <w:bCs/>
              <w:sz w:val="22"/>
              <w:lang w:val="en-US"/>
            </w:rPr>
            <w:tab/>
          </w:r>
          <w:r w:rsidR="00AE05E3" w:rsidRPr="00C626CF">
            <w:rPr>
              <w:rFonts w:ascii="Cambria" w:hAnsi="Cambria"/>
              <w:b/>
              <w:bCs/>
              <w:sz w:val="22"/>
              <w:lang w:val="en-US"/>
            </w:rPr>
            <w:t>Dashboard</w:t>
          </w:r>
          <w:r w:rsidR="0078265B">
            <w:rPr>
              <w:rFonts w:ascii="Cambria" w:hAnsi="Cambria"/>
              <w:b/>
              <w:bCs/>
              <w:sz w:val="22"/>
              <w:lang w:val="en-US"/>
            </w:rPr>
            <w:t xml:space="preserve"> Attributes</w:t>
          </w:r>
          <w:r w:rsidR="00AE05E3" w:rsidRPr="00C626CF">
            <w:rPr>
              <w:rFonts w:ascii="Cambria" w:hAnsi="Cambria"/>
              <w:b/>
              <w:bCs/>
              <w:sz w:val="22"/>
              <w:lang w:val="en-US"/>
            </w:rPr>
            <w:t>:</w:t>
          </w:r>
        </w:p>
        <w:p w14:paraId="0B01127C" w14:textId="77777777" w:rsidR="00AE05E3" w:rsidRPr="00AE05E3" w:rsidRDefault="00AE05E3" w:rsidP="00CC330B">
          <w:pPr>
            <w:pStyle w:val="ListParagraph"/>
            <w:numPr>
              <w:ilvl w:val="0"/>
              <w:numId w:val="16"/>
            </w:numPr>
            <w:rPr>
              <w:rFonts w:ascii="Cambria" w:hAnsi="Cambria"/>
              <w:sz w:val="22"/>
              <w:lang w:val="en-US"/>
            </w:rPr>
          </w:pPr>
          <w:proofErr w:type="spellStart"/>
          <w:r w:rsidRPr="00AE05E3">
            <w:rPr>
              <w:rFonts w:ascii="Cambria" w:hAnsi="Cambria"/>
              <w:b/>
              <w:bCs/>
              <w:sz w:val="22"/>
              <w:lang w:val="en-US"/>
            </w:rPr>
            <w:t>DashboardID</w:t>
          </w:r>
          <w:proofErr w:type="spellEnd"/>
          <w:r w:rsidRPr="00AE05E3">
            <w:rPr>
              <w:rFonts w:ascii="Cambria" w:hAnsi="Cambria"/>
              <w:sz w:val="22"/>
              <w:lang w:val="en-US"/>
            </w:rPr>
            <w:t>: Unique identifier for each dashboard.</w:t>
          </w:r>
        </w:p>
        <w:p w14:paraId="432EDA9D" w14:textId="77777777" w:rsidR="00AE05E3" w:rsidRPr="00AE05E3" w:rsidRDefault="00AE05E3" w:rsidP="00CC330B">
          <w:pPr>
            <w:pStyle w:val="ListParagraph"/>
            <w:numPr>
              <w:ilvl w:val="0"/>
              <w:numId w:val="16"/>
            </w:numPr>
            <w:rPr>
              <w:rFonts w:ascii="Cambria" w:hAnsi="Cambria"/>
              <w:sz w:val="22"/>
              <w:lang w:val="en-US"/>
            </w:rPr>
          </w:pPr>
          <w:r w:rsidRPr="00AE05E3">
            <w:rPr>
              <w:rFonts w:ascii="Cambria" w:hAnsi="Cambria"/>
              <w:b/>
              <w:bCs/>
              <w:sz w:val="22"/>
              <w:lang w:val="en-US"/>
            </w:rPr>
            <w:t>Name</w:t>
          </w:r>
          <w:r w:rsidRPr="00AE05E3">
            <w:rPr>
              <w:rFonts w:ascii="Cambria" w:hAnsi="Cambria"/>
              <w:sz w:val="22"/>
              <w:lang w:val="en-US"/>
            </w:rPr>
            <w:t>: User-defined name for the dashboard.</w:t>
          </w:r>
        </w:p>
        <w:p w14:paraId="7785A262" w14:textId="77777777" w:rsidR="00AE05E3" w:rsidRPr="00AE05E3" w:rsidRDefault="00AE05E3" w:rsidP="00CC330B">
          <w:pPr>
            <w:pStyle w:val="ListParagraph"/>
            <w:numPr>
              <w:ilvl w:val="0"/>
              <w:numId w:val="16"/>
            </w:numPr>
            <w:rPr>
              <w:rFonts w:ascii="Cambria" w:hAnsi="Cambria"/>
              <w:sz w:val="22"/>
              <w:lang w:val="en-US"/>
            </w:rPr>
          </w:pPr>
          <w:proofErr w:type="spellStart"/>
          <w:r w:rsidRPr="00AE05E3">
            <w:rPr>
              <w:rFonts w:ascii="Cambria" w:hAnsi="Cambria"/>
              <w:b/>
              <w:bCs/>
              <w:sz w:val="22"/>
              <w:lang w:val="en-US"/>
            </w:rPr>
            <w:t>OwnerUserID</w:t>
          </w:r>
          <w:proofErr w:type="spellEnd"/>
          <w:r w:rsidRPr="00AE05E3">
            <w:rPr>
              <w:rFonts w:ascii="Cambria" w:hAnsi="Cambria"/>
              <w:sz w:val="22"/>
              <w:lang w:val="en-US"/>
            </w:rPr>
            <w:t>: The user who created/owns the dashboard.</w:t>
          </w:r>
        </w:p>
        <w:p w14:paraId="5CB37246" w14:textId="77777777" w:rsidR="00AE05E3" w:rsidRPr="00AE05E3" w:rsidRDefault="00AE05E3" w:rsidP="00CC330B">
          <w:pPr>
            <w:pStyle w:val="ListParagraph"/>
            <w:numPr>
              <w:ilvl w:val="0"/>
              <w:numId w:val="16"/>
            </w:numPr>
            <w:rPr>
              <w:rFonts w:ascii="Cambria" w:hAnsi="Cambria"/>
              <w:sz w:val="22"/>
              <w:lang w:val="en-US"/>
            </w:rPr>
          </w:pPr>
          <w:proofErr w:type="spellStart"/>
          <w:r w:rsidRPr="00AE05E3">
            <w:rPr>
              <w:rFonts w:ascii="Cambria" w:hAnsi="Cambria"/>
              <w:b/>
              <w:bCs/>
              <w:sz w:val="22"/>
              <w:lang w:val="en-US"/>
            </w:rPr>
            <w:t>SharedWith</w:t>
          </w:r>
          <w:proofErr w:type="spellEnd"/>
          <w:r w:rsidRPr="00AE05E3">
            <w:rPr>
              <w:rFonts w:ascii="Cambria" w:hAnsi="Cambria"/>
              <w:sz w:val="22"/>
              <w:lang w:val="en-US"/>
            </w:rPr>
            <w:t>: List of users or groups with access to the dashboard.</w:t>
          </w:r>
        </w:p>
        <w:p w14:paraId="6B33DE30" w14:textId="77777777" w:rsidR="00AE05E3" w:rsidRPr="00AE05E3" w:rsidRDefault="00AE05E3" w:rsidP="00CC330B">
          <w:pPr>
            <w:pStyle w:val="ListParagraph"/>
            <w:numPr>
              <w:ilvl w:val="0"/>
              <w:numId w:val="16"/>
            </w:numPr>
            <w:rPr>
              <w:rFonts w:ascii="Cambria" w:hAnsi="Cambria"/>
              <w:sz w:val="22"/>
              <w:lang w:val="en-US"/>
            </w:rPr>
          </w:pPr>
          <w:r w:rsidRPr="00AE05E3">
            <w:rPr>
              <w:rFonts w:ascii="Cambria" w:hAnsi="Cambria"/>
              <w:b/>
              <w:bCs/>
              <w:sz w:val="22"/>
              <w:lang w:val="en-US"/>
            </w:rPr>
            <w:t>Widgets</w:t>
          </w:r>
          <w:r w:rsidRPr="00AE05E3">
            <w:rPr>
              <w:rFonts w:ascii="Cambria" w:hAnsi="Cambria"/>
              <w:sz w:val="22"/>
              <w:lang w:val="en-US"/>
            </w:rPr>
            <w:t>: References to widgets associated with the dashboard.</w:t>
          </w:r>
        </w:p>
        <w:p w14:paraId="3FDFD3D2" w14:textId="77777777" w:rsidR="00AE05E3" w:rsidRPr="00AE05E3" w:rsidRDefault="00AE05E3" w:rsidP="00CC330B">
          <w:pPr>
            <w:pStyle w:val="ListParagraph"/>
            <w:numPr>
              <w:ilvl w:val="0"/>
              <w:numId w:val="16"/>
            </w:numPr>
            <w:rPr>
              <w:rFonts w:ascii="Cambria" w:hAnsi="Cambria"/>
              <w:sz w:val="22"/>
              <w:lang w:val="en-US"/>
            </w:rPr>
          </w:pPr>
          <w:proofErr w:type="spellStart"/>
          <w:r w:rsidRPr="00AE05E3">
            <w:rPr>
              <w:rFonts w:ascii="Cambria" w:hAnsi="Cambria"/>
              <w:b/>
              <w:bCs/>
              <w:sz w:val="22"/>
              <w:lang w:val="en-US"/>
            </w:rPr>
            <w:t>CreatedAt</w:t>
          </w:r>
          <w:proofErr w:type="spellEnd"/>
          <w:r w:rsidRPr="00AE05E3">
            <w:rPr>
              <w:rFonts w:ascii="Cambria" w:hAnsi="Cambria"/>
              <w:sz w:val="22"/>
              <w:lang w:val="en-US"/>
            </w:rPr>
            <w:t>: Timestamp for when the dashboard was created.</w:t>
          </w:r>
        </w:p>
        <w:p w14:paraId="08CDE6D9" w14:textId="77777777" w:rsidR="00AE05E3" w:rsidRPr="00AE05E3" w:rsidRDefault="00AE05E3" w:rsidP="00CC330B">
          <w:pPr>
            <w:pStyle w:val="ListParagraph"/>
            <w:numPr>
              <w:ilvl w:val="0"/>
              <w:numId w:val="16"/>
            </w:numPr>
            <w:rPr>
              <w:rFonts w:ascii="Cambria" w:hAnsi="Cambria"/>
              <w:sz w:val="22"/>
              <w:lang w:val="en-US"/>
            </w:rPr>
          </w:pPr>
          <w:proofErr w:type="spellStart"/>
          <w:r w:rsidRPr="00AE05E3">
            <w:rPr>
              <w:rFonts w:ascii="Cambria" w:hAnsi="Cambria"/>
              <w:b/>
              <w:bCs/>
              <w:sz w:val="22"/>
              <w:lang w:val="en-US"/>
            </w:rPr>
            <w:t>UpdatedAt</w:t>
          </w:r>
          <w:proofErr w:type="spellEnd"/>
          <w:r w:rsidRPr="00AE05E3">
            <w:rPr>
              <w:rFonts w:ascii="Cambria" w:hAnsi="Cambria"/>
              <w:sz w:val="22"/>
              <w:lang w:val="en-US"/>
            </w:rPr>
            <w:t>: Timestamp for the last modification.</w:t>
          </w:r>
        </w:p>
        <w:p w14:paraId="5E1DD837" w14:textId="18A6AC83" w:rsidR="00AE05E3" w:rsidRPr="00AE05E3" w:rsidRDefault="005F5943" w:rsidP="005F5943">
          <w:pPr>
            <w:tabs>
              <w:tab w:val="num" w:pos="720"/>
            </w:tabs>
            <w:rPr>
              <w:rFonts w:ascii="Cambria" w:hAnsi="Cambria"/>
              <w:b/>
              <w:bCs/>
              <w:sz w:val="22"/>
              <w:lang w:val="en-US"/>
            </w:rPr>
          </w:pPr>
          <w:r>
            <w:rPr>
              <w:rFonts w:ascii="Cambria" w:hAnsi="Cambria"/>
              <w:b/>
              <w:bCs/>
              <w:sz w:val="22"/>
              <w:lang w:val="en-US"/>
            </w:rPr>
            <w:t>4.</w:t>
          </w:r>
          <w:r w:rsidR="00704D3A">
            <w:rPr>
              <w:rFonts w:ascii="Cambria" w:hAnsi="Cambria"/>
              <w:b/>
              <w:bCs/>
              <w:sz w:val="22"/>
              <w:lang w:val="en-US"/>
            </w:rPr>
            <w:t>4</w:t>
          </w:r>
          <w:r>
            <w:rPr>
              <w:rFonts w:ascii="Cambria" w:hAnsi="Cambria"/>
              <w:b/>
              <w:bCs/>
              <w:sz w:val="22"/>
              <w:lang w:val="en-US"/>
            </w:rPr>
            <w:t>.1.3</w:t>
          </w:r>
          <w:r>
            <w:rPr>
              <w:rFonts w:ascii="Cambria" w:hAnsi="Cambria"/>
              <w:b/>
              <w:bCs/>
              <w:sz w:val="22"/>
              <w:lang w:val="en-US"/>
            </w:rPr>
            <w:tab/>
          </w:r>
          <w:r w:rsidR="00AE05E3" w:rsidRPr="00AE05E3">
            <w:rPr>
              <w:rFonts w:ascii="Cambria" w:hAnsi="Cambria"/>
              <w:b/>
              <w:bCs/>
              <w:sz w:val="22"/>
              <w:lang w:val="en-US"/>
            </w:rPr>
            <w:t>Widget</w:t>
          </w:r>
          <w:r>
            <w:rPr>
              <w:rFonts w:ascii="Cambria" w:hAnsi="Cambria"/>
              <w:b/>
              <w:bCs/>
              <w:sz w:val="22"/>
              <w:lang w:val="en-US"/>
            </w:rPr>
            <w:t xml:space="preserve"> Attributes</w:t>
          </w:r>
          <w:r w:rsidR="00AE05E3" w:rsidRPr="00AE05E3">
            <w:rPr>
              <w:rFonts w:ascii="Cambria" w:hAnsi="Cambria"/>
              <w:b/>
              <w:bCs/>
              <w:sz w:val="22"/>
              <w:lang w:val="en-US"/>
            </w:rPr>
            <w:t>:</w:t>
          </w:r>
        </w:p>
        <w:p w14:paraId="2A4B6FC5" w14:textId="77777777" w:rsidR="00AE05E3" w:rsidRPr="00AE05E3" w:rsidRDefault="00AE05E3" w:rsidP="00CC330B">
          <w:pPr>
            <w:pStyle w:val="ListParagraph"/>
            <w:numPr>
              <w:ilvl w:val="0"/>
              <w:numId w:val="16"/>
            </w:numPr>
            <w:rPr>
              <w:rFonts w:ascii="Cambria" w:hAnsi="Cambria"/>
              <w:sz w:val="22"/>
              <w:lang w:val="en-US"/>
            </w:rPr>
          </w:pPr>
          <w:r w:rsidRPr="00AE05E3">
            <w:rPr>
              <w:rFonts w:ascii="Cambria" w:hAnsi="Cambria"/>
              <w:b/>
              <w:bCs/>
              <w:sz w:val="22"/>
              <w:lang w:val="en-US"/>
            </w:rPr>
            <w:t>WidgetID</w:t>
          </w:r>
          <w:r w:rsidRPr="00AE05E3">
            <w:rPr>
              <w:rFonts w:ascii="Cambria" w:hAnsi="Cambria"/>
              <w:sz w:val="22"/>
              <w:lang w:val="en-US"/>
            </w:rPr>
            <w:t>: Unique identifier for each widget.</w:t>
          </w:r>
        </w:p>
        <w:p w14:paraId="2B0BB39B" w14:textId="77777777" w:rsidR="00AE05E3" w:rsidRPr="00AE05E3" w:rsidRDefault="00AE05E3" w:rsidP="00CC330B">
          <w:pPr>
            <w:pStyle w:val="ListParagraph"/>
            <w:numPr>
              <w:ilvl w:val="0"/>
              <w:numId w:val="16"/>
            </w:numPr>
            <w:rPr>
              <w:rFonts w:ascii="Cambria" w:hAnsi="Cambria"/>
              <w:sz w:val="22"/>
              <w:lang w:val="en-US"/>
            </w:rPr>
          </w:pPr>
          <w:r w:rsidRPr="00AE05E3">
            <w:rPr>
              <w:rFonts w:ascii="Cambria" w:hAnsi="Cambria"/>
              <w:b/>
              <w:bCs/>
              <w:sz w:val="22"/>
              <w:lang w:val="en-US"/>
            </w:rPr>
            <w:t>Type</w:t>
          </w:r>
          <w:r w:rsidRPr="00AE05E3">
            <w:rPr>
              <w:rFonts w:ascii="Cambria" w:hAnsi="Cambria"/>
              <w:sz w:val="22"/>
              <w:lang w:val="en-US"/>
            </w:rPr>
            <w:t>: Type of visualization (e.g., Bar Chart, Line Graph, Table).</w:t>
          </w:r>
        </w:p>
        <w:p w14:paraId="7AF60F61" w14:textId="77777777" w:rsidR="00AE05E3" w:rsidRPr="00AE05E3" w:rsidRDefault="00AE05E3" w:rsidP="00CC330B">
          <w:pPr>
            <w:pStyle w:val="ListParagraph"/>
            <w:numPr>
              <w:ilvl w:val="0"/>
              <w:numId w:val="16"/>
            </w:numPr>
            <w:rPr>
              <w:rFonts w:ascii="Cambria" w:hAnsi="Cambria"/>
              <w:sz w:val="22"/>
              <w:lang w:val="en-US"/>
            </w:rPr>
          </w:pPr>
          <w:proofErr w:type="spellStart"/>
          <w:r w:rsidRPr="00AE05E3">
            <w:rPr>
              <w:rFonts w:ascii="Cambria" w:hAnsi="Cambria"/>
              <w:b/>
              <w:bCs/>
              <w:sz w:val="22"/>
              <w:lang w:val="en-US"/>
            </w:rPr>
            <w:t>DataSourceID</w:t>
          </w:r>
          <w:proofErr w:type="spellEnd"/>
          <w:r w:rsidRPr="00AE05E3">
            <w:rPr>
              <w:rFonts w:ascii="Cambria" w:hAnsi="Cambria"/>
              <w:sz w:val="22"/>
              <w:lang w:val="en-US"/>
            </w:rPr>
            <w:t>: Reference to the data source used by the widget.</w:t>
          </w:r>
        </w:p>
        <w:p w14:paraId="4CB906C8" w14:textId="77777777" w:rsidR="00AE05E3" w:rsidRPr="00AE05E3" w:rsidRDefault="00AE05E3" w:rsidP="00CC330B">
          <w:pPr>
            <w:pStyle w:val="ListParagraph"/>
            <w:numPr>
              <w:ilvl w:val="0"/>
              <w:numId w:val="16"/>
            </w:numPr>
            <w:rPr>
              <w:rFonts w:ascii="Cambria" w:hAnsi="Cambria"/>
              <w:sz w:val="22"/>
              <w:lang w:val="en-US"/>
            </w:rPr>
          </w:pPr>
          <w:r w:rsidRPr="00AE05E3">
            <w:rPr>
              <w:rFonts w:ascii="Cambria" w:hAnsi="Cambria"/>
              <w:b/>
              <w:bCs/>
              <w:sz w:val="22"/>
              <w:lang w:val="en-US"/>
            </w:rPr>
            <w:t>Configuration</w:t>
          </w:r>
          <w:r w:rsidRPr="00AE05E3">
            <w:rPr>
              <w:rFonts w:ascii="Cambria" w:hAnsi="Cambria"/>
              <w:sz w:val="22"/>
              <w:lang w:val="en-US"/>
            </w:rPr>
            <w:t>: JSON or schema detailing settings such as filters, thresholds, and axes labels.</w:t>
          </w:r>
        </w:p>
        <w:p w14:paraId="7145FAF3" w14:textId="77777777" w:rsidR="00AE05E3" w:rsidRPr="00AE05E3" w:rsidRDefault="00AE05E3" w:rsidP="00CC330B">
          <w:pPr>
            <w:pStyle w:val="ListParagraph"/>
            <w:numPr>
              <w:ilvl w:val="0"/>
              <w:numId w:val="16"/>
            </w:numPr>
            <w:rPr>
              <w:rFonts w:ascii="Cambria" w:hAnsi="Cambria"/>
              <w:sz w:val="22"/>
              <w:lang w:val="en-US"/>
            </w:rPr>
          </w:pPr>
          <w:r w:rsidRPr="00AE05E3">
            <w:rPr>
              <w:rFonts w:ascii="Cambria" w:hAnsi="Cambria"/>
              <w:b/>
              <w:bCs/>
              <w:sz w:val="22"/>
              <w:lang w:val="en-US"/>
            </w:rPr>
            <w:t>Position</w:t>
          </w:r>
          <w:r w:rsidRPr="00AE05E3">
            <w:rPr>
              <w:rFonts w:ascii="Cambria" w:hAnsi="Cambria"/>
              <w:sz w:val="22"/>
              <w:lang w:val="en-US"/>
            </w:rPr>
            <w:t>: Coordinates or layout details for placement on the dashboard.</w:t>
          </w:r>
        </w:p>
        <w:p w14:paraId="24B92361" w14:textId="77777777" w:rsidR="00AE05E3" w:rsidRPr="00AE05E3" w:rsidRDefault="00AE05E3" w:rsidP="00CC330B">
          <w:pPr>
            <w:pStyle w:val="ListParagraph"/>
            <w:numPr>
              <w:ilvl w:val="0"/>
              <w:numId w:val="16"/>
            </w:numPr>
            <w:rPr>
              <w:rFonts w:ascii="Cambria" w:hAnsi="Cambria"/>
              <w:sz w:val="22"/>
              <w:lang w:val="en-US"/>
            </w:rPr>
          </w:pPr>
          <w:proofErr w:type="spellStart"/>
          <w:r w:rsidRPr="00AE05E3">
            <w:rPr>
              <w:rFonts w:ascii="Cambria" w:hAnsi="Cambria"/>
              <w:b/>
              <w:bCs/>
              <w:sz w:val="22"/>
              <w:lang w:val="en-US"/>
            </w:rPr>
            <w:t>LastUpdated</w:t>
          </w:r>
          <w:proofErr w:type="spellEnd"/>
          <w:r w:rsidRPr="00AE05E3">
            <w:rPr>
              <w:rFonts w:ascii="Cambria" w:hAnsi="Cambria"/>
              <w:sz w:val="22"/>
              <w:lang w:val="en-US"/>
            </w:rPr>
            <w:t>: Timestamp for the last data update.</w:t>
          </w:r>
        </w:p>
        <w:p w14:paraId="6D8F17AD" w14:textId="7FEBD7D5" w:rsidR="00AE05E3" w:rsidRPr="00AE05E3" w:rsidRDefault="001F03D8" w:rsidP="001F03D8">
          <w:pPr>
            <w:tabs>
              <w:tab w:val="num" w:pos="720"/>
            </w:tabs>
            <w:rPr>
              <w:rFonts w:ascii="Cambria" w:hAnsi="Cambria"/>
              <w:b/>
              <w:bCs/>
              <w:sz w:val="22"/>
              <w:lang w:val="en-US"/>
            </w:rPr>
          </w:pPr>
          <w:r>
            <w:rPr>
              <w:rFonts w:ascii="Cambria" w:hAnsi="Cambria"/>
              <w:b/>
              <w:bCs/>
              <w:sz w:val="22"/>
              <w:lang w:val="en-US"/>
            </w:rPr>
            <w:t>4.</w:t>
          </w:r>
          <w:r w:rsidR="00704D3A">
            <w:rPr>
              <w:rFonts w:ascii="Cambria" w:hAnsi="Cambria"/>
              <w:b/>
              <w:bCs/>
              <w:sz w:val="22"/>
              <w:lang w:val="en-US"/>
            </w:rPr>
            <w:t>4</w:t>
          </w:r>
          <w:r>
            <w:rPr>
              <w:rFonts w:ascii="Cambria" w:hAnsi="Cambria"/>
              <w:b/>
              <w:bCs/>
              <w:sz w:val="22"/>
              <w:lang w:val="en-US"/>
            </w:rPr>
            <w:t>.1.4</w:t>
          </w:r>
          <w:r>
            <w:rPr>
              <w:rFonts w:ascii="Cambria" w:hAnsi="Cambria"/>
              <w:b/>
              <w:bCs/>
              <w:sz w:val="22"/>
              <w:lang w:val="en-US"/>
            </w:rPr>
            <w:tab/>
          </w:r>
          <w:proofErr w:type="spellStart"/>
          <w:r w:rsidR="00AE05E3" w:rsidRPr="00AE05E3">
            <w:rPr>
              <w:rFonts w:ascii="Cambria" w:hAnsi="Cambria"/>
              <w:b/>
              <w:bCs/>
              <w:sz w:val="22"/>
              <w:lang w:val="en-US"/>
            </w:rPr>
            <w:t>DataSource</w:t>
          </w:r>
          <w:proofErr w:type="spellEnd"/>
          <w:r w:rsidRPr="001F03D8">
            <w:rPr>
              <w:rFonts w:ascii="Cambria" w:hAnsi="Cambria"/>
              <w:b/>
              <w:bCs/>
              <w:sz w:val="22"/>
              <w:lang w:val="en-US"/>
            </w:rPr>
            <w:t xml:space="preserve"> Attributes</w:t>
          </w:r>
          <w:r w:rsidR="00AE05E3" w:rsidRPr="00AE05E3">
            <w:rPr>
              <w:rFonts w:ascii="Cambria" w:hAnsi="Cambria"/>
              <w:b/>
              <w:bCs/>
              <w:sz w:val="22"/>
              <w:lang w:val="en-US"/>
            </w:rPr>
            <w:t>:</w:t>
          </w:r>
        </w:p>
        <w:p w14:paraId="118F8E3B" w14:textId="77777777" w:rsidR="00AE05E3" w:rsidRPr="00AE05E3" w:rsidRDefault="00AE05E3" w:rsidP="00CC330B">
          <w:pPr>
            <w:pStyle w:val="ListParagraph"/>
            <w:numPr>
              <w:ilvl w:val="0"/>
              <w:numId w:val="16"/>
            </w:numPr>
            <w:rPr>
              <w:rFonts w:ascii="Cambria" w:hAnsi="Cambria"/>
              <w:sz w:val="22"/>
              <w:lang w:val="en-US"/>
            </w:rPr>
          </w:pPr>
          <w:proofErr w:type="spellStart"/>
          <w:r w:rsidRPr="00AE05E3">
            <w:rPr>
              <w:rFonts w:ascii="Cambria" w:hAnsi="Cambria"/>
              <w:b/>
              <w:bCs/>
              <w:sz w:val="22"/>
              <w:lang w:val="en-US"/>
            </w:rPr>
            <w:lastRenderedPageBreak/>
            <w:t>DataSourceID</w:t>
          </w:r>
          <w:proofErr w:type="spellEnd"/>
          <w:r w:rsidRPr="00AE05E3">
            <w:rPr>
              <w:rFonts w:ascii="Cambria" w:hAnsi="Cambria"/>
              <w:sz w:val="22"/>
              <w:lang w:val="en-US"/>
            </w:rPr>
            <w:t>: Unique identifier for the data source.</w:t>
          </w:r>
        </w:p>
        <w:p w14:paraId="4B50173E" w14:textId="77777777" w:rsidR="00AE05E3" w:rsidRPr="00AE05E3" w:rsidRDefault="00AE05E3" w:rsidP="00CC330B">
          <w:pPr>
            <w:pStyle w:val="ListParagraph"/>
            <w:numPr>
              <w:ilvl w:val="0"/>
              <w:numId w:val="16"/>
            </w:numPr>
            <w:rPr>
              <w:rFonts w:ascii="Cambria" w:hAnsi="Cambria"/>
              <w:sz w:val="22"/>
              <w:lang w:val="en-US"/>
            </w:rPr>
          </w:pPr>
          <w:r w:rsidRPr="00AE05E3">
            <w:rPr>
              <w:rFonts w:ascii="Cambria" w:hAnsi="Cambria"/>
              <w:b/>
              <w:bCs/>
              <w:sz w:val="22"/>
              <w:lang w:val="en-US"/>
            </w:rPr>
            <w:t>Name</w:t>
          </w:r>
          <w:r w:rsidRPr="00AE05E3">
            <w:rPr>
              <w:rFonts w:ascii="Cambria" w:hAnsi="Cambria"/>
              <w:sz w:val="22"/>
              <w:lang w:val="en-US"/>
            </w:rPr>
            <w:t>: Descriptive name for the data source.</w:t>
          </w:r>
        </w:p>
        <w:p w14:paraId="5A988D00" w14:textId="552DDD96" w:rsidR="00AE05E3" w:rsidRPr="00AE05E3" w:rsidRDefault="00AE05E3" w:rsidP="00CC330B">
          <w:pPr>
            <w:pStyle w:val="ListParagraph"/>
            <w:numPr>
              <w:ilvl w:val="0"/>
              <w:numId w:val="16"/>
            </w:numPr>
            <w:rPr>
              <w:rFonts w:ascii="Cambria" w:hAnsi="Cambria"/>
              <w:sz w:val="22"/>
              <w:lang w:val="en-US"/>
            </w:rPr>
          </w:pPr>
          <w:r w:rsidRPr="00AE05E3">
            <w:rPr>
              <w:rFonts w:ascii="Cambria" w:hAnsi="Cambria"/>
              <w:b/>
              <w:bCs/>
              <w:sz w:val="22"/>
              <w:lang w:val="en-US"/>
            </w:rPr>
            <w:t>Type</w:t>
          </w:r>
          <w:r w:rsidRPr="00AE05E3">
            <w:rPr>
              <w:rFonts w:ascii="Cambria" w:hAnsi="Cambria"/>
              <w:sz w:val="22"/>
              <w:lang w:val="en-US"/>
            </w:rPr>
            <w:t xml:space="preserve">: Source type (e.g., </w:t>
          </w:r>
          <w:r w:rsidR="00705699">
            <w:rPr>
              <w:rFonts w:ascii="Cambria" w:hAnsi="Cambria"/>
              <w:sz w:val="22"/>
              <w:lang w:val="en-US"/>
            </w:rPr>
            <w:t>third-party systems</w:t>
          </w:r>
          <w:r w:rsidRPr="00AE05E3">
            <w:rPr>
              <w:rFonts w:ascii="Cambria" w:hAnsi="Cambria"/>
              <w:sz w:val="22"/>
              <w:lang w:val="en-US"/>
            </w:rPr>
            <w:t>, SQL, RESTful API).</w:t>
          </w:r>
        </w:p>
        <w:p w14:paraId="29660CEC" w14:textId="77777777" w:rsidR="00AE05E3" w:rsidRPr="00AE05E3" w:rsidRDefault="00AE05E3" w:rsidP="00CC330B">
          <w:pPr>
            <w:pStyle w:val="ListParagraph"/>
            <w:numPr>
              <w:ilvl w:val="0"/>
              <w:numId w:val="16"/>
            </w:numPr>
            <w:rPr>
              <w:rFonts w:ascii="Cambria" w:hAnsi="Cambria"/>
              <w:sz w:val="22"/>
              <w:lang w:val="en-US"/>
            </w:rPr>
          </w:pPr>
          <w:proofErr w:type="spellStart"/>
          <w:r w:rsidRPr="00AE05E3">
            <w:rPr>
              <w:rFonts w:ascii="Cambria" w:hAnsi="Cambria"/>
              <w:b/>
              <w:bCs/>
              <w:sz w:val="22"/>
              <w:lang w:val="en-US"/>
            </w:rPr>
            <w:t>ConnectionDetails</w:t>
          </w:r>
          <w:proofErr w:type="spellEnd"/>
          <w:r w:rsidRPr="00AE05E3">
            <w:rPr>
              <w:rFonts w:ascii="Cambria" w:hAnsi="Cambria"/>
              <w:sz w:val="22"/>
              <w:lang w:val="en-US"/>
            </w:rPr>
            <w:t>: Configuration details for connecting to the source.</w:t>
          </w:r>
        </w:p>
        <w:p w14:paraId="4B0A7DFE" w14:textId="77777777" w:rsidR="00AE05E3" w:rsidRPr="00AE05E3" w:rsidRDefault="00AE05E3" w:rsidP="00CC330B">
          <w:pPr>
            <w:pStyle w:val="ListParagraph"/>
            <w:numPr>
              <w:ilvl w:val="0"/>
              <w:numId w:val="16"/>
            </w:numPr>
            <w:rPr>
              <w:rFonts w:ascii="Cambria" w:hAnsi="Cambria"/>
              <w:sz w:val="22"/>
              <w:lang w:val="en-US"/>
            </w:rPr>
          </w:pPr>
          <w:r w:rsidRPr="00AE05E3">
            <w:rPr>
              <w:rFonts w:ascii="Cambria" w:hAnsi="Cambria"/>
              <w:b/>
              <w:bCs/>
              <w:sz w:val="22"/>
              <w:lang w:val="en-US"/>
            </w:rPr>
            <w:t>Status</w:t>
          </w:r>
          <w:r w:rsidRPr="00AE05E3">
            <w:rPr>
              <w:rFonts w:ascii="Cambria" w:hAnsi="Cambria"/>
              <w:sz w:val="22"/>
              <w:lang w:val="en-US"/>
            </w:rPr>
            <w:t>: Current status of the connection (e.g., Active, Inactive).</w:t>
          </w:r>
        </w:p>
        <w:p w14:paraId="6C906551" w14:textId="77777777" w:rsidR="00AE05E3" w:rsidRPr="00AE05E3" w:rsidRDefault="00AE05E3" w:rsidP="00CC330B">
          <w:pPr>
            <w:pStyle w:val="ListParagraph"/>
            <w:numPr>
              <w:ilvl w:val="0"/>
              <w:numId w:val="16"/>
            </w:numPr>
            <w:rPr>
              <w:rFonts w:ascii="Cambria" w:hAnsi="Cambria"/>
              <w:sz w:val="22"/>
              <w:lang w:val="en-US"/>
            </w:rPr>
          </w:pPr>
          <w:proofErr w:type="spellStart"/>
          <w:r w:rsidRPr="00AE05E3">
            <w:rPr>
              <w:rFonts w:ascii="Cambria" w:hAnsi="Cambria"/>
              <w:b/>
              <w:bCs/>
              <w:sz w:val="22"/>
              <w:lang w:val="en-US"/>
            </w:rPr>
            <w:t>LastSynced</w:t>
          </w:r>
          <w:proofErr w:type="spellEnd"/>
          <w:r w:rsidRPr="00AE05E3">
            <w:rPr>
              <w:rFonts w:ascii="Cambria" w:hAnsi="Cambria"/>
              <w:sz w:val="22"/>
              <w:lang w:val="en-US"/>
            </w:rPr>
            <w:t>: Timestamp for the last synchronization with the data source.</w:t>
          </w:r>
        </w:p>
        <w:p w14:paraId="7A8BD1C7" w14:textId="1D5FA6BE" w:rsidR="00AE05E3" w:rsidRPr="00AE05E3" w:rsidRDefault="003D3B92" w:rsidP="003D3B92">
          <w:pPr>
            <w:tabs>
              <w:tab w:val="num" w:pos="720"/>
            </w:tabs>
            <w:rPr>
              <w:rFonts w:ascii="Cambria" w:hAnsi="Cambria"/>
              <w:b/>
              <w:bCs/>
              <w:sz w:val="22"/>
              <w:lang w:val="en-US"/>
            </w:rPr>
          </w:pPr>
          <w:r w:rsidRPr="003D3B92">
            <w:rPr>
              <w:rFonts w:ascii="Cambria" w:hAnsi="Cambria"/>
              <w:b/>
              <w:bCs/>
              <w:sz w:val="22"/>
              <w:lang w:val="en-US"/>
            </w:rPr>
            <w:t>4.</w:t>
          </w:r>
          <w:r w:rsidR="00704D3A">
            <w:rPr>
              <w:rFonts w:ascii="Cambria" w:hAnsi="Cambria"/>
              <w:b/>
              <w:bCs/>
              <w:sz w:val="22"/>
              <w:lang w:val="en-US"/>
            </w:rPr>
            <w:t>4</w:t>
          </w:r>
          <w:r w:rsidRPr="003D3B92">
            <w:rPr>
              <w:rFonts w:ascii="Cambria" w:hAnsi="Cambria"/>
              <w:b/>
              <w:bCs/>
              <w:sz w:val="22"/>
              <w:lang w:val="en-US"/>
            </w:rPr>
            <w:t>.1.5</w:t>
          </w:r>
          <w:r>
            <w:rPr>
              <w:rFonts w:ascii="Cambria" w:hAnsi="Cambria"/>
              <w:b/>
              <w:bCs/>
              <w:sz w:val="22"/>
              <w:lang w:val="en-US"/>
            </w:rPr>
            <w:tab/>
          </w:r>
          <w:proofErr w:type="spellStart"/>
          <w:r w:rsidR="00AE05E3" w:rsidRPr="00AE05E3">
            <w:rPr>
              <w:rFonts w:ascii="Cambria" w:hAnsi="Cambria"/>
              <w:b/>
              <w:bCs/>
              <w:sz w:val="22"/>
              <w:lang w:val="en-US"/>
            </w:rPr>
            <w:t>ActivityLog</w:t>
          </w:r>
          <w:proofErr w:type="spellEnd"/>
          <w:r w:rsidRPr="003D3B92">
            <w:rPr>
              <w:rFonts w:ascii="Cambria" w:hAnsi="Cambria"/>
              <w:b/>
              <w:bCs/>
              <w:sz w:val="22"/>
              <w:lang w:val="en-US"/>
            </w:rPr>
            <w:t xml:space="preserve"> Attributes</w:t>
          </w:r>
          <w:r w:rsidR="00AE05E3" w:rsidRPr="00AE05E3">
            <w:rPr>
              <w:rFonts w:ascii="Cambria" w:hAnsi="Cambria"/>
              <w:b/>
              <w:bCs/>
              <w:sz w:val="22"/>
              <w:lang w:val="en-US"/>
            </w:rPr>
            <w:t>:</w:t>
          </w:r>
        </w:p>
        <w:p w14:paraId="34478463" w14:textId="77777777" w:rsidR="00AE05E3" w:rsidRPr="00AE05E3" w:rsidRDefault="00AE05E3" w:rsidP="00CC330B">
          <w:pPr>
            <w:pStyle w:val="ListParagraph"/>
            <w:numPr>
              <w:ilvl w:val="0"/>
              <w:numId w:val="16"/>
            </w:numPr>
            <w:rPr>
              <w:rFonts w:ascii="Cambria" w:hAnsi="Cambria"/>
              <w:sz w:val="22"/>
              <w:lang w:val="en-US"/>
            </w:rPr>
          </w:pPr>
          <w:proofErr w:type="spellStart"/>
          <w:r w:rsidRPr="00AE05E3">
            <w:rPr>
              <w:rFonts w:ascii="Cambria" w:hAnsi="Cambria"/>
              <w:b/>
              <w:bCs/>
              <w:sz w:val="22"/>
              <w:lang w:val="en-US"/>
            </w:rPr>
            <w:t>LogID</w:t>
          </w:r>
          <w:proofErr w:type="spellEnd"/>
          <w:r w:rsidRPr="00AE05E3">
            <w:rPr>
              <w:rFonts w:ascii="Cambria" w:hAnsi="Cambria"/>
              <w:sz w:val="22"/>
              <w:lang w:val="en-US"/>
            </w:rPr>
            <w:t>: Unique identifier for each log entry.</w:t>
          </w:r>
        </w:p>
        <w:p w14:paraId="36AE8CCD" w14:textId="77777777" w:rsidR="00AE05E3" w:rsidRPr="00AE05E3" w:rsidRDefault="00AE05E3" w:rsidP="00CC330B">
          <w:pPr>
            <w:pStyle w:val="ListParagraph"/>
            <w:numPr>
              <w:ilvl w:val="0"/>
              <w:numId w:val="16"/>
            </w:numPr>
            <w:rPr>
              <w:rFonts w:ascii="Cambria" w:hAnsi="Cambria"/>
              <w:sz w:val="22"/>
              <w:lang w:val="en-US"/>
            </w:rPr>
          </w:pPr>
          <w:proofErr w:type="spellStart"/>
          <w:r w:rsidRPr="00AE05E3">
            <w:rPr>
              <w:rFonts w:ascii="Cambria" w:hAnsi="Cambria"/>
              <w:b/>
              <w:bCs/>
              <w:sz w:val="22"/>
              <w:lang w:val="en-US"/>
            </w:rPr>
            <w:t>UserID</w:t>
          </w:r>
          <w:proofErr w:type="spellEnd"/>
          <w:r w:rsidRPr="00AE05E3">
            <w:rPr>
              <w:rFonts w:ascii="Cambria" w:hAnsi="Cambria"/>
              <w:sz w:val="22"/>
              <w:lang w:val="en-US"/>
            </w:rPr>
            <w:t>: Reference to the user performing the action.</w:t>
          </w:r>
        </w:p>
        <w:p w14:paraId="615C6F36" w14:textId="77777777" w:rsidR="00AE05E3" w:rsidRPr="00AE05E3" w:rsidRDefault="00AE05E3" w:rsidP="00CC330B">
          <w:pPr>
            <w:pStyle w:val="ListParagraph"/>
            <w:numPr>
              <w:ilvl w:val="0"/>
              <w:numId w:val="16"/>
            </w:numPr>
            <w:rPr>
              <w:rFonts w:ascii="Cambria" w:hAnsi="Cambria"/>
              <w:sz w:val="22"/>
              <w:lang w:val="en-US"/>
            </w:rPr>
          </w:pPr>
          <w:r w:rsidRPr="00AE05E3">
            <w:rPr>
              <w:rFonts w:ascii="Cambria" w:hAnsi="Cambria"/>
              <w:b/>
              <w:bCs/>
              <w:sz w:val="22"/>
              <w:lang w:val="en-US"/>
            </w:rPr>
            <w:t>Action</w:t>
          </w:r>
          <w:r w:rsidRPr="00AE05E3">
            <w:rPr>
              <w:rFonts w:ascii="Cambria" w:hAnsi="Cambria"/>
              <w:sz w:val="22"/>
              <w:lang w:val="en-US"/>
            </w:rPr>
            <w:t>: Description of the action performed (e.g., "Added Widget", "Updated Dashboard").</w:t>
          </w:r>
        </w:p>
        <w:p w14:paraId="3223432F" w14:textId="77777777" w:rsidR="00AE05E3" w:rsidRPr="00AE05E3" w:rsidRDefault="00AE05E3" w:rsidP="00CC330B">
          <w:pPr>
            <w:pStyle w:val="ListParagraph"/>
            <w:numPr>
              <w:ilvl w:val="0"/>
              <w:numId w:val="16"/>
            </w:numPr>
            <w:rPr>
              <w:rFonts w:ascii="Cambria" w:hAnsi="Cambria"/>
              <w:sz w:val="22"/>
              <w:lang w:val="en-US"/>
            </w:rPr>
          </w:pPr>
          <w:r w:rsidRPr="00AE05E3">
            <w:rPr>
              <w:rFonts w:ascii="Cambria" w:hAnsi="Cambria"/>
              <w:b/>
              <w:bCs/>
              <w:sz w:val="22"/>
              <w:lang w:val="en-US"/>
            </w:rPr>
            <w:t>Timestamp</w:t>
          </w:r>
          <w:r w:rsidRPr="00AE05E3">
            <w:rPr>
              <w:rFonts w:ascii="Cambria" w:hAnsi="Cambria"/>
              <w:sz w:val="22"/>
              <w:lang w:val="en-US"/>
            </w:rPr>
            <w:t>: Timestamp of the action.</w:t>
          </w:r>
        </w:p>
        <w:p w14:paraId="6621744F" w14:textId="6FE8DB58" w:rsidR="00DA58C3" w:rsidRPr="00D964CD" w:rsidRDefault="00AE05E3" w:rsidP="00CC330B">
          <w:pPr>
            <w:pStyle w:val="ListParagraph"/>
            <w:numPr>
              <w:ilvl w:val="0"/>
              <w:numId w:val="16"/>
            </w:numPr>
            <w:rPr>
              <w:rFonts w:ascii="Cambria" w:hAnsi="Cambria"/>
              <w:sz w:val="22"/>
              <w:lang w:val="en-US"/>
            </w:rPr>
          </w:pPr>
          <w:r w:rsidRPr="00AE05E3">
            <w:rPr>
              <w:rFonts w:ascii="Cambria" w:hAnsi="Cambria"/>
              <w:b/>
              <w:bCs/>
              <w:sz w:val="22"/>
              <w:lang w:val="en-US"/>
            </w:rPr>
            <w:t>Details</w:t>
          </w:r>
          <w:r w:rsidRPr="00AE05E3">
            <w:rPr>
              <w:rFonts w:ascii="Cambria" w:hAnsi="Cambria"/>
              <w:sz w:val="22"/>
              <w:lang w:val="en-US"/>
            </w:rPr>
            <w:t>: Additional context or metadata for the action.</w:t>
          </w:r>
        </w:p>
        <w:p w14:paraId="047BE47B" w14:textId="77777777" w:rsidR="00BF0D54" w:rsidRDefault="00D964CD" w:rsidP="00D964CD">
          <w:pPr>
            <w:tabs>
              <w:tab w:val="num" w:pos="720"/>
            </w:tabs>
            <w:rPr>
              <w:rFonts w:ascii="Cambria" w:hAnsi="Cambria"/>
              <w:b/>
              <w:bCs/>
              <w:sz w:val="22"/>
              <w:highlight w:val="yellow"/>
              <w:lang w:val="en-US"/>
            </w:rPr>
          </w:pPr>
          <w:r w:rsidRPr="00E938D8">
            <w:rPr>
              <w:rFonts w:ascii="Cambria" w:hAnsi="Cambria"/>
              <w:b/>
              <w:bCs/>
              <w:sz w:val="22"/>
              <w:highlight w:val="yellow"/>
              <w:lang w:val="en-US"/>
            </w:rPr>
            <w:t>4.</w:t>
          </w:r>
          <w:r w:rsidR="00704D3A">
            <w:rPr>
              <w:rFonts w:ascii="Cambria" w:hAnsi="Cambria"/>
              <w:b/>
              <w:bCs/>
              <w:sz w:val="22"/>
              <w:highlight w:val="yellow"/>
              <w:lang w:val="en-US"/>
            </w:rPr>
            <w:t>4</w:t>
          </w:r>
          <w:r w:rsidRPr="00E938D8">
            <w:rPr>
              <w:rFonts w:ascii="Cambria" w:hAnsi="Cambria"/>
              <w:b/>
              <w:bCs/>
              <w:sz w:val="22"/>
              <w:highlight w:val="yellow"/>
              <w:lang w:val="en-US"/>
            </w:rPr>
            <w:t>.1.6</w:t>
          </w:r>
          <w:r w:rsidRPr="00E938D8">
            <w:rPr>
              <w:rFonts w:ascii="Cambria" w:hAnsi="Cambria"/>
              <w:b/>
              <w:bCs/>
              <w:sz w:val="22"/>
              <w:highlight w:val="yellow"/>
              <w:lang w:val="en-US"/>
            </w:rPr>
            <w:tab/>
          </w:r>
          <w:proofErr w:type="spellStart"/>
          <w:r w:rsidRPr="00E938D8">
            <w:rPr>
              <w:rFonts w:ascii="Cambria" w:hAnsi="Cambria"/>
              <w:b/>
              <w:bCs/>
              <w:sz w:val="22"/>
              <w:highlight w:val="yellow"/>
              <w:lang w:val="en-US"/>
            </w:rPr>
            <w:t>DebugLog</w:t>
          </w:r>
          <w:proofErr w:type="spellEnd"/>
          <w:r w:rsidRPr="00E938D8">
            <w:rPr>
              <w:rFonts w:ascii="Cambria" w:hAnsi="Cambria"/>
              <w:b/>
              <w:bCs/>
              <w:sz w:val="22"/>
              <w:highlight w:val="yellow"/>
              <w:lang w:val="en-US"/>
            </w:rPr>
            <w:t xml:space="preserve"> Attributes</w:t>
          </w:r>
          <w:r w:rsidR="008012A7">
            <w:rPr>
              <w:rFonts w:ascii="Cambria" w:hAnsi="Cambria"/>
              <w:b/>
              <w:bCs/>
              <w:sz w:val="22"/>
              <w:highlight w:val="yellow"/>
              <w:lang w:val="en-US"/>
            </w:rPr>
            <w:t xml:space="preserve"> </w:t>
          </w:r>
        </w:p>
        <w:p w14:paraId="21F67A40" w14:textId="1D26F41F" w:rsidR="00D964CD" w:rsidRPr="00E73105" w:rsidRDefault="008012A7" w:rsidP="00E73105">
          <w:pPr>
            <w:rPr>
              <w:rFonts w:ascii="Cambria" w:hAnsi="Cambria"/>
              <w:sz w:val="22"/>
              <w:highlight w:val="yellow"/>
              <w:lang w:val="en-US"/>
            </w:rPr>
          </w:pPr>
          <w:r w:rsidRPr="00E73105">
            <w:rPr>
              <w:rFonts w:ascii="Cambria" w:hAnsi="Cambria"/>
              <w:sz w:val="22"/>
              <w:highlight w:val="yellow"/>
              <w:lang w:val="en-US"/>
            </w:rPr>
            <w:t>Each day a new log file</w:t>
          </w:r>
          <w:r w:rsidR="00BF0D54" w:rsidRPr="00E73105">
            <w:rPr>
              <w:rFonts w:ascii="Cambria" w:hAnsi="Cambria"/>
              <w:sz w:val="22"/>
              <w:highlight w:val="yellow"/>
              <w:lang w:val="en-US"/>
            </w:rPr>
            <w:t xml:space="preserve"> </w:t>
          </w:r>
          <w:proofErr w:type="gramStart"/>
          <w:r w:rsidR="00BF0D54" w:rsidRPr="00E73105">
            <w:rPr>
              <w:rFonts w:ascii="Cambria" w:hAnsi="Cambria"/>
              <w:sz w:val="22"/>
              <w:highlight w:val="yellow"/>
              <w:lang w:val="en-US"/>
            </w:rPr>
            <w:t>( a</w:t>
          </w:r>
          <w:proofErr w:type="gramEnd"/>
          <w:r w:rsidR="00BF0D54" w:rsidRPr="00E73105">
            <w:rPr>
              <w:rFonts w:ascii="Cambria" w:hAnsi="Cambria"/>
              <w:sz w:val="22"/>
              <w:highlight w:val="yellow"/>
              <w:lang w:val="en-US"/>
            </w:rPr>
            <w:t xml:space="preserve"> basic TXT file)</w:t>
          </w:r>
          <w:r w:rsidRPr="00E73105">
            <w:rPr>
              <w:rFonts w:ascii="Cambria" w:hAnsi="Cambria"/>
              <w:sz w:val="22"/>
              <w:highlight w:val="yellow"/>
              <w:lang w:val="en-US"/>
            </w:rPr>
            <w:t xml:space="preserve"> will be created. </w:t>
          </w:r>
          <w:r w:rsidR="00216251" w:rsidRPr="00E73105">
            <w:rPr>
              <w:rFonts w:ascii="Cambria" w:hAnsi="Cambria"/>
              <w:sz w:val="22"/>
              <w:highlight w:val="yellow"/>
              <w:lang w:val="en-US"/>
            </w:rPr>
            <w:t>There has to be a timestamp whenever a new file is created. There</w:t>
          </w:r>
          <w:r w:rsidR="00E73105" w:rsidRPr="00E73105">
            <w:rPr>
              <w:rFonts w:ascii="Cambria" w:hAnsi="Cambria"/>
              <w:sz w:val="22"/>
              <w:highlight w:val="yellow"/>
              <w:lang w:val="en-US"/>
            </w:rPr>
            <w:t xml:space="preserve"> will </w:t>
          </w:r>
          <w:r w:rsidR="00216251" w:rsidRPr="00E73105">
            <w:rPr>
              <w:rFonts w:ascii="Cambria" w:hAnsi="Cambria"/>
              <w:sz w:val="22"/>
              <w:highlight w:val="yellow"/>
              <w:lang w:val="en-US"/>
            </w:rPr>
            <w:t xml:space="preserve">be a limit on the size of the file. If </w:t>
          </w:r>
          <w:r w:rsidR="00E73105" w:rsidRPr="00E73105">
            <w:rPr>
              <w:rFonts w:ascii="Cambria" w:hAnsi="Cambria"/>
              <w:sz w:val="22"/>
              <w:highlight w:val="yellow"/>
              <w:lang w:val="en-US"/>
            </w:rPr>
            <w:t>file size</w:t>
          </w:r>
          <w:r w:rsidR="00216251" w:rsidRPr="00E73105">
            <w:rPr>
              <w:rFonts w:ascii="Cambria" w:hAnsi="Cambria"/>
              <w:sz w:val="22"/>
              <w:highlight w:val="yellow"/>
              <w:lang w:val="en-US"/>
            </w:rPr>
            <w:t xml:space="preserve"> exceeds the limit, </w:t>
          </w:r>
          <w:r w:rsidR="00E73105" w:rsidRPr="00E73105">
            <w:rPr>
              <w:rFonts w:ascii="Cambria" w:hAnsi="Cambria"/>
              <w:sz w:val="22"/>
              <w:highlight w:val="yellow"/>
              <w:lang w:val="en-US"/>
            </w:rPr>
            <w:t xml:space="preserve">the system will </w:t>
          </w:r>
          <w:r w:rsidR="00216251" w:rsidRPr="00E73105">
            <w:rPr>
              <w:rFonts w:ascii="Cambria" w:hAnsi="Cambria"/>
              <w:sz w:val="22"/>
              <w:highlight w:val="yellow"/>
              <w:lang w:val="en-US"/>
            </w:rPr>
            <w:t>create a new file</w:t>
          </w:r>
          <w:r w:rsidR="00E73105" w:rsidRPr="00E73105">
            <w:rPr>
              <w:rFonts w:ascii="Cambria" w:hAnsi="Cambria"/>
              <w:sz w:val="22"/>
              <w:highlight w:val="yellow"/>
              <w:lang w:val="en-US"/>
            </w:rPr>
            <w:t xml:space="preserve"> and add it to </w:t>
          </w:r>
          <w:proofErr w:type="spellStart"/>
          <w:r w:rsidR="00E73105" w:rsidRPr="00E73105">
            <w:rPr>
              <w:rFonts w:ascii="Cambria" w:hAnsi="Cambria"/>
              <w:sz w:val="22"/>
              <w:highlight w:val="yellow"/>
              <w:lang w:val="en-US"/>
            </w:rPr>
            <w:t>to</w:t>
          </w:r>
          <w:proofErr w:type="spellEnd"/>
          <w:r w:rsidR="00E73105" w:rsidRPr="00E73105">
            <w:rPr>
              <w:rFonts w:ascii="Cambria" w:hAnsi="Cambria"/>
              <w:sz w:val="22"/>
              <w:highlight w:val="yellow"/>
              <w:lang w:val="en-US"/>
            </w:rPr>
            <w:t xml:space="preserve"> the </w:t>
          </w:r>
          <w:proofErr w:type="spellStart"/>
          <w:r w:rsidR="00E73105" w:rsidRPr="00E73105">
            <w:rPr>
              <w:rFonts w:ascii="Cambria" w:hAnsi="Cambria"/>
              <w:sz w:val="22"/>
              <w:highlight w:val="yellow"/>
              <w:lang w:val="en-US"/>
            </w:rPr>
            <w:t>DebugLog</w:t>
          </w:r>
          <w:proofErr w:type="spellEnd"/>
          <w:r w:rsidRPr="00E73105">
            <w:rPr>
              <w:rFonts w:ascii="Cambria" w:hAnsi="Cambria"/>
              <w:sz w:val="22"/>
              <w:highlight w:val="yellow"/>
              <w:lang w:val="en-US"/>
            </w:rPr>
            <w:t>)</w:t>
          </w:r>
          <w:r w:rsidR="00D964CD" w:rsidRPr="00E73105">
            <w:rPr>
              <w:rFonts w:ascii="Cambria" w:hAnsi="Cambria"/>
              <w:sz w:val="22"/>
              <w:highlight w:val="yellow"/>
              <w:lang w:val="en-US"/>
            </w:rPr>
            <w:t>:</w:t>
          </w:r>
        </w:p>
        <w:p w14:paraId="62C84C24" w14:textId="5A69C5D0" w:rsidR="00026AA9" w:rsidRPr="00E73105" w:rsidRDefault="00BF0D54" w:rsidP="00CC330B">
          <w:pPr>
            <w:pStyle w:val="ListParagraph"/>
            <w:numPr>
              <w:ilvl w:val="0"/>
              <w:numId w:val="16"/>
            </w:numPr>
            <w:rPr>
              <w:rFonts w:ascii="Cambria" w:hAnsi="Cambria"/>
              <w:sz w:val="22"/>
              <w:highlight w:val="yellow"/>
              <w:lang w:val="en-US"/>
            </w:rPr>
          </w:pPr>
          <w:proofErr w:type="spellStart"/>
          <w:r w:rsidRPr="00E73105">
            <w:rPr>
              <w:rFonts w:ascii="Cambria" w:hAnsi="Cambria"/>
              <w:b/>
              <w:bCs/>
              <w:sz w:val="22"/>
              <w:highlight w:val="yellow"/>
              <w:lang w:val="en-US"/>
            </w:rPr>
            <w:t>log</w:t>
          </w:r>
          <w:r w:rsidR="00026AA9" w:rsidRPr="00E73105">
            <w:rPr>
              <w:rFonts w:ascii="Cambria" w:hAnsi="Cambria"/>
              <w:b/>
              <w:bCs/>
              <w:sz w:val="22"/>
              <w:highlight w:val="yellow"/>
              <w:lang w:val="en-US"/>
            </w:rPr>
            <w:t>ID</w:t>
          </w:r>
          <w:proofErr w:type="spellEnd"/>
          <w:r w:rsidR="00026AA9" w:rsidRPr="00E73105">
            <w:rPr>
              <w:rFonts w:ascii="Cambria" w:hAnsi="Cambria"/>
              <w:sz w:val="22"/>
              <w:highlight w:val="yellow"/>
              <w:lang w:val="en-US"/>
            </w:rPr>
            <w:t xml:space="preserve">: Unique identifier for each </w:t>
          </w:r>
          <w:r w:rsidR="00E2396A" w:rsidRPr="00E73105">
            <w:rPr>
              <w:rFonts w:ascii="Cambria" w:hAnsi="Cambria"/>
              <w:sz w:val="22"/>
              <w:highlight w:val="yellow"/>
              <w:lang w:val="en-US"/>
            </w:rPr>
            <w:t>log</w:t>
          </w:r>
          <w:r w:rsidR="00F25C2E" w:rsidRPr="00E73105">
            <w:rPr>
              <w:rFonts w:ascii="Cambria" w:hAnsi="Cambria"/>
              <w:sz w:val="22"/>
              <w:highlight w:val="yellow"/>
              <w:lang w:val="en-US"/>
            </w:rPr>
            <w:t xml:space="preserve"> file created</w:t>
          </w:r>
          <w:r w:rsidR="00B41005" w:rsidRPr="00E73105">
            <w:rPr>
              <w:rFonts w:ascii="Cambria" w:hAnsi="Cambria"/>
              <w:sz w:val="22"/>
              <w:highlight w:val="yellow"/>
              <w:lang w:val="en-US"/>
            </w:rPr>
            <w:t xml:space="preserve"> – </w:t>
          </w:r>
          <w:r w:rsidR="006F71DB" w:rsidRPr="00E73105">
            <w:rPr>
              <w:rFonts w:ascii="Cambria" w:hAnsi="Cambria"/>
              <w:sz w:val="22"/>
              <w:highlight w:val="yellow"/>
              <w:lang w:val="en-US"/>
            </w:rPr>
            <w:t xml:space="preserve">file should be named based on </w:t>
          </w:r>
          <w:r w:rsidRPr="00E73105">
            <w:rPr>
              <w:rFonts w:ascii="Cambria" w:hAnsi="Cambria"/>
              <w:sz w:val="22"/>
              <w:highlight w:val="yellow"/>
              <w:lang w:val="en-US"/>
            </w:rPr>
            <w:t>d</w:t>
          </w:r>
          <w:r w:rsidR="00B41005" w:rsidRPr="00E73105">
            <w:rPr>
              <w:rFonts w:ascii="Cambria" w:hAnsi="Cambria"/>
              <w:sz w:val="22"/>
              <w:highlight w:val="yellow"/>
              <w:lang w:val="en-US"/>
            </w:rPr>
            <w:t>ate, month, year</w:t>
          </w:r>
          <w:r w:rsidR="00026AA9" w:rsidRPr="00E73105">
            <w:rPr>
              <w:rFonts w:ascii="Cambria" w:hAnsi="Cambria"/>
              <w:sz w:val="22"/>
              <w:highlight w:val="yellow"/>
              <w:lang w:val="en-US"/>
            </w:rPr>
            <w:t>.</w:t>
          </w:r>
        </w:p>
        <w:p w14:paraId="4E29E414" w14:textId="5CF53364" w:rsidR="00026AA9" w:rsidRPr="00E73105" w:rsidRDefault="00026AA9" w:rsidP="00CC330B">
          <w:pPr>
            <w:pStyle w:val="ListParagraph"/>
            <w:numPr>
              <w:ilvl w:val="0"/>
              <w:numId w:val="16"/>
            </w:numPr>
            <w:rPr>
              <w:rFonts w:ascii="Cambria" w:hAnsi="Cambria"/>
              <w:sz w:val="22"/>
              <w:highlight w:val="yellow"/>
              <w:lang w:val="en-US"/>
            </w:rPr>
          </w:pPr>
          <w:proofErr w:type="spellStart"/>
          <w:r w:rsidRPr="00E73105">
            <w:rPr>
              <w:rFonts w:ascii="Cambria" w:hAnsi="Cambria"/>
              <w:b/>
              <w:bCs/>
              <w:sz w:val="22"/>
              <w:highlight w:val="yellow"/>
              <w:lang w:val="en-US"/>
            </w:rPr>
            <w:t>ErrorMessage</w:t>
          </w:r>
          <w:proofErr w:type="spellEnd"/>
          <w:r w:rsidRPr="00E73105">
            <w:rPr>
              <w:rFonts w:ascii="Cambria" w:hAnsi="Cambria"/>
              <w:sz w:val="22"/>
              <w:highlight w:val="yellow"/>
              <w:lang w:val="en-US"/>
            </w:rPr>
            <w:t>: Error message generated by the system.</w:t>
          </w:r>
        </w:p>
        <w:p w14:paraId="381FB9EB" w14:textId="62A2716A" w:rsidR="00026AA9" w:rsidRPr="00E73105" w:rsidRDefault="00AE604A" w:rsidP="00CC330B">
          <w:pPr>
            <w:pStyle w:val="ListParagraph"/>
            <w:numPr>
              <w:ilvl w:val="0"/>
              <w:numId w:val="16"/>
            </w:numPr>
            <w:rPr>
              <w:rFonts w:ascii="Cambria" w:hAnsi="Cambria"/>
              <w:sz w:val="22"/>
              <w:highlight w:val="yellow"/>
              <w:lang w:val="en-US"/>
            </w:rPr>
          </w:pPr>
          <w:r w:rsidRPr="00E73105">
            <w:rPr>
              <w:rFonts w:ascii="Cambria" w:hAnsi="Cambria"/>
              <w:b/>
              <w:bCs/>
              <w:sz w:val="22"/>
              <w:highlight w:val="yellow"/>
              <w:lang w:val="en-US"/>
            </w:rPr>
            <w:t>Timestamp</w:t>
          </w:r>
          <w:r w:rsidR="00026AA9" w:rsidRPr="00E73105">
            <w:rPr>
              <w:rFonts w:ascii="Cambria" w:hAnsi="Cambria"/>
              <w:sz w:val="22"/>
              <w:highlight w:val="yellow"/>
              <w:lang w:val="en-US"/>
            </w:rPr>
            <w:t xml:space="preserve">: </w:t>
          </w:r>
          <w:r w:rsidRPr="00E73105">
            <w:rPr>
              <w:rFonts w:ascii="Cambria" w:hAnsi="Cambria"/>
              <w:sz w:val="22"/>
              <w:highlight w:val="yellow"/>
              <w:lang w:val="en-US"/>
            </w:rPr>
            <w:t>Timestamp of the action</w:t>
          </w:r>
        </w:p>
        <w:p w14:paraId="03EA0586" w14:textId="31E67C36" w:rsidR="00954FF4" w:rsidRPr="00E73105" w:rsidRDefault="00026AA9" w:rsidP="00CC330B">
          <w:pPr>
            <w:pStyle w:val="ListParagraph"/>
            <w:numPr>
              <w:ilvl w:val="0"/>
              <w:numId w:val="16"/>
            </w:numPr>
            <w:rPr>
              <w:rFonts w:ascii="Cambria" w:hAnsi="Cambria"/>
              <w:sz w:val="22"/>
              <w:highlight w:val="yellow"/>
              <w:lang w:val="en-US"/>
            </w:rPr>
          </w:pPr>
          <w:r w:rsidRPr="00E73105">
            <w:rPr>
              <w:rFonts w:ascii="Cambria" w:hAnsi="Cambria"/>
              <w:b/>
              <w:bCs/>
              <w:sz w:val="22"/>
              <w:highlight w:val="yellow"/>
              <w:lang w:val="en-US"/>
            </w:rPr>
            <w:t>Details</w:t>
          </w:r>
          <w:r w:rsidRPr="00E73105">
            <w:rPr>
              <w:rFonts w:ascii="Cambria" w:hAnsi="Cambria"/>
              <w:sz w:val="22"/>
              <w:highlight w:val="yellow"/>
              <w:lang w:val="en-US"/>
            </w:rPr>
            <w:t>: Additional context or metadata for the action.</w:t>
          </w:r>
        </w:p>
        <w:p w14:paraId="626B750B" w14:textId="77777777" w:rsidR="008125D4" w:rsidRPr="00954FF4" w:rsidRDefault="008125D4" w:rsidP="00954FF4">
          <w:pPr>
            <w:rPr>
              <w:rFonts w:ascii="Cambria" w:hAnsi="Cambria"/>
              <w:sz w:val="22"/>
              <w:lang w:val="en-US"/>
            </w:rPr>
          </w:pPr>
        </w:p>
        <w:p w14:paraId="0EB6A671" w14:textId="6C9429C7" w:rsidR="00AE05E3" w:rsidRPr="00AE05E3" w:rsidRDefault="00512951" w:rsidP="00512951">
          <w:pPr>
            <w:tabs>
              <w:tab w:val="num" w:pos="720"/>
            </w:tabs>
            <w:rPr>
              <w:rFonts w:ascii="Cambria" w:hAnsi="Cambria"/>
              <w:b/>
              <w:bCs/>
              <w:sz w:val="22"/>
              <w:lang w:val="en-US"/>
            </w:rPr>
          </w:pPr>
          <w:r>
            <w:rPr>
              <w:rFonts w:ascii="Cambria" w:hAnsi="Cambria"/>
              <w:b/>
              <w:bCs/>
              <w:sz w:val="22"/>
              <w:lang w:val="en-US"/>
            </w:rPr>
            <w:t>4.</w:t>
          </w:r>
          <w:r w:rsidR="00F058D4">
            <w:rPr>
              <w:rFonts w:ascii="Cambria" w:hAnsi="Cambria"/>
              <w:b/>
              <w:bCs/>
              <w:sz w:val="22"/>
              <w:lang w:val="en-US"/>
            </w:rPr>
            <w:t>4</w:t>
          </w:r>
          <w:r>
            <w:rPr>
              <w:rFonts w:ascii="Cambria" w:hAnsi="Cambria"/>
              <w:b/>
              <w:bCs/>
              <w:sz w:val="22"/>
              <w:lang w:val="en-US"/>
            </w:rPr>
            <w:t>.2</w:t>
          </w:r>
          <w:r>
            <w:rPr>
              <w:rFonts w:ascii="Cambria" w:hAnsi="Cambria"/>
              <w:b/>
              <w:bCs/>
              <w:sz w:val="22"/>
              <w:lang w:val="en-US"/>
            </w:rPr>
            <w:tab/>
          </w:r>
          <w:r w:rsidR="00AE05E3" w:rsidRPr="00AE05E3">
            <w:rPr>
              <w:rFonts w:ascii="Cambria" w:hAnsi="Cambria"/>
              <w:b/>
              <w:bCs/>
              <w:sz w:val="22"/>
              <w:lang w:val="en-US"/>
            </w:rPr>
            <w:t>Relationships</w:t>
          </w:r>
        </w:p>
        <w:p w14:paraId="101BF7F3" w14:textId="0EACD24D" w:rsidR="00AE05E3" w:rsidRPr="00AE05E3" w:rsidRDefault="00A67BFA" w:rsidP="00A67BFA">
          <w:pPr>
            <w:tabs>
              <w:tab w:val="num" w:pos="720"/>
            </w:tabs>
            <w:rPr>
              <w:rFonts w:ascii="Cambria" w:hAnsi="Cambria"/>
              <w:b/>
              <w:bCs/>
              <w:sz w:val="22"/>
              <w:lang w:val="en-US"/>
            </w:rPr>
          </w:pPr>
          <w:r>
            <w:rPr>
              <w:rFonts w:ascii="Cambria" w:hAnsi="Cambria"/>
              <w:b/>
              <w:bCs/>
              <w:sz w:val="22"/>
              <w:lang w:val="en-US"/>
            </w:rPr>
            <w:t>4.</w:t>
          </w:r>
          <w:r w:rsidR="00F058D4">
            <w:rPr>
              <w:rFonts w:ascii="Cambria" w:hAnsi="Cambria"/>
              <w:b/>
              <w:bCs/>
              <w:sz w:val="22"/>
              <w:lang w:val="en-US"/>
            </w:rPr>
            <w:t>4</w:t>
          </w:r>
          <w:r>
            <w:rPr>
              <w:rFonts w:ascii="Cambria" w:hAnsi="Cambria"/>
              <w:b/>
              <w:bCs/>
              <w:sz w:val="22"/>
              <w:lang w:val="en-US"/>
            </w:rPr>
            <w:t>.2.1</w:t>
          </w:r>
          <w:r>
            <w:rPr>
              <w:rFonts w:ascii="Cambria" w:hAnsi="Cambria"/>
              <w:b/>
              <w:bCs/>
              <w:sz w:val="22"/>
              <w:lang w:val="en-US"/>
            </w:rPr>
            <w:tab/>
          </w:r>
          <w:r w:rsidR="00AE05E3" w:rsidRPr="00AE05E3">
            <w:rPr>
              <w:rFonts w:ascii="Cambria" w:hAnsi="Cambria"/>
              <w:b/>
              <w:bCs/>
              <w:sz w:val="22"/>
              <w:lang w:val="en-US"/>
            </w:rPr>
            <w:t>User ↔ Dashboard:</w:t>
          </w:r>
        </w:p>
        <w:p w14:paraId="1C03CFEA" w14:textId="77777777" w:rsidR="00AE05E3" w:rsidRPr="00AE05E3" w:rsidRDefault="00AE05E3" w:rsidP="00CC330B">
          <w:pPr>
            <w:pStyle w:val="ListParagraph"/>
            <w:numPr>
              <w:ilvl w:val="0"/>
              <w:numId w:val="16"/>
            </w:numPr>
            <w:rPr>
              <w:rFonts w:ascii="Cambria" w:hAnsi="Cambria"/>
              <w:sz w:val="22"/>
              <w:lang w:val="en-US"/>
            </w:rPr>
          </w:pPr>
          <w:r w:rsidRPr="00AE05E3">
            <w:rPr>
              <w:rFonts w:ascii="Cambria" w:hAnsi="Cambria"/>
              <w:b/>
              <w:bCs/>
              <w:sz w:val="22"/>
              <w:lang w:val="en-US"/>
            </w:rPr>
            <w:t>One-to-Many</w:t>
          </w:r>
          <w:r w:rsidRPr="00AE05E3">
            <w:rPr>
              <w:rFonts w:ascii="Cambria" w:hAnsi="Cambria"/>
              <w:sz w:val="22"/>
              <w:lang w:val="en-US"/>
            </w:rPr>
            <w:t>: A single user can create multiple dashboards, but each dashboard is owned by one user.</w:t>
          </w:r>
        </w:p>
        <w:p w14:paraId="594C050B" w14:textId="77777777" w:rsidR="00AE05E3" w:rsidRPr="00AE05E3" w:rsidRDefault="00AE05E3" w:rsidP="00CC330B">
          <w:pPr>
            <w:pStyle w:val="ListParagraph"/>
            <w:numPr>
              <w:ilvl w:val="0"/>
              <w:numId w:val="16"/>
            </w:numPr>
            <w:rPr>
              <w:rFonts w:ascii="Cambria" w:hAnsi="Cambria"/>
              <w:sz w:val="22"/>
              <w:lang w:val="en-US"/>
            </w:rPr>
          </w:pPr>
          <w:r w:rsidRPr="00AE05E3">
            <w:rPr>
              <w:rFonts w:ascii="Cambria" w:hAnsi="Cambria"/>
              <w:b/>
              <w:bCs/>
              <w:sz w:val="22"/>
              <w:lang w:val="en-US"/>
            </w:rPr>
            <w:t>Many-to-Many (</w:t>
          </w:r>
          <w:proofErr w:type="spellStart"/>
          <w:r w:rsidRPr="00AE05E3">
            <w:rPr>
              <w:rFonts w:ascii="Cambria" w:hAnsi="Cambria"/>
              <w:b/>
              <w:bCs/>
              <w:sz w:val="22"/>
              <w:lang w:val="en-US"/>
            </w:rPr>
            <w:t>SharedWith</w:t>
          </w:r>
          <w:proofErr w:type="spellEnd"/>
          <w:r w:rsidRPr="00AE05E3">
            <w:rPr>
              <w:rFonts w:ascii="Cambria" w:hAnsi="Cambria"/>
              <w:b/>
              <w:bCs/>
              <w:sz w:val="22"/>
              <w:lang w:val="en-US"/>
            </w:rPr>
            <w:t>):</w:t>
          </w:r>
          <w:r w:rsidRPr="00AE05E3">
            <w:rPr>
              <w:rFonts w:ascii="Cambria" w:hAnsi="Cambria"/>
              <w:sz w:val="22"/>
              <w:lang w:val="en-US"/>
            </w:rPr>
            <w:t xml:space="preserve"> Dashboards can be shared with multiple users or groups.</w:t>
          </w:r>
        </w:p>
        <w:p w14:paraId="0FC23111" w14:textId="56D4B707" w:rsidR="00A67BFA" w:rsidRPr="00AE05E3" w:rsidRDefault="00A67BFA" w:rsidP="00A67BFA">
          <w:pPr>
            <w:tabs>
              <w:tab w:val="num" w:pos="720"/>
            </w:tabs>
            <w:rPr>
              <w:rFonts w:ascii="Cambria" w:hAnsi="Cambria"/>
              <w:b/>
              <w:bCs/>
              <w:sz w:val="22"/>
              <w:lang w:val="en-US"/>
            </w:rPr>
          </w:pPr>
          <w:r>
            <w:rPr>
              <w:rFonts w:ascii="Cambria" w:hAnsi="Cambria"/>
              <w:b/>
              <w:bCs/>
              <w:sz w:val="22"/>
              <w:lang w:val="en-US"/>
            </w:rPr>
            <w:t>4.</w:t>
          </w:r>
          <w:r w:rsidR="00F058D4">
            <w:rPr>
              <w:rFonts w:ascii="Cambria" w:hAnsi="Cambria"/>
              <w:b/>
              <w:bCs/>
              <w:sz w:val="22"/>
              <w:lang w:val="en-US"/>
            </w:rPr>
            <w:t>4</w:t>
          </w:r>
          <w:r>
            <w:rPr>
              <w:rFonts w:ascii="Cambria" w:hAnsi="Cambria"/>
              <w:b/>
              <w:bCs/>
              <w:sz w:val="22"/>
              <w:lang w:val="en-US"/>
            </w:rPr>
            <w:t>.2.2</w:t>
          </w:r>
          <w:r>
            <w:rPr>
              <w:rFonts w:ascii="Cambria" w:hAnsi="Cambria"/>
              <w:b/>
              <w:bCs/>
              <w:sz w:val="22"/>
              <w:lang w:val="en-US"/>
            </w:rPr>
            <w:tab/>
          </w:r>
          <w:r w:rsidR="00AE05E3" w:rsidRPr="00AE05E3">
            <w:rPr>
              <w:rFonts w:ascii="Cambria" w:hAnsi="Cambria"/>
              <w:b/>
              <w:bCs/>
              <w:sz w:val="22"/>
              <w:lang w:val="en-US"/>
            </w:rPr>
            <w:t>Dashboard ↔ Widget:</w:t>
          </w:r>
        </w:p>
        <w:p w14:paraId="117D4772" w14:textId="77777777" w:rsidR="00AE05E3" w:rsidRPr="00AE05E3" w:rsidRDefault="00AE05E3" w:rsidP="00CC330B">
          <w:pPr>
            <w:pStyle w:val="ListParagraph"/>
            <w:numPr>
              <w:ilvl w:val="0"/>
              <w:numId w:val="16"/>
            </w:numPr>
            <w:rPr>
              <w:rFonts w:ascii="Cambria" w:hAnsi="Cambria"/>
              <w:sz w:val="22"/>
              <w:lang w:val="en-US"/>
            </w:rPr>
          </w:pPr>
          <w:r w:rsidRPr="00AE05E3">
            <w:rPr>
              <w:rFonts w:ascii="Cambria" w:hAnsi="Cambria"/>
              <w:b/>
              <w:bCs/>
              <w:sz w:val="22"/>
              <w:lang w:val="en-US"/>
            </w:rPr>
            <w:t>One-to-Many:</w:t>
          </w:r>
          <w:r w:rsidRPr="00AE05E3">
            <w:rPr>
              <w:rFonts w:ascii="Cambria" w:hAnsi="Cambria"/>
              <w:sz w:val="22"/>
              <w:lang w:val="en-US"/>
            </w:rPr>
            <w:t xml:space="preserve"> A dashboard can contain multiple widgets.</w:t>
          </w:r>
        </w:p>
        <w:p w14:paraId="13567B63" w14:textId="3F4E2B14" w:rsidR="00A67BFA" w:rsidRPr="00AE05E3" w:rsidRDefault="00A67BFA" w:rsidP="00A67BFA">
          <w:pPr>
            <w:tabs>
              <w:tab w:val="num" w:pos="720"/>
            </w:tabs>
            <w:rPr>
              <w:rFonts w:ascii="Cambria" w:hAnsi="Cambria"/>
              <w:b/>
              <w:bCs/>
              <w:sz w:val="22"/>
              <w:lang w:val="en-US"/>
            </w:rPr>
          </w:pPr>
          <w:r>
            <w:rPr>
              <w:rFonts w:ascii="Cambria" w:hAnsi="Cambria"/>
              <w:b/>
              <w:bCs/>
              <w:sz w:val="22"/>
              <w:lang w:val="en-US"/>
            </w:rPr>
            <w:t>4.</w:t>
          </w:r>
          <w:r w:rsidR="00F058D4">
            <w:rPr>
              <w:rFonts w:ascii="Cambria" w:hAnsi="Cambria"/>
              <w:b/>
              <w:bCs/>
              <w:sz w:val="22"/>
              <w:lang w:val="en-US"/>
            </w:rPr>
            <w:t>4</w:t>
          </w:r>
          <w:r>
            <w:rPr>
              <w:rFonts w:ascii="Cambria" w:hAnsi="Cambria"/>
              <w:b/>
              <w:bCs/>
              <w:sz w:val="22"/>
              <w:lang w:val="en-US"/>
            </w:rPr>
            <w:t>.2.3</w:t>
          </w:r>
          <w:r>
            <w:rPr>
              <w:rFonts w:ascii="Cambria" w:hAnsi="Cambria"/>
              <w:b/>
              <w:bCs/>
              <w:sz w:val="22"/>
              <w:lang w:val="en-US"/>
            </w:rPr>
            <w:tab/>
          </w:r>
          <w:r w:rsidR="00AE05E3" w:rsidRPr="00AE05E3">
            <w:rPr>
              <w:rFonts w:ascii="Cambria" w:hAnsi="Cambria"/>
              <w:b/>
              <w:bCs/>
              <w:sz w:val="22"/>
              <w:lang w:val="en-US"/>
            </w:rPr>
            <w:t xml:space="preserve">Widget ↔ </w:t>
          </w:r>
          <w:proofErr w:type="spellStart"/>
          <w:r w:rsidR="00AE05E3" w:rsidRPr="00AE05E3">
            <w:rPr>
              <w:rFonts w:ascii="Cambria" w:hAnsi="Cambria"/>
              <w:b/>
              <w:bCs/>
              <w:sz w:val="22"/>
              <w:lang w:val="en-US"/>
            </w:rPr>
            <w:t>DataSource</w:t>
          </w:r>
          <w:proofErr w:type="spellEnd"/>
        </w:p>
        <w:p w14:paraId="152484B9" w14:textId="77777777" w:rsidR="00AE05E3" w:rsidRPr="00AE05E3" w:rsidRDefault="00AE05E3" w:rsidP="00CC330B">
          <w:pPr>
            <w:pStyle w:val="ListParagraph"/>
            <w:numPr>
              <w:ilvl w:val="0"/>
              <w:numId w:val="16"/>
            </w:numPr>
            <w:rPr>
              <w:rFonts w:ascii="Cambria" w:hAnsi="Cambria"/>
              <w:sz w:val="22"/>
              <w:lang w:val="en-US"/>
            </w:rPr>
          </w:pPr>
          <w:r w:rsidRPr="00AE05E3">
            <w:rPr>
              <w:rFonts w:ascii="Cambria" w:hAnsi="Cambria"/>
              <w:b/>
              <w:bCs/>
              <w:sz w:val="22"/>
              <w:lang w:val="en-US"/>
            </w:rPr>
            <w:t>One-to-One</w:t>
          </w:r>
          <w:r w:rsidRPr="00AE05E3">
            <w:rPr>
              <w:rFonts w:ascii="Cambria" w:hAnsi="Cambria"/>
              <w:sz w:val="22"/>
              <w:lang w:val="en-US"/>
            </w:rPr>
            <w:t>: Each widget connects to a single data source to retrieve its data.</w:t>
          </w:r>
        </w:p>
        <w:p w14:paraId="6BC30606" w14:textId="46FCAE71" w:rsidR="00A67BFA" w:rsidRPr="00AE05E3" w:rsidRDefault="00DC2639" w:rsidP="00A67BFA">
          <w:pPr>
            <w:tabs>
              <w:tab w:val="num" w:pos="720"/>
            </w:tabs>
            <w:rPr>
              <w:rFonts w:ascii="Cambria" w:hAnsi="Cambria"/>
              <w:b/>
              <w:bCs/>
              <w:sz w:val="22"/>
              <w:lang w:val="en-US"/>
            </w:rPr>
          </w:pPr>
          <w:r>
            <w:rPr>
              <w:rFonts w:ascii="Cambria" w:hAnsi="Cambria"/>
              <w:b/>
              <w:bCs/>
              <w:sz w:val="22"/>
              <w:lang w:val="en-US"/>
            </w:rPr>
            <w:t>4.</w:t>
          </w:r>
          <w:r w:rsidR="00F058D4">
            <w:rPr>
              <w:rFonts w:ascii="Cambria" w:hAnsi="Cambria"/>
              <w:b/>
              <w:bCs/>
              <w:sz w:val="22"/>
              <w:lang w:val="en-US"/>
            </w:rPr>
            <w:t>4</w:t>
          </w:r>
          <w:r>
            <w:rPr>
              <w:rFonts w:ascii="Cambria" w:hAnsi="Cambria"/>
              <w:b/>
              <w:bCs/>
              <w:sz w:val="22"/>
              <w:lang w:val="en-US"/>
            </w:rPr>
            <w:t>.2.4</w:t>
          </w:r>
          <w:r>
            <w:rPr>
              <w:rFonts w:ascii="Cambria" w:hAnsi="Cambria"/>
              <w:b/>
              <w:bCs/>
              <w:sz w:val="22"/>
              <w:lang w:val="en-US"/>
            </w:rPr>
            <w:tab/>
          </w:r>
          <w:r w:rsidR="00AE05E3" w:rsidRPr="00AE05E3">
            <w:rPr>
              <w:rFonts w:ascii="Cambria" w:hAnsi="Cambria"/>
              <w:b/>
              <w:bCs/>
              <w:sz w:val="22"/>
              <w:lang w:val="en-US"/>
            </w:rPr>
            <w:t xml:space="preserve">User ↔ </w:t>
          </w:r>
          <w:proofErr w:type="spellStart"/>
          <w:r w:rsidR="00AE05E3" w:rsidRPr="00AE05E3">
            <w:rPr>
              <w:rFonts w:ascii="Cambria" w:hAnsi="Cambria"/>
              <w:b/>
              <w:bCs/>
              <w:sz w:val="22"/>
              <w:lang w:val="en-US"/>
            </w:rPr>
            <w:t>ActivityLog</w:t>
          </w:r>
          <w:proofErr w:type="spellEnd"/>
          <w:r w:rsidR="00AE05E3" w:rsidRPr="00AE05E3">
            <w:rPr>
              <w:rFonts w:ascii="Cambria" w:hAnsi="Cambria"/>
              <w:b/>
              <w:bCs/>
              <w:sz w:val="22"/>
              <w:lang w:val="en-US"/>
            </w:rPr>
            <w:t>:</w:t>
          </w:r>
        </w:p>
        <w:p w14:paraId="4AA001A9" w14:textId="77777777" w:rsidR="00AE05E3" w:rsidRPr="00AE05E3" w:rsidRDefault="00AE05E3" w:rsidP="00CC330B">
          <w:pPr>
            <w:pStyle w:val="ListParagraph"/>
            <w:numPr>
              <w:ilvl w:val="0"/>
              <w:numId w:val="16"/>
            </w:numPr>
            <w:rPr>
              <w:rFonts w:ascii="Cambria" w:hAnsi="Cambria"/>
              <w:sz w:val="22"/>
              <w:lang w:val="en-US"/>
            </w:rPr>
          </w:pPr>
          <w:r w:rsidRPr="00AE05E3">
            <w:rPr>
              <w:rFonts w:ascii="Cambria" w:hAnsi="Cambria"/>
              <w:b/>
              <w:bCs/>
              <w:sz w:val="22"/>
              <w:lang w:val="en-US"/>
            </w:rPr>
            <w:t>One-to-Many</w:t>
          </w:r>
          <w:r w:rsidRPr="00AE05E3">
            <w:rPr>
              <w:rFonts w:ascii="Cambria" w:hAnsi="Cambria"/>
              <w:sz w:val="22"/>
              <w:lang w:val="en-US"/>
            </w:rPr>
            <w:t>: Each user generates multiple activity logs.</w:t>
          </w:r>
        </w:p>
        <w:p w14:paraId="5CEFDFBB" w14:textId="77777777" w:rsidR="00FF186C" w:rsidRDefault="00FF186C" w:rsidP="00FF186C">
          <w:pPr>
            <w:widowControl w:val="0"/>
            <w:tabs>
              <w:tab w:val="center" w:pos="4513"/>
            </w:tabs>
            <w:adjustRightInd w:val="0"/>
            <w:spacing w:before="120" w:after="120" w:line="240" w:lineRule="atLeast"/>
            <w:textAlignment w:val="baseline"/>
            <w:rPr>
              <w:rFonts w:ascii="Cambria" w:hAnsi="Cambria"/>
              <w:sz w:val="22"/>
              <w:lang w:val="en-US"/>
            </w:rPr>
          </w:pPr>
        </w:p>
        <w:p w14:paraId="15A31248" w14:textId="21D40829" w:rsidR="00314C6E" w:rsidRDefault="00314C6E" w:rsidP="00314C6E">
          <w:pPr>
            <w:pStyle w:val="Heading2"/>
            <w:numPr>
              <w:ilvl w:val="0"/>
              <w:numId w:val="0"/>
            </w:numPr>
            <w:spacing w:before="360" w:after="200"/>
            <w:ind w:left="431" w:hanging="431"/>
            <w:jc w:val="left"/>
            <w:rPr>
              <w:rFonts w:ascii="Cambria" w:hAnsi="Cambria"/>
              <w:color w:val="000000" w:themeColor="text1"/>
              <w:lang w:val="en-US"/>
            </w:rPr>
          </w:pPr>
          <w:bookmarkStart w:id="31" w:name="_Toc183417339"/>
          <w:r>
            <w:rPr>
              <w:rFonts w:ascii="Cambria" w:hAnsi="Cambria"/>
              <w:color w:val="000000" w:themeColor="text1"/>
              <w:lang w:val="en-US"/>
            </w:rPr>
            <w:lastRenderedPageBreak/>
            <w:t>4.</w:t>
          </w:r>
          <w:r w:rsidR="001F1CC4">
            <w:rPr>
              <w:rFonts w:ascii="Cambria" w:hAnsi="Cambria"/>
              <w:color w:val="000000" w:themeColor="text1"/>
              <w:lang w:val="en-US"/>
            </w:rPr>
            <w:t>5</w:t>
          </w:r>
          <w:r>
            <w:rPr>
              <w:rFonts w:ascii="Cambria" w:hAnsi="Cambria"/>
              <w:color w:val="000000" w:themeColor="text1"/>
              <w:lang w:val="en-US"/>
            </w:rPr>
            <w:tab/>
          </w:r>
          <w:r w:rsidRPr="00314C6E">
            <w:rPr>
              <w:rFonts w:ascii="Cambria" w:hAnsi="Cambria"/>
              <w:color w:val="000000" w:themeColor="text1"/>
              <w:lang w:val="en-US"/>
            </w:rPr>
            <w:t>System Integration</w:t>
          </w:r>
          <w:bookmarkEnd w:id="31"/>
        </w:p>
        <w:p w14:paraId="6491D748" w14:textId="13A897B7" w:rsidR="003D0F1C" w:rsidRPr="003D0F1C" w:rsidRDefault="003D0F1C" w:rsidP="003D0F1C">
          <w:pPr>
            <w:rPr>
              <w:rFonts w:ascii="Cambria" w:hAnsi="Cambria"/>
              <w:sz w:val="22"/>
              <w:lang w:val="en-US"/>
            </w:rPr>
          </w:pPr>
          <w:r w:rsidRPr="003D0F1C">
            <w:rPr>
              <w:rFonts w:ascii="Cambria" w:hAnsi="Cambria"/>
              <w:sz w:val="22"/>
              <w:lang w:val="en-US"/>
            </w:rPr>
            <w:t>The Dashboard Management System is designed to integrate seamlessly with a variety of external systems to enable real-time data access, processing, and visualization. This integration ensures that the dashboard acts as a centralized platform, consolidating information from diverse sources for efficient decision-making. Below is a detailed breakdown of the system integration framework.</w:t>
          </w:r>
        </w:p>
        <w:p w14:paraId="131853DB" w14:textId="1617F806" w:rsidR="003D0F1C" w:rsidRPr="003D0F1C" w:rsidRDefault="004676B2" w:rsidP="004676B2">
          <w:pPr>
            <w:tabs>
              <w:tab w:val="num" w:pos="720"/>
            </w:tabs>
            <w:rPr>
              <w:rFonts w:ascii="Cambria" w:hAnsi="Cambria"/>
              <w:b/>
              <w:bCs/>
              <w:sz w:val="22"/>
              <w:lang w:val="en-US"/>
            </w:rPr>
          </w:pPr>
          <w:r>
            <w:rPr>
              <w:rFonts w:ascii="Cambria" w:hAnsi="Cambria"/>
              <w:b/>
              <w:bCs/>
              <w:sz w:val="22"/>
              <w:lang w:val="en-US"/>
            </w:rPr>
            <w:t>4.</w:t>
          </w:r>
          <w:r w:rsidR="00E05772">
            <w:rPr>
              <w:rFonts w:ascii="Cambria" w:hAnsi="Cambria"/>
              <w:b/>
              <w:bCs/>
              <w:sz w:val="22"/>
              <w:lang w:val="en-US"/>
            </w:rPr>
            <w:t>5</w:t>
          </w:r>
          <w:r>
            <w:rPr>
              <w:rFonts w:ascii="Cambria" w:hAnsi="Cambria"/>
              <w:b/>
              <w:bCs/>
              <w:sz w:val="22"/>
              <w:lang w:val="en-US"/>
            </w:rPr>
            <w:t>.1</w:t>
          </w:r>
          <w:r>
            <w:rPr>
              <w:rFonts w:ascii="Cambria" w:hAnsi="Cambria"/>
              <w:b/>
              <w:bCs/>
              <w:sz w:val="22"/>
              <w:lang w:val="en-US"/>
            </w:rPr>
            <w:tab/>
          </w:r>
          <w:r w:rsidR="003D0F1C" w:rsidRPr="003D0F1C">
            <w:rPr>
              <w:rFonts w:ascii="Cambria" w:hAnsi="Cambria"/>
              <w:b/>
              <w:bCs/>
              <w:sz w:val="22"/>
              <w:lang w:val="en-US"/>
            </w:rPr>
            <w:t>Data Sources</w:t>
          </w:r>
        </w:p>
        <w:p w14:paraId="316A693F" w14:textId="55157152" w:rsidR="002100F7" w:rsidRDefault="003C1DD7" w:rsidP="00CC330B">
          <w:pPr>
            <w:pStyle w:val="ListParagraph"/>
            <w:numPr>
              <w:ilvl w:val="0"/>
              <w:numId w:val="16"/>
            </w:numPr>
            <w:rPr>
              <w:rFonts w:ascii="Cambria" w:hAnsi="Cambria"/>
              <w:sz w:val="22"/>
              <w:lang w:val="en-US"/>
            </w:rPr>
          </w:pPr>
          <w:r>
            <w:rPr>
              <w:rFonts w:ascii="Cambria" w:hAnsi="Cambria"/>
              <w:b/>
              <w:bCs/>
              <w:sz w:val="22"/>
              <w:lang w:val="en-US"/>
            </w:rPr>
            <w:t>Third-party</w:t>
          </w:r>
          <w:r w:rsidR="003D0F1C" w:rsidRPr="003D0F1C">
            <w:rPr>
              <w:rFonts w:ascii="Cambria" w:hAnsi="Cambria"/>
              <w:b/>
              <w:bCs/>
              <w:sz w:val="22"/>
              <w:lang w:val="en-US"/>
            </w:rPr>
            <w:t xml:space="preserve"> Systems</w:t>
          </w:r>
          <w:r w:rsidR="003D0F1C" w:rsidRPr="003D0F1C">
            <w:rPr>
              <w:rFonts w:ascii="Cambria" w:hAnsi="Cambria"/>
              <w:sz w:val="22"/>
              <w:lang w:val="en-US"/>
            </w:rPr>
            <w:t xml:space="preserve">: </w:t>
          </w:r>
          <w:r w:rsidR="002100F7" w:rsidRPr="002100F7">
            <w:rPr>
              <w:rFonts w:ascii="Cambria" w:hAnsi="Cambria"/>
              <w:sz w:val="22"/>
            </w:rPr>
            <w:t xml:space="preserve">Integrate with </w:t>
          </w:r>
          <w:r w:rsidR="00D85275">
            <w:rPr>
              <w:rFonts w:ascii="Cambria" w:hAnsi="Cambria"/>
              <w:sz w:val="22"/>
            </w:rPr>
            <w:t>third-party</w:t>
          </w:r>
          <w:r w:rsidR="002100F7" w:rsidRPr="002100F7">
            <w:rPr>
              <w:rFonts w:ascii="Cambria" w:hAnsi="Cambria"/>
              <w:sz w:val="22"/>
            </w:rPr>
            <w:t xml:space="preserve"> systems to fetch enterprise data.</w:t>
          </w:r>
          <w:r w:rsidR="002100F7" w:rsidRPr="002100F7">
            <w:rPr>
              <w:rFonts w:ascii="Cambria" w:hAnsi="Cambria"/>
              <w:sz w:val="22"/>
              <w:lang w:val="en-US"/>
            </w:rPr>
            <w:t xml:space="preserve"> </w:t>
          </w:r>
        </w:p>
        <w:p w14:paraId="6FFF92E4" w14:textId="3DACABAC" w:rsidR="003D0F1C" w:rsidRPr="003D0F1C" w:rsidRDefault="003D0F1C" w:rsidP="00CC330B">
          <w:pPr>
            <w:pStyle w:val="ListParagraph"/>
            <w:numPr>
              <w:ilvl w:val="0"/>
              <w:numId w:val="16"/>
            </w:numPr>
            <w:rPr>
              <w:rFonts w:ascii="Cambria" w:hAnsi="Cambria"/>
              <w:sz w:val="22"/>
              <w:lang w:val="en-US"/>
            </w:rPr>
          </w:pPr>
          <w:r w:rsidRPr="003D0F1C">
            <w:rPr>
              <w:rFonts w:ascii="Cambria" w:hAnsi="Cambria"/>
              <w:b/>
              <w:bCs/>
              <w:sz w:val="22"/>
              <w:lang w:val="en-US"/>
            </w:rPr>
            <w:t xml:space="preserve">SQL </w:t>
          </w:r>
          <w:r w:rsidR="00CF057B" w:rsidRPr="00B828FB">
            <w:rPr>
              <w:rFonts w:ascii="Cambria" w:hAnsi="Cambria"/>
              <w:b/>
              <w:bCs/>
              <w:sz w:val="22"/>
              <w:lang w:val="en-US"/>
            </w:rPr>
            <w:t>Queries</w:t>
          </w:r>
          <w:r w:rsidRPr="003D0F1C">
            <w:rPr>
              <w:rFonts w:ascii="Cambria" w:hAnsi="Cambria"/>
              <w:sz w:val="22"/>
              <w:lang w:val="en-US"/>
            </w:rPr>
            <w:t>: Retrieve data using custom SQL queries from databases like MySQL, PostgreSQL, or Oracle.</w:t>
          </w:r>
        </w:p>
        <w:p w14:paraId="69ADC537" w14:textId="4A66EDDB" w:rsidR="00460EE3" w:rsidRPr="005B14FD" w:rsidRDefault="003D0F1C" w:rsidP="00CC330B">
          <w:pPr>
            <w:pStyle w:val="ListParagraph"/>
            <w:numPr>
              <w:ilvl w:val="0"/>
              <w:numId w:val="16"/>
            </w:numPr>
            <w:rPr>
              <w:rFonts w:ascii="Cambria" w:hAnsi="Cambria"/>
              <w:sz w:val="22"/>
              <w:lang w:val="en-US"/>
            </w:rPr>
          </w:pPr>
          <w:r w:rsidRPr="003D0F1C">
            <w:rPr>
              <w:rFonts w:ascii="Cambria" w:hAnsi="Cambria"/>
              <w:b/>
              <w:bCs/>
              <w:sz w:val="22"/>
              <w:lang w:val="en-US"/>
            </w:rPr>
            <w:t>APIs</w:t>
          </w:r>
          <w:r w:rsidRPr="003D0F1C">
            <w:rPr>
              <w:rFonts w:ascii="Cambria" w:hAnsi="Cambria"/>
              <w:sz w:val="22"/>
              <w:lang w:val="en-US"/>
            </w:rPr>
            <w:t>: Leverage RESTful APIs for integration with third-party applications and platforms.</w:t>
          </w:r>
        </w:p>
        <w:p w14:paraId="085C81C7" w14:textId="4D0486B6" w:rsidR="003D0F1C" w:rsidRPr="00B828FB" w:rsidRDefault="00B828FB" w:rsidP="00B828FB">
          <w:pPr>
            <w:tabs>
              <w:tab w:val="num" w:pos="720"/>
            </w:tabs>
            <w:rPr>
              <w:rFonts w:ascii="Cambria" w:hAnsi="Cambria"/>
              <w:b/>
              <w:bCs/>
              <w:sz w:val="22"/>
              <w:lang w:val="en-US"/>
            </w:rPr>
          </w:pPr>
          <w:r>
            <w:rPr>
              <w:rFonts w:ascii="Cambria" w:hAnsi="Cambria"/>
              <w:b/>
              <w:bCs/>
              <w:sz w:val="22"/>
              <w:lang w:val="en-US"/>
            </w:rPr>
            <w:t>4.</w:t>
          </w:r>
          <w:r w:rsidR="006F128F">
            <w:rPr>
              <w:rFonts w:ascii="Cambria" w:hAnsi="Cambria"/>
              <w:b/>
              <w:bCs/>
              <w:sz w:val="22"/>
              <w:lang w:val="en-US"/>
            </w:rPr>
            <w:t>5</w:t>
          </w:r>
          <w:r>
            <w:rPr>
              <w:rFonts w:ascii="Cambria" w:hAnsi="Cambria"/>
              <w:b/>
              <w:bCs/>
              <w:sz w:val="22"/>
              <w:lang w:val="en-US"/>
            </w:rPr>
            <w:t>.2</w:t>
          </w:r>
          <w:r>
            <w:rPr>
              <w:rFonts w:ascii="Cambria" w:hAnsi="Cambria"/>
              <w:b/>
              <w:bCs/>
              <w:sz w:val="22"/>
              <w:lang w:val="en-US"/>
            </w:rPr>
            <w:tab/>
          </w:r>
          <w:r w:rsidR="003D0F1C" w:rsidRPr="00B828FB">
            <w:rPr>
              <w:rFonts w:ascii="Cambria" w:hAnsi="Cambria"/>
              <w:b/>
              <w:bCs/>
              <w:sz w:val="22"/>
              <w:lang w:val="en-US"/>
            </w:rPr>
            <w:t>Integration Middleware</w:t>
          </w:r>
        </w:p>
        <w:p w14:paraId="63EB54BA" w14:textId="52AFB86D" w:rsidR="003D0F1C" w:rsidRPr="0084686A" w:rsidRDefault="003D0F1C" w:rsidP="0084686A">
          <w:pPr>
            <w:rPr>
              <w:rFonts w:ascii="Cambria" w:hAnsi="Cambria"/>
              <w:sz w:val="22"/>
            </w:rPr>
          </w:pPr>
          <w:r w:rsidRPr="0084686A">
            <w:rPr>
              <w:rFonts w:ascii="Cambria" w:hAnsi="Cambria"/>
              <w:sz w:val="22"/>
            </w:rPr>
            <w:t>The middleware layer acts as a bridge between the dashboard and external systems. It handles data transformation, error handling, and request/response routing.</w:t>
          </w:r>
          <w:r w:rsidR="00B828FB" w:rsidRPr="0084686A">
            <w:rPr>
              <w:rFonts w:ascii="Cambria" w:hAnsi="Cambria"/>
              <w:sz w:val="22"/>
            </w:rPr>
            <w:t xml:space="preserve"> The system will use </w:t>
          </w:r>
          <w:r w:rsidRPr="0084686A">
            <w:rPr>
              <w:rFonts w:ascii="Cambria" w:hAnsi="Cambria"/>
              <w:sz w:val="22"/>
            </w:rPr>
            <w:t>Python-based middleware using Django Rest Framework (DRF).</w:t>
          </w:r>
        </w:p>
        <w:p w14:paraId="114EFFCC" w14:textId="42D78FAC" w:rsidR="00AC058D" w:rsidRPr="00C156A5" w:rsidRDefault="001E1A1B" w:rsidP="001E1A1B">
          <w:pPr>
            <w:rPr>
              <w:rFonts w:ascii="Cambria" w:hAnsi="Cambria"/>
              <w:sz w:val="22"/>
              <w:lang w:val="en-US"/>
            </w:rPr>
          </w:pPr>
          <w:r>
            <w:rPr>
              <w:rFonts w:ascii="Cambria" w:hAnsi="Cambria"/>
              <w:sz w:val="22"/>
              <w:lang w:val="en-US"/>
            </w:rPr>
            <w:t xml:space="preserve">Python Django ORM </w:t>
          </w:r>
          <w:r w:rsidR="0024246D">
            <w:rPr>
              <w:rFonts w:ascii="Cambria" w:hAnsi="Cambria"/>
              <w:sz w:val="22"/>
              <w:lang w:val="en-US"/>
            </w:rPr>
            <w:t xml:space="preserve">is used </w:t>
          </w:r>
          <w:r>
            <w:rPr>
              <w:rFonts w:ascii="Cambria" w:hAnsi="Cambria"/>
              <w:sz w:val="22"/>
              <w:lang w:val="en-US"/>
            </w:rPr>
            <w:t xml:space="preserve">to communicate with </w:t>
          </w:r>
          <w:r w:rsidR="0016111C">
            <w:rPr>
              <w:rFonts w:ascii="Cambria" w:hAnsi="Cambria"/>
              <w:sz w:val="22"/>
              <w:lang w:val="en-US"/>
            </w:rPr>
            <w:t xml:space="preserve">the </w:t>
          </w:r>
          <w:r>
            <w:rPr>
              <w:rFonts w:ascii="Cambria" w:hAnsi="Cambria"/>
              <w:sz w:val="22"/>
              <w:lang w:val="en-US"/>
            </w:rPr>
            <w:t>database and get the required data</w:t>
          </w:r>
          <w:r w:rsidR="00CB1CEE">
            <w:rPr>
              <w:rFonts w:ascii="Cambria" w:hAnsi="Cambria"/>
              <w:sz w:val="22"/>
              <w:lang w:val="en-US"/>
            </w:rPr>
            <w:t>. R</w:t>
          </w:r>
          <w:r>
            <w:rPr>
              <w:rFonts w:ascii="Cambria" w:hAnsi="Cambria"/>
              <w:sz w:val="22"/>
              <w:lang w:val="en-US"/>
            </w:rPr>
            <w:t xml:space="preserve">est APIs </w:t>
          </w:r>
          <w:r w:rsidR="00CB1CEE">
            <w:rPr>
              <w:rFonts w:ascii="Cambria" w:hAnsi="Cambria"/>
              <w:sz w:val="22"/>
              <w:lang w:val="en-US"/>
            </w:rPr>
            <w:t xml:space="preserve">will be used </w:t>
          </w:r>
          <w:r>
            <w:rPr>
              <w:rFonts w:ascii="Cambria" w:hAnsi="Cambria"/>
              <w:sz w:val="22"/>
              <w:lang w:val="en-US"/>
            </w:rPr>
            <w:t xml:space="preserve">to get information in the form of JSON data to the front end, </w:t>
          </w:r>
          <w:r w:rsidR="00AE0B76">
            <w:rPr>
              <w:rFonts w:ascii="Cambria" w:hAnsi="Cambria"/>
              <w:sz w:val="22"/>
              <w:lang w:val="en-US"/>
            </w:rPr>
            <w:t>A</w:t>
          </w:r>
          <w:r>
            <w:rPr>
              <w:rFonts w:ascii="Cambria" w:hAnsi="Cambria"/>
              <w:sz w:val="22"/>
              <w:lang w:val="en-US"/>
            </w:rPr>
            <w:t>ngular</w:t>
          </w:r>
          <w:r w:rsidR="00AE0B76">
            <w:rPr>
              <w:rFonts w:ascii="Cambria" w:hAnsi="Cambria"/>
              <w:sz w:val="22"/>
              <w:lang w:val="en-US"/>
            </w:rPr>
            <w:t xml:space="preserve"> is used</w:t>
          </w:r>
          <w:r>
            <w:rPr>
              <w:rFonts w:ascii="Cambria" w:hAnsi="Cambria"/>
              <w:sz w:val="22"/>
              <w:lang w:val="en-US"/>
            </w:rPr>
            <w:t xml:space="preserve"> to filter out the data to be displayed.</w:t>
          </w:r>
          <w:r w:rsidR="00C156A5">
            <w:rPr>
              <w:rFonts w:ascii="Cambria" w:hAnsi="Cambria"/>
              <w:sz w:val="22"/>
              <w:lang w:val="en-US"/>
            </w:rPr>
            <w:t xml:space="preserve"> </w:t>
          </w:r>
          <w:r w:rsidR="00AC058D" w:rsidRPr="00C156A5">
            <w:rPr>
              <w:rFonts w:ascii="Cambria" w:hAnsi="Cambria"/>
              <w:sz w:val="22"/>
              <w:lang w:val="en-US"/>
            </w:rPr>
            <w:t xml:space="preserve">All CRUD operations </w:t>
          </w:r>
          <w:r w:rsidR="00AE0B76">
            <w:rPr>
              <w:rFonts w:ascii="Cambria" w:hAnsi="Cambria"/>
              <w:sz w:val="22"/>
              <w:lang w:val="en-US"/>
            </w:rPr>
            <w:t>are</w:t>
          </w:r>
          <w:r w:rsidR="00AC058D" w:rsidRPr="00C156A5">
            <w:rPr>
              <w:rFonts w:ascii="Cambria" w:hAnsi="Cambria"/>
              <w:sz w:val="22"/>
              <w:lang w:val="en-US"/>
            </w:rPr>
            <w:t xml:space="preserve"> also done through the REST APIs.</w:t>
          </w:r>
          <w:r w:rsidR="00AC058D" w:rsidRPr="00C156A5">
            <w:rPr>
              <w:rFonts w:ascii="Cambria" w:hAnsi="Cambria"/>
              <w:i/>
              <w:iCs/>
              <w:sz w:val="22"/>
              <w:lang w:val="en-US"/>
            </w:rPr>
            <w:t xml:space="preserve"> </w:t>
          </w:r>
        </w:p>
        <w:p w14:paraId="0AEC02EA" w14:textId="34AC5AC4" w:rsidR="003D0F1C" w:rsidRPr="003D0F1C" w:rsidRDefault="00586AAA" w:rsidP="00586AAA">
          <w:pPr>
            <w:tabs>
              <w:tab w:val="num" w:pos="720"/>
            </w:tabs>
            <w:rPr>
              <w:rFonts w:ascii="Cambria" w:hAnsi="Cambria"/>
              <w:b/>
              <w:bCs/>
              <w:sz w:val="22"/>
              <w:lang w:val="en-US"/>
            </w:rPr>
          </w:pPr>
          <w:r w:rsidRPr="00586AAA">
            <w:rPr>
              <w:rFonts w:ascii="Cambria" w:hAnsi="Cambria"/>
              <w:b/>
              <w:bCs/>
              <w:sz w:val="22"/>
              <w:lang w:val="en-US"/>
            </w:rPr>
            <w:t>4.</w:t>
          </w:r>
          <w:r w:rsidR="006F128F">
            <w:rPr>
              <w:rFonts w:ascii="Cambria" w:hAnsi="Cambria"/>
              <w:b/>
              <w:bCs/>
              <w:sz w:val="22"/>
              <w:lang w:val="en-US"/>
            </w:rPr>
            <w:t>5</w:t>
          </w:r>
          <w:r w:rsidRPr="00586AAA">
            <w:rPr>
              <w:rFonts w:ascii="Cambria" w:hAnsi="Cambria"/>
              <w:b/>
              <w:bCs/>
              <w:sz w:val="22"/>
              <w:lang w:val="en-US"/>
            </w:rPr>
            <w:t>.3</w:t>
          </w:r>
          <w:r w:rsidRPr="00586AAA">
            <w:rPr>
              <w:rFonts w:ascii="Cambria" w:hAnsi="Cambria"/>
              <w:b/>
              <w:bCs/>
              <w:sz w:val="22"/>
              <w:lang w:val="en-US"/>
            </w:rPr>
            <w:tab/>
          </w:r>
          <w:r w:rsidR="003D0F1C" w:rsidRPr="003D0F1C">
            <w:rPr>
              <w:rFonts w:ascii="Cambria" w:hAnsi="Cambria"/>
              <w:b/>
              <w:bCs/>
              <w:sz w:val="22"/>
              <w:lang w:val="en-US"/>
            </w:rPr>
            <w:t>Data Refresh Mechanism</w:t>
          </w:r>
        </w:p>
        <w:p w14:paraId="51E02C70" w14:textId="71FDBF15" w:rsidR="00B315A4" w:rsidRDefault="003D0F1C" w:rsidP="0084686A">
          <w:pPr>
            <w:rPr>
              <w:rFonts w:ascii="Cambria" w:hAnsi="Cambria"/>
              <w:sz w:val="22"/>
            </w:rPr>
          </w:pPr>
          <w:r w:rsidRPr="0084686A">
            <w:rPr>
              <w:rFonts w:ascii="Cambria" w:hAnsi="Cambria"/>
              <w:sz w:val="22"/>
            </w:rPr>
            <w:t xml:space="preserve">Widgets can be configured for periodic data refreshes or triggered manually by the </w:t>
          </w:r>
          <w:r w:rsidR="000F5F23" w:rsidRPr="0084686A">
            <w:rPr>
              <w:rFonts w:ascii="Cambria" w:hAnsi="Cambria"/>
              <w:sz w:val="22"/>
            </w:rPr>
            <w:t>admin</w:t>
          </w:r>
          <w:r w:rsidRPr="0084686A">
            <w:rPr>
              <w:rFonts w:ascii="Cambria" w:hAnsi="Cambria"/>
              <w:sz w:val="22"/>
            </w:rPr>
            <w:t>.</w:t>
          </w:r>
        </w:p>
        <w:p w14:paraId="31011B8A" w14:textId="703A7782" w:rsidR="00B315A4" w:rsidRPr="008A79E3" w:rsidRDefault="00B315A4" w:rsidP="00CC330B">
          <w:pPr>
            <w:pStyle w:val="Heading2"/>
            <w:numPr>
              <w:ilvl w:val="1"/>
              <w:numId w:val="24"/>
            </w:numPr>
            <w:spacing w:before="360" w:after="200"/>
            <w:jc w:val="left"/>
            <w:rPr>
              <w:rFonts w:ascii="Cambria" w:hAnsi="Cambria"/>
              <w:color w:val="000000" w:themeColor="text1"/>
              <w:lang w:val="en-US"/>
            </w:rPr>
          </w:pPr>
          <w:bookmarkStart w:id="32" w:name="_Toc183417340"/>
          <w:r w:rsidRPr="008A79E3">
            <w:rPr>
              <w:rFonts w:ascii="Cambria" w:hAnsi="Cambria"/>
              <w:color w:val="000000" w:themeColor="text1"/>
              <w:lang w:val="en-US"/>
            </w:rPr>
            <w:t>Supported Protocols</w:t>
          </w:r>
          <w:bookmarkEnd w:id="32"/>
        </w:p>
        <w:p w14:paraId="128A5062" w14:textId="387649BD" w:rsidR="00B315A4" w:rsidRPr="00B315A4" w:rsidRDefault="00010D6B" w:rsidP="00010D6B">
          <w:pPr>
            <w:tabs>
              <w:tab w:val="num" w:pos="720"/>
            </w:tabs>
            <w:rPr>
              <w:rFonts w:ascii="Cambria" w:hAnsi="Cambria"/>
              <w:b/>
              <w:bCs/>
              <w:sz w:val="22"/>
              <w:lang w:val="en-US"/>
            </w:rPr>
          </w:pPr>
          <w:r w:rsidRPr="00010D6B">
            <w:rPr>
              <w:rFonts w:ascii="Cambria" w:hAnsi="Cambria"/>
              <w:b/>
              <w:bCs/>
              <w:sz w:val="22"/>
              <w:lang w:val="en-US"/>
            </w:rPr>
            <w:t>4.</w:t>
          </w:r>
          <w:r w:rsidR="000C4FC6">
            <w:rPr>
              <w:rFonts w:ascii="Cambria" w:hAnsi="Cambria"/>
              <w:b/>
              <w:bCs/>
              <w:sz w:val="22"/>
              <w:lang w:val="en-US"/>
            </w:rPr>
            <w:t>6</w:t>
          </w:r>
          <w:r w:rsidRPr="00010D6B">
            <w:rPr>
              <w:rFonts w:ascii="Cambria" w:hAnsi="Cambria"/>
              <w:b/>
              <w:bCs/>
              <w:sz w:val="22"/>
              <w:lang w:val="en-US"/>
            </w:rPr>
            <w:t>.1</w:t>
          </w:r>
          <w:r w:rsidRPr="00010D6B">
            <w:rPr>
              <w:rFonts w:ascii="Cambria" w:hAnsi="Cambria"/>
              <w:b/>
              <w:bCs/>
              <w:sz w:val="22"/>
              <w:lang w:val="en-US"/>
            </w:rPr>
            <w:tab/>
          </w:r>
          <w:r w:rsidR="00B315A4" w:rsidRPr="00B315A4">
            <w:rPr>
              <w:rFonts w:ascii="Cambria" w:hAnsi="Cambria"/>
              <w:b/>
              <w:bCs/>
              <w:sz w:val="22"/>
              <w:lang w:val="en-US"/>
            </w:rPr>
            <w:t>API Integration:</w:t>
          </w:r>
        </w:p>
        <w:p w14:paraId="5F3A6B82" w14:textId="77777777" w:rsidR="00B315A4" w:rsidRPr="00B315A4" w:rsidRDefault="00B315A4" w:rsidP="00CC330B">
          <w:pPr>
            <w:pStyle w:val="ListParagraph"/>
            <w:numPr>
              <w:ilvl w:val="0"/>
              <w:numId w:val="16"/>
            </w:numPr>
            <w:rPr>
              <w:rFonts w:ascii="Cambria" w:hAnsi="Cambria"/>
              <w:sz w:val="22"/>
            </w:rPr>
          </w:pPr>
          <w:r w:rsidRPr="00B315A4">
            <w:rPr>
              <w:rFonts w:ascii="Cambria" w:hAnsi="Cambria"/>
              <w:sz w:val="22"/>
            </w:rPr>
            <w:t>RESTful APIs with JSON responses for lightweight and widely supported communication.</w:t>
          </w:r>
        </w:p>
        <w:p w14:paraId="5F3B44FF" w14:textId="3BC261C1" w:rsidR="00B315A4" w:rsidRDefault="00010D6B" w:rsidP="00CC330B">
          <w:pPr>
            <w:pStyle w:val="ListParagraph"/>
            <w:numPr>
              <w:ilvl w:val="0"/>
              <w:numId w:val="16"/>
            </w:numPr>
            <w:rPr>
              <w:rFonts w:ascii="Cambria" w:hAnsi="Cambria"/>
              <w:sz w:val="22"/>
            </w:rPr>
          </w:pPr>
          <w:r>
            <w:rPr>
              <w:rFonts w:ascii="Cambria" w:hAnsi="Cambria"/>
              <w:sz w:val="22"/>
            </w:rPr>
            <w:t>Error</w:t>
          </w:r>
          <w:r w:rsidR="00B315A4" w:rsidRPr="00B315A4">
            <w:rPr>
              <w:rFonts w:ascii="Cambria" w:hAnsi="Cambria"/>
              <w:sz w:val="22"/>
            </w:rPr>
            <w:t xml:space="preserve"> handling for stable performance.</w:t>
          </w:r>
          <w:r w:rsidR="000B0B81">
            <w:rPr>
              <w:rFonts w:ascii="Cambria" w:hAnsi="Cambria"/>
              <w:sz w:val="22"/>
            </w:rPr>
            <w:t xml:space="preserve"> Log files will be generated for error handling and major functionalities. </w:t>
          </w:r>
        </w:p>
        <w:p w14:paraId="455826FD" w14:textId="77777777" w:rsidR="00010D6B" w:rsidRPr="00B315A4" w:rsidRDefault="00010D6B" w:rsidP="00010D6B">
          <w:pPr>
            <w:pStyle w:val="ListParagraph"/>
            <w:rPr>
              <w:rFonts w:ascii="Cambria" w:hAnsi="Cambria"/>
              <w:sz w:val="22"/>
            </w:rPr>
          </w:pPr>
        </w:p>
        <w:p w14:paraId="7FD2E49E" w14:textId="32A6CC99" w:rsidR="00B315A4" w:rsidRPr="001147F2" w:rsidRDefault="001147F2" w:rsidP="001147F2">
          <w:pPr>
            <w:tabs>
              <w:tab w:val="num" w:pos="720"/>
            </w:tabs>
            <w:rPr>
              <w:rFonts w:ascii="Cambria" w:hAnsi="Cambria"/>
              <w:b/>
              <w:bCs/>
              <w:sz w:val="22"/>
              <w:lang w:val="en-US"/>
            </w:rPr>
          </w:pPr>
          <w:r>
            <w:rPr>
              <w:rFonts w:ascii="Cambria" w:hAnsi="Cambria"/>
              <w:b/>
              <w:bCs/>
              <w:sz w:val="22"/>
              <w:lang w:val="en-US"/>
            </w:rPr>
            <w:t>4.</w:t>
          </w:r>
          <w:r w:rsidR="000C4FC6">
            <w:rPr>
              <w:rFonts w:ascii="Cambria" w:hAnsi="Cambria"/>
              <w:b/>
              <w:bCs/>
              <w:sz w:val="22"/>
              <w:lang w:val="en-US"/>
            </w:rPr>
            <w:t>6</w:t>
          </w:r>
          <w:r>
            <w:rPr>
              <w:rFonts w:ascii="Cambria" w:hAnsi="Cambria"/>
              <w:b/>
              <w:bCs/>
              <w:sz w:val="22"/>
              <w:lang w:val="en-US"/>
            </w:rPr>
            <w:t>.2</w:t>
          </w:r>
          <w:r>
            <w:rPr>
              <w:rFonts w:ascii="Cambria" w:hAnsi="Cambria"/>
              <w:b/>
              <w:bCs/>
              <w:sz w:val="22"/>
              <w:lang w:val="en-US"/>
            </w:rPr>
            <w:tab/>
          </w:r>
          <w:r w:rsidR="00B315A4" w:rsidRPr="00010D6B">
            <w:rPr>
              <w:rFonts w:ascii="Cambria" w:hAnsi="Cambria"/>
              <w:b/>
              <w:bCs/>
              <w:sz w:val="22"/>
              <w:lang w:val="en-US"/>
            </w:rPr>
            <w:t>Database Integration</w:t>
          </w:r>
          <w:r w:rsidR="00B315A4" w:rsidRPr="001147F2">
            <w:rPr>
              <w:rFonts w:ascii="Cambria" w:hAnsi="Cambria"/>
              <w:b/>
              <w:bCs/>
              <w:sz w:val="22"/>
              <w:lang w:val="en-US"/>
            </w:rPr>
            <w:t>:</w:t>
          </w:r>
        </w:p>
        <w:p w14:paraId="58997683" w14:textId="77777777" w:rsidR="00B315A4" w:rsidRPr="00B315A4" w:rsidRDefault="00B315A4" w:rsidP="00CC330B">
          <w:pPr>
            <w:pStyle w:val="ListParagraph"/>
            <w:numPr>
              <w:ilvl w:val="0"/>
              <w:numId w:val="16"/>
            </w:numPr>
            <w:rPr>
              <w:rFonts w:ascii="Cambria" w:hAnsi="Cambria"/>
              <w:sz w:val="22"/>
            </w:rPr>
          </w:pPr>
          <w:r w:rsidRPr="00B315A4">
            <w:rPr>
              <w:rFonts w:ascii="Cambria" w:hAnsi="Cambria"/>
              <w:sz w:val="22"/>
            </w:rPr>
            <w:t>SQL queries executed directly against PostgreSQL or other supported databases.</w:t>
          </w:r>
        </w:p>
        <w:p w14:paraId="126455D6" w14:textId="77777777" w:rsidR="00B315A4" w:rsidRDefault="00B315A4" w:rsidP="00CC330B">
          <w:pPr>
            <w:pStyle w:val="ListParagraph"/>
            <w:numPr>
              <w:ilvl w:val="0"/>
              <w:numId w:val="16"/>
            </w:numPr>
            <w:rPr>
              <w:rFonts w:ascii="Cambria" w:hAnsi="Cambria"/>
              <w:sz w:val="22"/>
            </w:rPr>
          </w:pPr>
          <w:r w:rsidRPr="00B315A4">
            <w:rPr>
              <w:rFonts w:ascii="Cambria" w:hAnsi="Cambria"/>
              <w:sz w:val="22"/>
            </w:rPr>
            <w:t>Secure connections using SSL/TLS.</w:t>
          </w:r>
        </w:p>
        <w:p w14:paraId="2B5F8682" w14:textId="77777777" w:rsidR="00DF5100" w:rsidRPr="00B315A4" w:rsidRDefault="00DF5100" w:rsidP="00DF5100">
          <w:pPr>
            <w:pStyle w:val="ListParagraph"/>
            <w:rPr>
              <w:rFonts w:ascii="Cambria" w:hAnsi="Cambria"/>
              <w:sz w:val="22"/>
            </w:rPr>
          </w:pPr>
        </w:p>
        <w:p w14:paraId="2E3DA8D8" w14:textId="64BF91D3" w:rsidR="00B315A4" w:rsidRPr="00B315A4" w:rsidRDefault="000B1D44" w:rsidP="000B1D44">
          <w:pPr>
            <w:tabs>
              <w:tab w:val="num" w:pos="720"/>
            </w:tabs>
            <w:rPr>
              <w:rFonts w:ascii="Cambria" w:hAnsi="Cambria"/>
              <w:b/>
              <w:bCs/>
              <w:sz w:val="22"/>
              <w:lang w:val="en-US"/>
            </w:rPr>
          </w:pPr>
          <w:r>
            <w:rPr>
              <w:rFonts w:ascii="Cambria" w:hAnsi="Cambria"/>
              <w:b/>
              <w:bCs/>
              <w:sz w:val="22"/>
              <w:lang w:val="en-US"/>
            </w:rPr>
            <w:t>4.</w:t>
          </w:r>
          <w:r w:rsidR="000C4FC6">
            <w:rPr>
              <w:rFonts w:ascii="Cambria" w:hAnsi="Cambria"/>
              <w:b/>
              <w:bCs/>
              <w:sz w:val="22"/>
              <w:lang w:val="en-US"/>
            </w:rPr>
            <w:t>6</w:t>
          </w:r>
          <w:r>
            <w:rPr>
              <w:rFonts w:ascii="Cambria" w:hAnsi="Cambria"/>
              <w:b/>
              <w:bCs/>
              <w:sz w:val="22"/>
              <w:lang w:val="en-US"/>
            </w:rPr>
            <w:t>.3</w:t>
          </w:r>
          <w:r>
            <w:rPr>
              <w:rFonts w:ascii="Cambria" w:hAnsi="Cambria"/>
              <w:b/>
              <w:bCs/>
              <w:sz w:val="22"/>
              <w:lang w:val="en-US"/>
            </w:rPr>
            <w:tab/>
          </w:r>
          <w:r w:rsidR="00390BB7">
            <w:rPr>
              <w:rFonts w:ascii="Cambria" w:hAnsi="Cambria"/>
              <w:b/>
              <w:bCs/>
              <w:sz w:val="22"/>
              <w:lang w:val="en-US"/>
            </w:rPr>
            <w:t>Third-party System</w:t>
          </w:r>
          <w:r w:rsidR="00B315A4" w:rsidRPr="00B315A4">
            <w:rPr>
              <w:rFonts w:ascii="Cambria" w:hAnsi="Cambria"/>
              <w:b/>
              <w:bCs/>
              <w:sz w:val="22"/>
              <w:lang w:val="en-US"/>
            </w:rPr>
            <w:t xml:space="preserve"> Integration:</w:t>
          </w:r>
        </w:p>
        <w:p w14:paraId="575BE104" w14:textId="3EEF91D7" w:rsidR="00B315A4" w:rsidRDefault="00390BB7" w:rsidP="00CC330B">
          <w:pPr>
            <w:pStyle w:val="ListParagraph"/>
            <w:numPr>
              <w:ilvl w:val="0"/>
              <w:numId w:val="16"/>
            </w:numPr>
            <w:rPr>
              <w:rFonts w:ascii="Cambria" w:hAnsi="Cambria"/>
              <w:sz w:val="22"/>
            </w:rPr>
          </w:pPr>
          <w:r>
            <w:rPr>
              <w:rFonts w:ascii="Cambria" w:hAnsi="Cambria"/>
              <w:sz w:val="22"/>
            </w:rPr>
            <w:t>Third-party system</w:t>
          </w:r>
          <w:r w:rsidR="00B315A4" w:rsidRPr="00B315A4">
            <w:rPr>
              <w:rFonts w:ascii="Cambria" w:hAnsi="Cambria"/>
              <w:sz w:val="22"/>
            </w:rPr>
            <w:t xml:space="preserve">-specific connectors or APIs </w:t>
          </w:r>
          <w:r w:rsidR="00985169">
            <w:rPr>
              <w:rFonts w:ascii="Cambria" w:hAnsi="Cambria"/>
              <w:sz w:val="22"/>
            </w:rPr>
            <w:t xml:space="preserve">will be used </w:t>
          </w:r>
          <w:r w:rsidR="00B315A4" w:rsidRPr="00B315A4">
            <w:rPr>
              <w:rFonts w:ascii="Cambria" w:hAnsi="Cambria"/>
              <w:sz w:val="22"/>
            </w:rPr>
            <w:t>for data extraction.</w:t>
          </w:r>
        </w:p>
        <w:p w14:paraId="701CE364" w14:textId="291C1A59" w:rsidR="009F5E66" w:rsidRPr="009F5E66" w:rsidRDefault="009F5E66" w:rsidP="00B315A4">
          <w:pPr>
            <w:rPr>
              <w:rFonts w:ascii="Cambria" w:hAnsi="Cambria"/>
              <w:sz w:val="22"/>
              <w:lang w:val="en-US"/>
            </w:rPr>
          </w:pPr>
        </w:p>
        <w:p w14:paraId="4E98B25E" w14:textId="0900D3AD" w:rsidR="00572CEA" w:rsidRPr="00497534" w:rsidRDefault="00572CEA" w:rsidP="00CC330B">
          <w:pPr>
            <w:pStyle w:val="Heading2"/>
            <w:numPr>
              <w:ilvl w:val="1"/>
              <w:numId w:val="24"/>
            </w:numPr>
            <w:rPr>
              <w:rFonts w:ascii="Cambria" w:hAnsi="Cambria"/>
              <w:sz w:val="22"/>
              <w:lang w:val="en-US"/>
            </w:rPr>
          </w:pPr>
          <w:r w:rsidRPr="00497534">
            <w:rPr>
              <w:rFonts w:ascii="Cambria" w:hAnsi="Cambria"/>
              <w:sz w:val="22"/>
              <w:lang w:val="en-US"/>
            </w:rPr>
            <w:lastRenderedPageBreak/>
            <w:t>Widget User Experience: Sequence of Steps</w:t>
          </w:r>
        </w:p>
        <w:p w14:paraId="52FFB1D0" w14:textId="77777777" w:rsidR="00572CEA" w:rsidRPr="00572CEA" w:rsidRDefault="00572CEA" w:rsidP="00572CEA">
          <w:pPr>
            <w:tabs>
              <w:tab w:val="num" w:pos="720"/>
            </w:tabs>
            <w:rPr>
              <w:rFonts w:ascii="Cambria" w:hAnsi="Cambria"/>
              <w:sz w:val="22"/>
              <w:lang w:val="en-US"/>
            </w:rPr>
          </w:pPr>
          <w:r w:rsidRPr="00572CEA">
            <w:rPr>
              <w:rFonts w:ascii="Cambria" w:hAnsi="Cambria"/>
              <w:sz w:val="22"/>
              <w:lang w:val="en-US"/>
            </w:rPr>
            <w:t>This section outlines the sequence of steps a user will take to interact with and manage widgets on the Dashboard Management System. The steps cover initial setup, data display, customization, and third-party integration processes.</w:t>
          </w:r>
        </w:p>
        <w:p w14:paraId="056EC6C1" w14:textId="1B40D79E" w:rsidR="00572CEA" w:rsidRPr="00572CEA" w:rsidRDefault="00CF5C29" w:rsidP="00CF5C29">
          <w:pPr>
            <w:tabs>
              <w:tab w:val="num" w:pos="720"/>
            </w:tabs>
            <w:rPr>
              <w:rFonts w:ascii="Cambria" w:hAnsi="Cambria"/>
              <w:b/>
              <w:bCs/>
              <w:sz w:val="22"/>
              <w:lang w:val="en-US"/>
            </w:rPr>
          </w:pPr>
          <w:r w:rsidRPr="00CF5C29">
            <w:rPr>
              <w:rFonts w:ascii="Cambria" w:hAnsi="Cambria"/>
              <w:b/>
              <w:bCs/>
              <w:sz w:val="22"/>
              <w:lang w:val="en-US"/>
            </w:rPr>
            <w:t>4.</w:t>
          </w:r>
          <w:r w:rsidR="00AB590D">
            <w:rPr>
              <w:rFonts w:ascii="Cambria" w:hAnsi="Cambria"/>
              <w:b/>
              <w:bCs/>
              <w:sz w:val="22"/>
              <w:lang w:val="en-US"/>
            </w:rPr>
            <w:t>7</w:t>
          </w:r>
          <w:r w:rsidRPr="00CF5C29">
            <w:rPr>
              <w:rFonts w:ascii="Cambria" w:hAnsi="Cambria"/>
              <w:b/>
              <w:bCs/>
              <w:sz w:val="22"/>
              <w:lang w:val="en-US"/>
            </w:rPr>
            <w:t>.1</w:t>
          </w:r>
          <w:r w:rsidRPr="00CF5C29">
            <w:rPr>
              <w:rFonts w:ascii="Cambria" w:hAnsi="Cambria"/>
              <w:b/>
              <w:bCs/>
              <w:sz w:val="22"/>
              <w:lang w:val="en-US"/>
            </w:rPr>
            <w:tab/>
          </w:r>
          <w:r w:rsidR="00572CEA" w:rsidRPr="00572CEA">
            <w:rPr>
              <w:rFonts w:ascii="Cambria" w:hAnsi="Cambria"/>
              <w:b/>
              <w:bCs/>
              <w:sz w:val="22"/>
              <w:lang w:val="en-US"/>
            </w:rPr>
            <w:t xml:space="preserve">Adding a </w:t>
          </w:r>
          <w:r w:rsidR="00754A6E">
            <w:rPr>
              <w:rFonts w:ascii="Cambria" w:hAnsi="Cambria"/>
              <w:b/>
              <w:bCs/>
              <w:sz w:val="22"/>
              <w:lang w:val="en-US"/>
            </w:rPr>
            <w:t xml:space="preserve">Chart to a </w:t>
          </w:r>
          <w:r w:rsidR="00572CEA" w:rsidRPr="00572CEA">
            <w:rPr>
              <w:rFonts w:ascii="Cambria" w:hAnsi="Cambria"/>
              <w:b/>
              <w:bCs/>
              <w:sz w:val="22"/>
              <w:lang w:val="en-US"/>
            </w:rPr>
            <w:t xml:space="preserve">Widget </w:t>
          </w:r>
          <w:r w:rsidR="00754A6E">
            <w:rPr>
              <w:rFonts w:ascii="Cambria" w:hAnsi="Cambria"/>
              <w:b/>
              <w:bCs/>
              <w:sz w:val="22"/>
              <w:lang w:val="en-US"/>
            </w:rPr>
            <w:t>o</w:t>
          </w:r>
          <w:r w:rsidR="00463A49">
            <w:rPr>
              <w:rFonts w:ascii="Cambria" w:hAnsi="Cambria"/>
              <w:b/>
              <w:bCs/>
              <w:sz w:val="22"/>
              <w:lang w:val="en-US"/>
            </w:rPr>
            <w:t>n</w:t>
          </w:r>
          <w:r w:rsidR="00572CEA" w:rsidRPr="00572CEA">
            <w:rPr>
              <w:rFonts w:ascii="Cambria" w:hAnsi="Cambria"/>
              <w:b/>
              <w:bCs/>
              <w:sz w:val="22"/>
              <w:lang w:val="en-US"/>
            </w:rPr>
            <w:t xml:space="preserve"> the Dashboard</w:t>
          </w:r>
        </w:p>
        <w:p w14:paraId="05CB8606" w14:textId="7E3BC9B7" w:rsidR="00572CEA" w:rsidRPr="00572CEA" w:rsidRDefault="00572CEA" w:rsidP="00CC330B">
          <w:pPr>
            <w:numPr>
              <w:ilvl w:val="0"/>
              <w:numId w:val="23"/>
            </w:numPr>
            <w:rPr>
              <w:rFonts w:ascii="Cambria" w:hAnsi="Cambria"/>
              <w:sz w:val="22"/>
              <w:lang w:val="en-US"/>
            </w:rPr>
          </w:pPr>
          <w:r w:rsidRPr="00572CEA">
            <w:rPr>
              <w:rFonts w:ascii="Cambria" w:hAnsi="Cambria"/>
              <w:sz w:val="22"/>
              <w:lang w:val="en-US"/>
            </w:rPr>
            <w:t>Access</w:t>
          </w:r>
          <w:r w:rsidR="00F67AF3" w:rsidRPr="00122E84">
            <w:rPr>
              <w:rFonts w:ascii="Cambria" w:hAnsi="Cambria"/>
              <w:sz w:val="22"/>
              <w:lang w:val="en-US"/>
            </w:rPr>
            <w:t>ing</w:t>
          </w:r>
          <w:r w:rsidRPr="00572CEA">
            <w:rPr>
              <w:rFonts w:ascii="Cambria" w:hAnsi="Cambria"/>
              <w:sz w:val="22"/>
              <w:lang w:val="en-US"/>
            </w:rPr>
            <w:t xml:space="preserve"> the Dashboard:</w:t>
          </w:r>
        </w:p>
        <w:p w14:paraId="6BE15896" w14:textId="77777777" w:rsidR="00572CEA" w:rsidRPr="00572CEA" w:rsidRDefault="00572CEA" w:rsidP="00CC330B">
          <w:pPr>
            <w:numPr>
              <w:ilvl w:val="1"/>
              <w:numId w:val="21"/>
            </w:numPr>
            <w:tabs>
              <w:tab w:val="num" w:pos="720"/>
            </w:tabs>
            <w:rPr>
              <w:rFonts w:ascii="Cambria" w:hAnsi="Cambria"/>
              <w:sz w:val="22"/>
              <w:lang w:val="en-US"/>
            </w:rPr>
          </w:pPr>
          <w:r w:rsidRPr="00572CEA">
            <w:rPr>
              <w:rFonts w:ascii="Cambria" w:hAnsi="Cambria"/>
              <w:sz w:val="22"/>
              <w:lang w:val="en-US"/>
            </w:rPr>
            <w:t>The user logs in and navigates to their personalized dashboard.</w:t>
          </w:r>
        </w:p>
        <w:p w14:paraId="3F106C7A" w14:textId="77777777" w:rsidR="00572CEA" w:rsidRPr="00572CEA" w:rsidRDefault="00572CEA" w:rsidP="00CC330B">
          <w:pPr>
            <w:numPr>
              <w:ilvl w:val="1"/>
              <w:numId w:val="21"/>
            </w:numPr>
            <w:tabs>
              <w:tab w:val="num" w:pos="720"/>
            </w:tabs>
            <w:rPr>
              <w:rFonts w:ascii="Cambria" w:hAnsi="Cambria"/>
              <w:sz w:val="22"/>
              <w:lang w:val="en-US"/>
            </w:rPr>
          </w:pPr>
          <w:r w:rsidRPr="00572CEA">
            <w:rPr>
              <w:rFonts w:ascii="Cambria" w:hAnsi="Cambria"/>
              <w:sz w:val="22"/>
              <w:lang w:val="en-US"/>
            </w:rPr>
            <w:t>The default dashboard view is displayed with existing widgets (if any).</w:t>
          </w:r>
        </w:p>
        <w:p w14:paraId="21900971" w14:textId="75E22C15" w:rsidR="00010E0B" w:rsidRPr="00010E0B" w:rsidRDefault="00572CEA" w:rsidP="00CC330B">
          <w:pPr>
            <w:numPr>
              <w:ilvl w:val="0"/>
              <w:numId w:val="23"/>
            </w:numPr>
            <w:rPr>
              <w:rFonts w:ascii="Cambria" w:hAnsi="Cambria"/>
              <w:sz w:val="22"/>
              <w:lang w:val="en-US"/>
            </w:rPr>
          </w:pPr>
          <w:r w:rsidRPr="00572CEA">
            <w:rPr>
              <w:rFonts w:ascii="Cambria" w:hAnsi="Cambria"/>
              <w:sz w:val="22"/>
              <w:lang w:val="en-US"/>
            </w:rPr>
            <w:t>Select</w:t>
          </w:r>
          <w:r w:rsidR="00952753">
            <w:rPr>
              <w:rFonts w:ascii="Cambria" w:hAnsi="Cambria"/>
              <w:sz w:val="22"/>
              <w:lang w:val="en-US"/>
            </w:rPr>
            <w:t>ing</w:t>
          </w:r>
          <w:r w:rsidRPr="00572CEA">
            <w:rPr>
              <w:rFonts w:ascii="Cambria" w:hAnsi="Cambria"/>
              <w:sz w:val="22"/>
              <w:lang w:val="en-US"/>
            </w:rPr>
            <w:t xml:space="preserve"> a Widget:</w:t>
          </w:r>
        </w:p>
        <w:p w14:paraId="2DC6E7FA" w14:textId="4E86ACE8" w:rsidR="00010E0B" w:rsidRPr="00572CEA" w:rsidRDefault="00010E0B" w:rsidP="00CC330B">
          <w:pPr>
            <w:numPr>
              <w:ilvl w:val="1"/>
              <w:numId w:val="21"/>
            </w:numPr>
            <w:tabs>
              <w:tab w:val="num" w:pos="720"/>
            </w:tabs>
            <w:rPr>
              <w:rFonts w:ascii="Cambria" w:hAnsi="Cambria"/>
              <w:sz w:val="22"/>
              <w:lang w:val="en-US"/>
            </w:rPr>
          </w:pPr>
          <w:r w:rsidRPr="00572CEA">
            <w:rPr>
              <w:rFonts w:ascii="Cambria" w:hAnsi="Cambria"/>
              <w:sz w:val="22"/>
              <w:lang w:val="en-US"/>
            </w:rPr>
            <w:t xml:space="preserve">A library of available widgets (e.g., bar charts, line charts, aggregation widgets) is </w:t>
          </w:r>
          <w:r>
            <w:rPr>
              <w:rFonts w:ascii="Cambria" w:hAnsi="Cambria"/>
              <w:sz w:val="22"/>
              <w:lang w:val="en-US"/>
            </w:rPr>
            <w:t>available as a dropdown menu on each widget</w:t>
          </w:r>
          <w:r w:rsidRPr="00572CEA">
            <w:rPr>
              <w:rFonts w:ascii="Cambria" w:hAnsi="Cambria"/>
              <w:sz w:val="22"/>
              <w:lang w:val="en-US"/>
            </w:rPr>
            <w:t>.</w:t>
          </w:r>
        </w:p>
        <w:p w14:paraId="5E31FE57" w14:textId="37F3DDC8" w:rsidR="00572CEA" w:rsidRPr="00572CEA" w:rsidRDefault="00572CEA" w:rsidP="00CC330B">
          <w:pPr>
            <w:numPr>
              <w:ilvl w:val="1"/>
              <w:numId w:val="21"/>
            </w:numPr>
            <w:tabs>
              <w:tab w:val="num" w:pos="720"/>
            </w:tabs>
            <w:rPr>
              <w:rFonts w:ascii="Cambria" w:hAnsi="Cambria"/>
              <w:sz w:val="22"/>
              <w:lang w:val="en-US"/>
            </w:rPr>
          </w:pPr>
          <w:r w:rsidRPr="00572CEA">
            <w:rPr>
              <w:rFonts w:ascii="Cambria" w:hAnsi="Cambria"/>
              <w:sz w:val="22"/>
              <w:lang w:val="en-US"/>
            </w:rPr>
            <w:t>The user selects a widget type (e.g., horizontal bar chart) from the library.</w:t>
          </w:r>
        </w:p>
        <w:p w14:paraId="3EF72F4A" w14:textId="77777777" w:rsidR="00572CEA" w:rsidRPr="00572CEA" w:rsidRDefault="00572CEA" w:rsidP="00CC330B">
          <w:pPr>
            <w:numPr>
              <w:ilvl w:val="1"/>
              <w:numId w:val="21"/>
            </w:numPr>
            <w:tabs>
              <w:tab w:val="num" w:pos="720"/>
            </w:tabs>
            <w:rPr>
              <w:rFonts w:ascii="Cambria" w:hAnsi="Cambria"/>
              <w:sz w:val="22"/>
              <w:lang w:val="en-US"/>
            </w:rPr>
          </w:pPr>
          <w:r w:rsidRPr="00572CEA">
            <w:rPr>
              <w:rFonts w:ascii="Cambria" w:hAnsi="Cambria"/>
              <w:sz w:val="22"/>
              <w:lang w:val="en-US"/>
            </w:rPr>
            <w:t>A preview of the widget is shown, including placeholder data and visualization options.</w:t>
          </w:r>
        </w:p>
        <w:p w14:paraId="2BDE0200" w14:textId="1FBDC3B7" w:rsidR="00572CEA" w:rsidRPr="00572CEA" w:rsidRDefault="00572CEA" w:rsidP="00CC330B">
          <w:pPr>
            <w:numPr>
              <w:ilvl w:val="0"/>
              <w:numId w:val="23"/>
            </w:numPr>
            <w:rPr>
              <w:rFonts w:ascii="Cambria" w:hAnsi="Cambria"/>
              <w:sz w:val="22"/>
              <w:lang w:val="en-US"/>
            </w:rPr>
          </w:pPr>
          <w:r w:rsidRPr="00572CEA">
            <w:rPr>
              <w:rFonts w:ascii="Cambria" w:hAnsi="Cambria"/>
              <w:sz w:val="22"/>
              <w:lang w:val="en-US"/>
            </w:rPr>
            <w:t>Choos</w:t>
          </w:r>
          <w:r w:rsidR="00804BB6">
            <w:rPr>
              <w:rFonts w:ascii="Cambria" w:hAnsi="Cambria"/>
              <w:sz w:val="22"/>
              <w:lang w:val="en-US"/>
            </w:rPr>
            <w:t>ing</w:t>
          </w:r>
          <w:r w:rsidRPr="00572CEA">
            <w:rPr>
              <w:rFonts w:ascii="Cambria" w:hAnsi="Cambria"/>
              <w:sz w:val="22"/>
              <w:lang w:val="en-US"/>
            </w:rPr>
            <w:t xml:space="preserve"> a Data Source:</w:t>
          </w:r>
        </w:p>
        <w:p w14:paraId="7EFF84DA" w14:textId="77777777" w:rsidR="00572CEA" w:rsidRPr="00572CEA" w:rsidRDefault="00572CEA" w:rsidP="00CC330B">
          <w:pPr>
            <w:numPr>
              <w:ilvl w:val="1"/>
              <w:numId w:val="21"/>
            </w:numPr>
            <w:tabs>
              <w:tab w:val="num" w:pos="720"/>
            </w:tabs>
            <w:rPr>
              <w:rFonts w:ascii="Cambria" w:hAnsi="Cambria"/>
              <w:sz w:val="22"/>
              <w:lang w:val="en-US"/>
            </w:rPr>
          </w:pPr>
          <w:r w:rsidRPr="00572CEA">
            <w:rPr>
              <w:rFonts w:ascii="Cambria" w:hAnsi="Cambria"/>
              <w:sz w:val="22"/>
              <w:lang w:val="en-US"/>
            </w:rPr>
            <w:t>The user is prompted to select a data source from available integrations:</w:t>
          </w:r>
        </w:p>
        <w:p w14:paraId="6A8F56D9" w14:textId="77777777" w:rsidR="003E5CA7" w:rsidRPr="00572CEA" w:rsidRDefault="003E5CA7" w:rsidP="00CC330B">
          <w:pPr>
            <w:numPr>
              <w:ilvl w:val="2"/>
              <w:numId w:val="21"/>
            </w:numPr>
            <w:tabs>
              <w:tab w:val="num" w:pos="720"/>
            </w:tabs>
            <w:rPr>
              <w:rFonts w:ascii="Cambria" w:hAnsi="Cambria"/>
              <w:sz w:val="22"/>
              <w:lang w:val="en-US"/>
            </w:rPr>
          </w:pPr>
          <w:r w:rsidRPr="00572CEA">
            <w:rPr>
              <w:rFonts w:ascii="Cambria" w:hAnsi="Cambria"/>
              <w:sz w:val="22"/>
              <w:lang w:val="en-US"/>
            </w:rPr>
            <w:t>SQL Databases</w:t>
          </w:r>
        </w:p>
        <w:p w14:paraId="421995A9" w14:textId="1AF3EA27" w:rsidR="003E5CA7" w:rsidRPr="003E5CA7" w:rsidRDefault="003E5CA7" w:rsidP="00CC330B">
          <w:pPr>
            <w:numPr>
              <w:ilvl w:val="2"/>
              <w:numId w:val="21"/>
            </w:numPr>
            <w:tabs>
              <w:tab w:val="num" w:pos="720"/>
            </w:tabs>
            <w:rPr>
              <w:rFonts w:ascii="Cambria" w:hAnsi="Cambria"/>
              <w:sz w:val="22"/>
              <w:lang w:val="en-US"/>
            </w:rPr>
          </w:pPr>
          <w:r w:rsidRPr="00572CEA">
            <w:rPr>
              <w:rFonts w:ascii="Cambria" w:hAnsi="Cambria"/>
              <w:sz w:val="22"/>
              <w:lang w:val="en-US"/>
            </w:rPr>
            <w:t>RESTful APIs</w:t>
          </w:r>
        </w:p>
        <w:p w14:paraId="2B988AA5" w14:textId="4B98DB15" w:rsidR="00572CEA" w:rsidRPr="00572CEA" w:rsidRDefault="003E5CA7" w:rsidP="00CC330B">
          <w:pPr>
            <w:numPr>
              <w:ilvl w:val="2"/>
              <w:numId w:val="21"/>
            </w:numPr>
            <w:tabs>
              <w:tab w:val="num" w:pos="720"/>
            </w:tabs>
            <w:rPr>
              <w:rFonts w:ascii="Cambria" w:hAnsi="Cambria"/>
              <w:sz w:val="22"/>
              <w:lang w:val="en-US"/>
            </w:rPr>
          </w:pPr>
          <w:r>
            <w:rPr>
              <w:rFonts w:ascii="Cambria" w:hAnsi="Cambria"/>
              <w:sz w:val="22"/>
              <w:lang w:val="en-US"/>
            </w:rPr>
            <w:t>Third-party</w:t>
          </w:r>
          <w:r w:rsidR="00572CEA" w:rsidRPr="00572CEA">
            <w:rPr>
              <w:rFonts w:ascii="Cambria" w:hAnsi="Cambria"/>
              <w:sz w:val="22"/>
              <w:lang w:val="en-US"/>
            </w:rPr>
            <w:t xml:space="preserve"> Systems</w:t>
          </w:r>
        </w:p>
        <w:p w14:paraId="60BC1435" w14:textId="77777777" w:rsidR="00572CEA" w:rsidRDefault="00572CEA" w:rsidP="00CC330B">
          <w:pPr>
            <w:numPr>
              <w:ilvl w:val="1"/>
              <w:numId w:val="21"/>
            </w:numPr>
            <w:tabs>
              <w:tab w:val="num" w:pos="720"/>
            </w:tabs>
            <w:rPr>
              <w:rFonts w:ascii="Cambria" w:hAnsi="Cambria"/>
              <w:sz w:val="22"/>
              <w:lang w:val="en-US"/>
            </w:rPr>
          </w:pPr>
          <w:r w:rsidRPr="00572CEA">
            <w:rPr>
              <w:rFonts w:ascii="Cambria" w:hAnsi="Cambria"/>
              <w:sz w:val="22"/>
              <w:lang w:val="en-US"/>
            </w:rPr>
            <w:t>The system displays a dropdown menu or search bar to locate the desired data source.</w:t>
          </w:r>
        </w:p>
        <w:p w14:paraId="33AD21D4" w14:textId="4C192C13" w:rsidR="00782892" w:rsidRPr="00572CEA" w:rsidRDefault="00782892" w:rsidP="00CC330B">
          <w:pPr>
            <w:numPr>
              <w:ilvl w:val="1"/>
              <w:numId w:val="21"/>
            </w:numPr>
            <w:tabs>
              <w:tab w:val="num" w:pos="720"/>
            </w:tabs>
            <w:rPr>
              <w:rFonts w:ascii="Cambria" w:hAnsi="Cambria"/>
              <w:sz w:val="22"/>
              <w:lang w:val="en-US"/>
            </w:rPr>
          </w:pPr>
          <w:r>
            <w:rPr>
              <w:rFonts w:ascii="Cambria" w:hAnsi="Cambria"/>
              <w:sz w:val="22"/>
              <w:lang w:val="en-US"/>
            </w:rPr>
            <w:t>Once</w:t>
          </w:r>
          <w:r w:rsidR="00122E84">
            <w:rPr>
              <w:rFonts w:ascii="Cambria" w:hAnsi="Cambria"/>
              <w:sz w:val="22"/>
              <w:lang w:val="en-US"/>
            </w:rPr>
            <w:t xml:space="preserve"> the</w:t>
          </w:r>
          <w:r>
            <w:rPr>
              <w:rFonts w:ascii="Cambria" w:hAnsi="Cambria"/>
              <w:sz w:val="22"/>
              <w:lang w:val="en-US"/>
            </w:rPr>
            <w:t xml:space="preserve"> user selects a source, they are prompted to enter a query or command to fetch the required data from the database</w:t>
          </w:r>
        </w:p>
        <w:p w14:paraId="2A60122B" w14:textId="11135F94" w:rsidR="00572CEA" w:rsidRPr="00572CEA" w:rsidRDefault="00572CEA" w:rsidP="00CC330B">
          <w:pPr>
            <w:numPr>
              <w:ilvl w:val="0"/>
              <w:numId w:val="23"/>
            </w:numPr>
            <w:rPr>
              <w:rFonts w:ascii="Cambria" w:hAnsi="Cambria"/>
              <w:sz w:val="22"/>
              <w:lang w:val="en-US"/>
            </w:rPr>
          </w:pPr>
          <w:r w:rsidRPr="00572CEA">
            <w:rPr>
              <w:rFonts w:ascii="Cambria" w:hAnsi="Cambria"/>
              <w:sz w:val="22"/>
              <w:lang w:val="en-US"/>
            </w:rPr>
            <w:t>Configur</w:t>
          </w:r>
          <w:r w:rsidR="00D321ED">
            <w:rPr>
              <w:rFonts w:ascii="Cambria" w:hAnsi="Cambria"/>
              <w:sz w:val="22"/>
              <w:lang w:val="en-US"/>
            </w:rPr>
            <w:t>ing</w:t>
          </w:r>
          <w:r w:rsidRPr="00572CEA">
            <w:rPr>
              <w:rFonts w:ascii="Cambria" w:hAnsi="Cambria"/>
              <w:sz w:val="22"/>
              <w:lang w:val="en-US"/>
            </w:rPr>
            <w:t xml:space="preserve"> Widget Settings:</w:t>
          </w:r>
        </w:p>
        <w:p w14:paraId="42A5B817" w14:textId="77777777" w:rsidR="00572CEA" w:rsidRPr="00572CEA" w:rsidRDefault="00572CEA" w:rsidP="00CC330B">
          <w:pPr>
            <w:numPr>
              <w:ilvl w:val="1"/>
              <w:numId w:val="21"/>
            </w:numPr>
            <w:tabs>
              <w:tab w:val="num" w:pos="720"/>
            </w:tabs>
            <w:rPr>
              <w:rFonts w:ascii="Cambria" w:hAnsi="Cambria"/>
              <w:sz w:val="22"/>
              <w:lang w:val="en-US"/>
            </w:rPr>
          </w:pPr>
          <w:r w:rsidRPr="00572CEA">
            <w:rPr>
              <w:rFonts w:ascii="Cambria" w:hAnsi="Cambria"/>
              <w:sz w:val="22"/>
              <w:lang w:val="en-US"/>
            </w:rPr>
            <w:t>The user sets parameters for the widget, such as:</w:t>
          </w:r>
        </w:p>
        <w:p w14:paraId="6C088573" w14:textId="26B92BB4" w:rsidR="00D225CF" w:rsidRDefault="00D225CF" w:rsidP="00CC330B">
          <w:pPr>
            <w:numPr>
              <w:ilvl w:val="2"/>
              <w:numId w:val="21"/>
            </w:numPr>
            <w:tabs>
              <w:tab w:val="num" w:pos="720"/>
            </w:tabs>
            <w:rPr>
              <w:rFonts w:ascii="Cambria" w:hAnsi="Cambria"/>
              <w:sz w:val="22"/>
              <w:lang w:val="en-US"/>
            </w:rPr>
          </w:pPr>
          <w:r>
            <w:rPr>
              <w:rFonts w:ascii="Cambria" w:hAnsi="Cambria"/>
              <w:sz w:val="22"/>
              <w:lang w:val="en-US"/>
            </w:rPr>
            <w:t>Axes</w:t>
          </w:r>
        </w:p>
        <w:p w14:paraId="10A84E23" w14:textId="30D39451" w:rsidR="00D225CF" w:rsidRDefault="00D225CF" w:rsidP="00CC330B">
          <w:pPr>
            <w:numPr>
              <w:ilvl w:val="2"/>
              <w:numId w:val="21"/>
            </w:numPr>
            <w:tabs>
              <w:tab w:val="num" w:pos="720"/>
            </w:tabs>
            <w:rPr>
              <w:rFonts w:ascii="Cambria" w:hAnsi="Cambria"/>
              <w:sz w:val="22"/>
              <w:lang w:val="en-US"/>
            </w:rPr>
          </w:pPr>
          <w:r>
            <w:rPr>
              <w:rFonts w:ascii="Cambria" w:hAnsi="Cambria"/>
              <w:sz w:val="22"/>
              <w:lang w:val="en-US"/>
            </w:rPr>
            <w:t>Labels</w:t>
          </w:r>
        </w:p>
        <w:p w14:paraId="16104564" w14:textId="77777777" w:rsidR="00572CEA" w:rsidRPr="00572CEA" w:rsidRDefault="00572CEA" w:rsidP="00CC330B">
          <w:pPr>
            <w:numPr>
              <w:ilvl w:val="1"/>
              <w:numId w:val="21"/>
            </w:numPr>
            <w:tabs>
              <w:tab w:val="num" w:pos="720"/>
            </w:tabs>
            <w:rPr>
              <w:rFonts w:ascii="Cambria" w:hAnsi="Cambria"/>
              <w:sz w:val="22"/>
              <w:lang w:val="en-US"/>
            </w:rPr>
          </w:pPr>
          <w:r w:rsidRPr="00572CEA">
            <w:rPr>
              <w:rFonts w:ascii="Cambria" w:hAnsi="Cambria"/>
              <w:sz w:val="22"/>
              <w:lang w:val="en-US"/>
            </w:rPr>
            <w:t>A real-time preview updates as settings are adjusted.</w:t>
          </w:r>
        </w:p>
        <w:p w14:paraId="2B4A9B18" w14:textId="1438AC1F" w:rsidR="00572CEA" w:rsidRPr="00572CEA" w:rsidRDefault="00BB079B" w:rsidP="0029283E">
          <w:pPr>
            <w:tabs>
              <w:tab w:val="num" w:pos="720"/>
            </w:tabs>
            <w:rPr>
              <w:rFonts w:ascii="Cambria" w:hAnsi="Cambria"/>
              <w:b/>
              <w:bCs/>
              <w:sz w:val="22"/>
              <w:lang w:val="en-US"/>
            </w:rPr>
          </w:pPr>
          <w:r>
            <w:rPr>
              <w:rFonts w:ascii="Cambria" w:hAnsi="Cambria"/>
              <w:b/>
              <w:bCs/>
              <w:sz w:val="22"/>
              <w:lang w:val="en-US"/>
            </w:rPr>
            <w:t>4.</w:t>
          </w:r>
          <w:r w:rsidR="006C50BF">
            <w:rPr>
              <w:rFonts w:ascii="Cambria" w:hAnsi="Cambria"/>
              <w:b/>
              <w:bCs/>
              <w:sz w:val="22"/>
              <w:lang w:val="en-US"/>
            </w:rPr>
            <w:t>7</w:t>
          </w:r>
          <w:r>
            <w:rPr>
              <w:rFonts w:ascii="Cambria" w:hAnsi="Cambria"/>
              <w:b/>
              <w:bCs/>
              <w:sz w:val="22"/>
              <w:lang w:val="en-US"/>
            </w:rPr>
            <w:t>.</w:t>
          </w:r>
          <w:r w:rsidR="00D657E6">
            <w:rPr>
              <w:rFonts w:ascii="Cambria" w:hAnsi="Cambria"/>
              <w:b/>
              <w:bCs/>
              <w:sz w:val="22"/>
              <w:lang w:val="en-US"/>
            </w:rPr>
            <w:t>3</w:t>
          </w:r>
          <w:r>
            <w:rPr>
              <w:rFonts w:ascii="Cambria" w:hAnsi="Cambria"/>
              <w:b/>
              <w:bCs/>
              <w:sz w:val="22"/>
              <w:lang w:val="en-US"/>
            </w:rPr>
            <w:tab/>
          </w:r>
          <w:r w:rsidR="00572CEA" w:rsidRPr="00572CEA">
            <w:rPr>
              <w:rFonts w:ascii="Cambria" w:hAnsi="Cambria"/>
              <w:b/>
              <w:bCs/>
              <w:sz w:val="22"/>
              <w:lang w:val="en-US"/>
            </w:rPr>
            <w:t>Viewing and Interacting with Data</w:t>
          </w:r>
        </w:p>
        <w:p w14:paraId="682CA515" w14:textId="539725FF" w:rsidR="00572CEA" w:rsidRPr="00572CEA" w:rsidRDefault="006C50BF" w:rsidP="006C50BF">
          <w:pPr>
            <w:rPr>
              <w:rFonts w:ascii="Cambria" w:hAnsi="Cambria"/>
              <w:sz w:val="22"/>
              <w:lang w:val="en-US"/>
            </w:rPr>
          </w:pPr>
          <w:r>
            <w:rPr>
              <w:rFonts w:ascii="Cambria" w:hAnsi="Cambria"/>
              <w:sz w:val="22"/>
              <w:lang w:val="en-US"/>
            </w:rPr>
            <w:lastRenderedPageBreak/>
            <w:t>4.7.3.1</w:t>
          </w:r>
          <w:r>
            <w:rPr>
              <w:rFonts w:ascii="Cambria" w:hAnsi="Cambria"/>
              <w:sz w:val="22"/>
              <w:lang w:val="en-US"/>
            </w:rPr>
            <w:tab/>
          </w:r>
          <w:r w:rsidR="00572CEA" w:rsidRPr="00572CEA">
            <w:rPr>
              <w:rFonts w:ascii="Cambria" w:hAnsi="Cambria"/>
              <w:sz w:val="22"/>
              <w:lang w:val="en-US"/>
            </w:rPr>
            <w:t>Hover</w:t>
          </w:r>
          <w:r w:rsidR="00E7003F">
            <w:rPr>
              <w:rFonts w:ascii="Cambria" w:hAnsi="Cambria"/>
              <w:sz w:val="22"/>
              <w:lang w:val="en-US"/>
            </w:rPr>
            <w:t>ing</w:t>
          </w:r>
          <w:r w:rsidR="00572CEA" w:rsidRPr="00572CEA">
            <w:rPr>
              <w:rFonts w:ascii="Cambria" w:hAnsi="Cambria"/>
              <w:sz w:val="22"/>
              <w:lang w:val="en-US"/>
            </w:rPr>
            <w:t xml:space="preserve"> for Details:</w:t>
          </w:r>
        </w:p>
        <w:p w14:paraId="13C60DC5" w14:textId="77777777" w:rsidR="00572CEA" w:rsidRPr="00572CEA" w:rsidRDefault="00572CEA" w:rsidP="00CC330B">
          <w:pPr>
            <w:numPr>
              <w:ilvl w:val="1"/>
              <w:numId w:val="22"/>
            </w:numPr>
            <w:tabs>
              <w:tab w:val="num" w:pos="720"/>
            </w:tabs>
            <w:rPr>
              <w:rFonts w:ascii="Cambria" w:hAnsi="Cambria"/>
              <w:sz w:val="22"/>
              <w:lang w:val="en-US"/>
            </w:rPr>
          </w:pPr>
          <w:r w:rsidRPr="00572CEA">
            <w:rPr>
              <w:rFonts w:ascii="Cambria" w:hAnsi="Cambria"/>
              <w:sz w:val="22"/>
              <w:lang w:val="en-US"/>
            </w:rPr>
            <w:t>Hovering over a data point on the widget (e.g., a bar in a bar chart) displays a tooltip with additional information (e.g., exact value, percentage).</w:t>
          </w:r>
        </w:p>
        <w:p w14:paraId="7892805B" w14:textId="30E52BE2" w:rsidR="00572CEA" w:rsidRPr="00572CEA" w:rsidRDefault="006C50BF" w:rsidP="006C50BF">
          <w:pPr>
            <w:rPr>
              <w:rFonts w:ascii="Cambria" w:hAnsi="Cambria"/>
              <w:sz w:val="22"/>
              <w:lang w:val="en-US"/>
            </w:rPr>
          </w:pPr>
          <w:r>
            <w:rPr>
              <w:rFonts w:ascii="Cambria" w:hAnsi="Cambria"/>
              <w:sz w:val="22"/>
              <w:lang w:val="en-US"/>
            </w:rPr>
            <w:t>4.7.3.2</w:t>
          </w:r>
          <w:r>
            <w:rPr>
              <w:rFonts w:ascii="Cambria" w:hAnsi="Cambria"/>
              <w:sz w:val="22"/>
              <w:lang w:val="en-US"/>
            </w:rPr>
            <w:tab/>
          </w:r>
          <w:r w:rsidR="00572CEA" w:rsidRPr="00572CEA">
            <w:rPr>
              <w:rFonts w:ascii="Cambria" w:hAnsi="Cambria"/>
              <w:sz w:val="22"/>
              <w:lang w:val="en-US"/>
            </w:rPr>
            <w:t>Export</w:t>
          </w:r>
          <w:r w:rsidR="00E7003F">
            <w:rPr>
              <w:rFonts w:ascii="Cambria" w:hAnsi="Cambria"/>
              <w:sz w:val="22"/>
              <w:lang w:val="en-US"/>
            </w:rPr>
            <w:t>ing</w:t>
          </w:r>
          <w:r w:rsidR="00572CEA" w:rsidRPr="00572CEA">
            <w:rPr>
              <w:rFonts w:ascii="Cambria" w:hAnsi="Cambria"/>
              <w:sz w:val="22"/>
              <w:lang w:val="en-US"/>
            </w:rPr>
            <w:t xml:space="preserve"> Widget Data:</w:t>
          </w:r>
        </w:p>
        <w:p w14:paraId="4E6B68C6" w14:textId="09BEDDCA" w:rsidR="00572CEA" w:rsidRPr="00572CEA" w:rsidRDefault="00572CEA" w:rsidP="00CC330B">
          <w:pPr>
            <w:numPr>
              <w:ilvl w:val="1"/>
              <w:numId w:val="22"/>
            </w:numPr>
            <w:tabs>
              <w:tab w:val="num" w:pos="720"/>
            </w:tabs>
            <w:rPr>
              <w:rFonts w:ascii="Cambria" w:hAnsi="Cambria"/>
              <w:sz w:val="22"/>
              <w:lang w:val="en-US"/>
            </w:rPr>
          </w:pPr>
          <w:r w:rsidRPr="00572CEA">
            <w:rPr>
              <w:rFonts w:ascii="Cambria" w:hAnsi="Cambria"/>
              <w:sz w:val="22"/>
              <w:lang w:val="en-US"/>
            </w:rPr>
            <w:t>The user clicks the export icon on a widget to download data in formats like CSV, Excel, or PDF.</w:t>
          </w:r>
        </w:p>
        <w:p w14:paraId="099F50FF" w14:textId="6D1CAD7B" w:rsidR="00572CEA" w:rsidRPr="005B14FD" w:rsidRDefault="00C552B0" w:rsidP="0029283E">
          <w:pPr>
            <w:tabs>
              <w:tab w:val="num" w:pos="720"/>
            </w:tabs>
            <w:rPr>
              <w:rFonts w:ascii="Cambria" w:hAnsi="Cambria"/>
              <w:b/>
              <w:bCs/>
              <w:sz w:val="22"/>
              <w:highlight w:val="yellow"/>
              <w:lang w:val="en-US"/>
            </w:rPr>
          </w:pPr>
          <w:r w:rsidRPr="005B14FD">
            <w:rPr>
              <w:rFonts w:ascii="Cambria" w:hAnsi="Cambria"/>
              <w:b/>
              <w:bCs/>
              <w:sz w:val="22"/>
              <w:highlight w:val="yellow"/>
              <w:lang w:val="en-US"/>
            </w:rPr>
            <w:t>4.</w:t>
          </w:r>
          <w:r w:rsidR="006C50BF" w:rsidRPr="005B14FD">
            <w:rPr>
              <w:rFonts w:ascii="Cambria" w:hAnsi="Cambria"/>
              <w:b/>
              <w:bCs/>
              <w:sz w:val="22"/>
              <w:highlight w:val="yellow"/>
              <w:lang w:val="en-US"/>
            </w:rPr>
            <w:t>7</w:t>
          </w:r>
          <w:r w:rsidRPr="005B14FD">
            <w:rPr>
              <w:rFonts w:ascii="Cambria" w:hAnsi="Cambria"/>
              <w:b/>
              <w:bCs/>
              <w:sz w:val="22"/>
              <w:highlight w:val="yellow"/>
              <w:lang w:val="en-US"/>
            </w:rPr>
            <w:t>.4</w:t>
          </w:r>
          <w:r w:rsidRPr="005B14FD">
            <w:rPr>
              <w:rFonts w:ascii="Cambria" w:hAnsi="Cambria"/>
              <w:b/>
              <w:bCs/>
              <w:sz w:val="22"/>
              <w:highlight w:val="yellow"/>
              <w:lang w:val="en-US"/>
            </w:rPr>
            <w:tab/>
          </w:r>
          <w:r w:rsidR="00572CEA" w:rsidRPr="005B14FD">
            <w:rPr>
              <w:rFonts w:ascii="Cambria" w:hAnsi="Cambria"/>
              <w:b/>
              <w:bCs/>
              <w:sz w:val="22"/>
              <w:highlight w:val="yellow"/>
              <w:lang w:val="en-US"/>
            </w:rPr>
            <w:t>Managing Aggregation Widgets</w:t>
          </w:r>
        </w:p>
        <w:p w14:paraId="3FF2EAAD" w14:textId="7D8890B6" w:rsidR="00572CEA" w:rsidRPr="005B14FD" w:rsidRDefault="007348F7" w:rsidP="00CC330B">
          <w:pPr>
            <w:numPr>
              <w:ilvl w:val="0"/>
              <w:numId w:val="23"/>
            </w:numPr>
            <w:rPr>
              <w:rFonts w:ascii="Cambria" w:hAnsi="Cambria"/>
              <w:sz w:val="22"/>
              <w:highlight w:val="yellow"/>
              <w:lang w:val="en-US"/>
            </w:rPr>
          </w:pPr>
          <w:r w:rsidRPr="005B14FD">
            <w:rPr>
              <w:rFonts w:ascii="Cambria" w:hAnsi="Cambria"/>
              <w:sz w:val="22"/>
              <w:highlight w:val="yellow"/>
              <w:lang w:val="en-US"/>
            </w:rPr>
            <w:t>Configuring</w:t>
          </w:r>
          <w:r w:rsidR="00572CEA" w:rsidRPr="005B14FD">
            <w:rPr>
              <w:rFonts w:ascii="Cambria" w:hAnsi="Cambria"/>
              <w:sz w:val="22"/>
              <w:highlight w:val="yellow"/>
              <w:lang w:val="en-US"/>
            </w:rPr>
            <w:t xml:space="preserve"> an Aggregation Widget:</w:t>
          </w:r>
        </w:p>
        <w:p w14:paraId="6521D6D9" w14:textId="77777777" w:rsidR="00572CEA" w:rsidRPr="005B14FD" w:rsidRDefault="00572CEA" w:rsidP="00CC330B">
          <w:pPr>
            <w:numPr>
              <w:ilvl w:val="1"/>
              <w:numId w:val="23"/>
            </w:numPr>
            <w:tabs>
              <w:tab w:val="num" w:pos="720"/>
            </w:tabs>
            <w:rPr>
              <w:rFonts w:ascii="Cambria" w:hAnsi="Cambria"/>
              <w:sz w:val="22"/>
              <w:highlight w:val="yellow"/>
              <w:lang w:val="en-US"/>
            </w:rPr>
          </w:pPr>
          <w:r w:rsidRPr="005B14FD">
            <w:rPr>
              <w:rFonts w:ascii="Cambria" w:hAnsi="Cambria"/>
              <w:sz w:val="22"/>
              <w:highlight w:val="yellow"/>
              <w:lang w:val="en-US"/>
            </w:rPr>
            <w:t>The user selects a widget type like “Sum” or “Count” from the widget library.</w:t>
          </w:r>
        </w:p>
        <w:p w14:paraId="5E3C212A" w14:textId="5BE726B0" w:rsidR="00572CEA" w:rsidRPr="005B14FD" w:rsidRDefault="00572CEA" w:rsidP="00CC330B">
          <w:pPr>
            <w:numPr>
              <w:ilvl w:val="0"/>
              <w:numId w:val="23"/>
            </w:numPr>
            <w:rPr>
              <w:rFonts w:ascii="Cambria" w:hAnsi="Cambria"/>
              <w:sz w:val="22"/>
              <w:highlight w:val="yellow"/>
              <w:lang w:val="en-US"/>
            </w:rPr>
          </w:pPr>
          <w:r w:rsidRPr="005B14FD">
            <w:rPr>
              <w:rFonts w:ascii="Cambria" w:hAnsi="Cambria"/>
              <w:sz w:val="22"/>
              <w:highlight w:val="yellow"/>
              <w:lang w:val="en-US"/>
            </w:rPr>
            <w:t>Choos</w:t>
          </w:r>
          <w:r w:rsidR="007348F7" w:rsidRPr="005B14FD">
            <w:rPr>
              <w:rFonts w:ascii="Cambria" w:hAnsi="Cambria"/>
              <w:sz w:val="22"/>
              <w:highlight w:val="yellow"/>
              <w:lang w:val="en-US"/>
            </w:rPr>
            <w:t>ing</w:t>
          </w:r>
          <w:r w:rsidRPr="005B14FD">
            <w:rPr>
              <w:rFonts w:ascii="Cambria" w:hAnsi="Cambria"/>
              <w:sz w:val="22"/>
              <w:highlight w:val="yellow"/>
              <w:lang w:val="en-US"/>
            </w:rPr>
            <w:t xml:space="preserve"> Metrics:</w:t>
          </w:r>
        </w:p>
        <w:p w14:paraId="43D13C66" w14:textId="77777777" w:rsidR="00572CEA" w:rsidRPr="005B14FD" w:rsidRDefault="00572CEA" w:rsidP="00CC330B">
          <w:pPr>
            <w:numPr>
              <w:ilvl w:val="1"/>
              <w:numId w:val="23"/>
            </w:numPr>
            <w:tabs>
              <w:tab w:val="num" w:pos="720"/>
            </w:tabs>
            <w:rPr>
              <w:rFonts w:ascii="Cambria" w:hAnsi="Cambria"/>
              <w:sz w:val="22"/>
              <w:highlight w:val="yellow"/>
              <w:lang w:val="en-US"/>
            </w:rPr>
          </w:pPr>
          <w:r w:rsidRPr="005B14FD">
            <w:rPr>
              <w:rFonts w:ascii="Cambria" w:hAnsi="Cambria"/>
              <w:sz w:val="22"/>
              <w:highlight w:val="yellow"/>
              <w:lang w:val="en-US"/>
            </w:rPr>
            <w:t>The user selects a specific metric (e.g., total revenue, number of tasks).</w:t>
          </w:r>
        </w:p>
        <w:p w14:paraId="4D06DD5C" w14:textId="77777777" w:rsidR="00572CEA" w:rsidRPr="005B14FD" w:rsidRDefault="00572CEA" w:rsidP="00CC330B">
          <w:pPr>
            <w:numPr>
              <w:ilvl w:val="1"/>
              <w:numId w:val="23"/>
            </w:numPr>
            <w:tabs>
              <w:tab w:val="num" w:pos="720"/>
            </w:tabs>
            <w:rPr>
              <w:rFonts w:ascii="Cambria" w:hAnsi="Cambria"/>
              <w:sz w:val="22"/>
              <w:highlight w:val="yellow"/>
              <w:lang w:val="en-US"/>
            </w:rPr>
          </w:pPr>
          <w:r w:rsidRPr="005B14FD">
            <w:rPr>
              <w:rFonts w:ascii="Cambria" w:hAnsi="Cambria"/>
              <w:sz w:val="22"/>
              <w:highlight w:val="yellow"/>
              <w:lang w:val="en-US"/>
            </w:rPr>
            <w:t>Filters (e.g., by date range or category) can be applied to refine the aggregation.</w:t>
          </w:r>
        </w:p>
        <w:p w14:paraId="1B66F721" w14:textId="23A89C6F" w:rsidR="00572CEA" w:rsidRPr="005B14FD" w:rsidRDefault="00572CEA" w:rsidP="00CC330B">
          <w:pPr>
            <w:numPr>
              <w:ilvl w:val="0"/>
              <w:numId w:val="23"/>
            </w:numPr>
            <w:rPr>
              <w:rFonts w:ascii="Cambria" w:hAnsi="Cambria"/>
              <w:sz w:val="22"/>
              <w:highlight w:val="yellow"/>
              <w:lang w:val="en-US"/>
            </w:rPr>
          </w:pPr>
          <w:r w:rsidRPr="005B14FD">
            <w:rPr>
              <w:rFonts w:ascii="Cambria" w:hAnsi="Cambria"/>
              <w:sz w:val="22"/>
              <w:highlight w:val="yellow"/>
              <w:lang w:val="en-US"/>
            </w:rPr>
            <w:t>Display</w:t>
          </w:r>
          <w:r w:rsidR="007348F7" w:rsidRPr="005B14FD">
            <w:rPr>
              <w:rFonts w:ascii="Cambria" w:hAnsi="Cambria"/>
              <w:sz w:val="22"/>
              <w:highlight w:val="yellow"/>
              <w:lang w:val="en-US"/>
            </w:rPr>
            <w:t>ing</w:t>
          </w:r>
          <w:r w:rsidRPr="005B14FD">
            <w:rPr>
              <w:rFonts w:ascii="Cambria" w:hAnsi="Cambria"/>
              <w:sz w:val="22"/>
              <w:highlight w:val="yellow"/>
              <w:lang w:val="en-US"/>
            </w:rPr>
            <w:t xml:space="preserve"> Data:</w:t>
          </w:r>
        </w:p>
        <w:p w14:paraId="05369E50" w14:textId="50CED1B5" w:rsidR="00572CEA" w:rsidRPr="003128C0" w:rsidRDefault="00572CEA" w:rsidP="003128C0">
          <w:pPr>
            <w:numPr>
              <w:ilvl w:val="1"/>
              <w:numId w:val="23"/>
            </w:numPr>
            <w:tabs>
              <w:tab w:val="num" w:pos="720"/>
            </w:tabs>
            <w:rPr>
              <w:rFonts w:ascii="Cambria" w:hAnsi="Cambria"/>
              <w:sz w:val="22"/>
              <w:highlight w:val="yellow"/>
              <w:lang w:val="en-US"/>
            </w:rPr>
          </w:pPr>
          <w:r w:rsidRPr="005B14FD">
            <w:rPr>
              <w:rFonts w:ascii="Cambria" w:hAnsi="Cambria"/>
              <w:sz w:val="22"/>
              <w:highlight w:val="yellow"/>
              <w:lang w:val="en-US"/>
            </w:rPr>
            <w:t>The widget prominently displays the calculated value, such as:</w:t>
          </w:r>
          <w:r w:rsidR="003128C0">
            <w:rPr>
              <w:rFonts w:ascii="Cambria" w:hAnsi="Cambria"/>
              <w:sz w:val="22"/>
              <w:highlight w:val="yellow"/>
              <w:lang w:val="en-US"/>
            </w:rPr>
            <w:t xml:space="preserve"> </w:t>
          </w:r>
          <w:r w:rsidRPr="003128C0">
            <w:rPr>
              <w:rFonts w:ascii="Cambria" w:hAnsi="Cambria"/>
              <w:sz w:val="22"/>
              <w:highlight w:val="yellow"/>
              <w:lang w:val="en-US"/>
            </w:rPr>
            <w:t>“</w:t>
          </w:r>
          <w:r w:rsidR="007348F7" w:rsidRPr="003128C0">
            <w:rPr>
              <w:rFonts w:ascii="Cambria" w:hAnsi="Cambria"/>
              <w:sz w:val="22"/>
              <w:highlight w:val="yellow"/>
              <w:lang w:val="en-US"/>
            </w:rPr>
            <w:t xml:space="preserve">Average </w:t>
          </w:r>
          <w:r w:rsidRPr="003128C0">
            <w:rPr>
              <w:rFonts w:ascii="Cambria" w:hAnsi="Cambria"/>
              <w:sz w:val="22"/>
              <w:highlight w:val="yellow"/>
              <w:lang w:val="en-US"/>
            </w:rPr>
            <w:t>Tasks Completed: 150”</w:t>
          </w:r>
        </w:p>
        <w:p w14:paraId="411A83B8" w14:textId="77777777" w:rsidR="000D3C90" w:rsidRDefault="00CC68F7" w:rsidP="000D3C90">
          <w:pPr>
            <w:pStyle w:val="Heading1"/>
            <w:rPr>
              <w:lang w:val="en-US"/>
            </w:rPr>
          </w:pPr>
          <w:r w:rsidRPr="0029283E">
            <w:rPr>
              <w:rFonts w:ascii="Cambria" w:hAnsi="Cambria"/>
              <w:sz w:val="22"/>
              <w:lang w:val="en-US"/>
            </w:rPr>
            <w:br w:type="page"/>
          </w:r>
        </w:p>
      </w:sdtContent>
    </w:sdt>
    <w:p w14:paraId="6E3BDF34" w14:textId="2F92DA5E" w:rsidR="00A613F5" w:rsidRPr="00EB4296" w:rsidRDefault="001243CB" w:rsidP="00EB4296">
      <w:pPr>
        <w:pStyle w:val="Heading1"/>
        <w:numPr>
          <w:ilvl w:val="0"/>
          <w:numId w:val="0"/>
        </w:numPr>
        <w:rPr>
          <w:rFonts w:ascii="Cambria" w:hAnsi="Cambria"/>
        </w:rPr>
      </w:pPr>
      <w:r>
        <w:rPr>
          <w:rFonts w:ascii="Cambria" w:hAnsi="Cambria"/>
        </w:rPr>
        <w:lastRenderedPageBreak/>
        <w:t>5.</w:t>
      </w:r>
      <w:r w:rsidR="000D3C90" w:rsidRPr="000D3C90">
        <w:rPr>
          <w:rFonts w:ascii="Cambria" w:hAnsi="Cambria"/>
        </w:rPr>
        <w:t xml:space="preserve"> </w:t>
      </w:r>
      <w:r w:rsidR="002E69C8">
        <w:rPr>
          <w:rFonts w:ascii="Cambria" w:hAnsi="Cambria"/>
        </w:rPr>
        <w:t>Document</w:t>
      </w:r>
      <w:r w:rsidR="000D3C90" w:rsidRPr="00E011A3">
        <w:rPr>
          <w:rFonts w:ascii="Cambria" w:hAnsi="Cambria"/>
        </w:rPr>
        <w:t xml:space="preserve"> Management</w:t>
      </w:r>
    </w:p>
    <w:p w14:paraId="5EC48EC6" w14:textId="5E615C55" w:rsidR="00EB4296" w:rsidRPr="00BA1C90" w:rsidRDefault="00EB4296" w:rsidP="00EB4296">
      <w:pPr>
        <w:pStyle w:val="Heading2"/>
        <w:numPr>
          <w:ilvl w:val="0"/>
          <w:numId w:val="0"/>
        </w:numPr>
        <w:spacing w:before="360" w:after="200"/>
        <w:ind w:left="431" w:hanging="431"/>
        <w:jc w:val="left"/>
        <w:rPr>
          <w:rFonts w:ascii="Cambria" w:hAnsi="Cambria"/>
          <w:color w:val="000000" w:themeColor="text1"/>
          <w:lang w:val="en-US"/>
        </w:rPr>
      </w:pPr>
      <w:r>
        <w:rPr>
          <w:rFonts w:ascii="Cambria" w:hAnsi="Cambria"/>
          <w:color w:val="000000" w:themeColor="text1"/>
          <w:lang w:val="en-US"/>
        </w:rPr>
        <w:t>5.1</w:t>
      </w:r>
      <w:r>
        <w:rPr>
          <w:rFonts w:ascii="Cambria" w:hAnsi="Cambria"/>
          <w:color w:val="000000" w:themeColor="text1"/>
          <w:lang w:val="en-US"/>
        </w:rPr>
        <w:tab/>
      </w:r>
      <w:r w:rsidRPr="00BA1C90">
        <w:rPr>
          <w:rFonts w:ascii="Cambria" w:hAnsi="Cambria"/>
          <w:color w:val="000000" w:themeColor="text1"/>
          <w:lang w:val="en-US"/>
        </w:rPr>
        <w:t>Approach and Methodology</w:t>
      </w:r>
    </w:p>
    <w:p w14:paraId="6A9F3C78" w14:textId="7E01F286" w:rsidR="00EB4296" w:rsidRDefault="00EB4296" w:rsidP="00EB4296">
      <w:pPr>
        <w:rPr>
          <w:rFonts w:ascii="Cambria" w:hAnsi="Cambria"/>
          <w:sz w:val="22"/>
          <w:lang w:val="en-US"/>
        </w:rPr>
      </w:pPr>
      <w:r w:rsidRPr="00EB4296">
        <w:rPr>
          <w:rFonts w:ascii="Cambria" w:hAnsi="Cambria"/>
          <w:sz w:val="22"/>
        </w:rPr>
        <w:t>This section outlines the approach and methodology for the development, implementation, and maintenance of the Document Management System (DMS), ensuring a secure and user-friendly solution for document storage, retrieval, and organization.</w:t>
      </w:r>
    </w:p>
    <w:p w14:paraId="42784FBC" w14:textId="47A9CE91" w:rsidR="00EB4296" w:rsidRPr="00623F17" w:rsidRDefault="00FE690C" w:rsidP="00EB4296">
      <w:pPr>
        <w:pStyle w:val="Heading2"/>
        <w:numPr>
          <w:ilvl w:val="0"/>
          <w:numId w:val="0"/>
        </w:numPr>
        <w:spacing w:before="360" w:after="200"/>
        <w:ind w:left="431" w:hanging="431"/>
        <w:jc w:val="left"/>
        <w:rPr>
          <w:rFonts w:ascii="Cambria" w:hAnsi="Cambria"/>
          <w:color w:val="000000" w:themeColor="text1"/>
          <w:lang w:val="en-US"/>
        </w:rPr>
      </w:pPr>
      <w:r>
        <w:rPr>
          <w:rFonts w:ascii="Cambria" w:hAnsi="Cambria"/>
          <w:color w:val="000000" w:themeColor="text1"/>
          <w:lang w:val="en-US"/>
        </w:rPr>
        <w:t>5</w:t>
      </w:r>
      <w:r w:rsidR="00EB4296" w:rsidRPr="00D00F01">
        <w:rPr>
          <w:rFonts w:ascii="Cambria" w:hAnsi="Cambria"/>
          <w:color w:val="000000" w:themeColor="text1"/>
          <w:lang w:val="en-US"/>
        </w:rPr>
        <w:t>.</w:t>
      </w:r>
      <w:r w:rsidR="00EB4296">
        <w:rPr>
          <w:rFonts w:ascii="Cambria" w:hAnsi="Cambria"/>
          <w:color w:val="000000" w:themeColor="text1"/>
          <w:lang w:val="en-US"/>
        </w:rPr>
        <w:t>1.1</w:t>
      </w:r>
      <w:r w:rsidR="00EB4296" w:rsidRPr="00D00F01">
        <w:rPr>
          <w:rFonts w:ascii="Cambria" w:hAnsi="Cambria"/>
          <w:color w:val="000000" w:themeColor="text1"/>
          <w:lang w:val="en-US"/>
        </w:rPr>
        <w:tab/>
      </w:r>
      <w:r w:rsidR="00EB4296" w:rsidRPr="00623F17">
        <w:rPr>
          <w:rFonts w:ascii="Cambria" w:hAnsi="Cambria"/>
          <w:color w:val="000000" w:themeColor="text1"/>
          <w:lang w:val="en-US"/>
        </w:rPr>
        <w:t>Approach</w:t>
      </w:r>
    </w:p>
    <w:p w14:paraId="22F9B409" w14:textId="58F859B4" w:rsidR="007C27AD" w:rsidRPr="007C27AD" w:rsidRDefault="007C27AD" w:rsidP="007C27AD">
      <w:pPr>
        <w:rPr>
          <w:rFonts w:ascii="Cambria" w:hAnsi="Cambria"/>
          <w:sz w:val="22"/>
          <w:lang w:val="en-US"/>
        </w:rPr>
      </w:pPr>
      <w:r w:rsidRPr="006C6F8F">
        <w:rPr>
          <w:rFonts w:ascii="Cambria" w:hAnsi="Cambria"/>
          <w:b/>
          <w:bCs/>
          <w:sz w:val="22"/>
          <w:lang w:val="en-US"/>
        </w:rPr>
        <w:t>5.1.1</w:t>
      </w:r>
      <w:r w:rsidR="006C6F8F">
        <w:rPr>
          <w:rFonts w:ascii="Cambria" w:hAnsi="Cambria"/>
          <w:b/>
          <w:bCs/>
          <w:sz w:val="22"/>
          <w:lang w:val="en-US"/>
        </w:rPr>
        <w:t>.1</w:t>
      </w:r>
      <w:r>
        <w:rPr>
          <w:rFonts w:ascii="Cambria" w:hAnsi="Cambria"/>
          <w:sz w:val="22"/>
          <w:lang w:val="en-US"/>
        </w:rPr>
        <w:tab/>
      </w:r>
      <w:r w:rsidRPr="007C27AD">
        <w:rPr>
          <w:rFonts w:ascii="Cambria" w:hAnsi="Cambria"/>
          <w:b/>
          <w:bCs/>
          <w:sz w:val="22"/>
          <w:lang w:val="en-US"/>
        </w:rPr>
        <w:t>Centralized Repository Design</w:t>
      </w:r>
      <w:r w:rsidRPr="007C27AD">
        <w:rPr>
          <w:rFonts w:ascii="Cambria" w:hAnsi="Cambria"/>
          <w:sz w:val="22"/>
          <w:lang w:val="en-US"/>
        </w:rPr>
        <w:t>:</w:t>
      </w:r>
      <w:r>
        <w:rPr>
          <w:rFonts w:ascii="Cambria" w:hAnsi="Cambria"/>
          <w:sz w:val="22"/>
          <w:lang w:val="en-US"/>
        </w:rPr>
        <w:t xml:space="preserve"> </w:t>
      </w:r>
      <w:r w:rsidRPr="007C27AD">
        <w:rPr>
          <w:rFonts w:ascii="Cambria" w:hAnsi="Cambria"/>
          <w:sz w:val="22"/>
          <w:lang w:val="en-US"/>
        </w:rPr>
        <w:t>Create a unified platform for storing and managing documents.</w:t>
      </w:r>
    </w:p>
    <w:p w14:paraId="607C8EF1" w14:textId="4F19C94E" w:rsidR="007C27AD" w:rsidRPr="007C27AD" w:rsidRDefault="007C27AD" w:rsidP="007C27AD">
      <w:pPr>
        <w:rPr>
          <w:rFonts w:ascii="Cambria" w:hAnsi="Cambria"/>
          <w:sz w:val="22"/>
          <w:lang w:val="en-US"/>
        </w:rPr>
      </w:pPr>
      <w:r w:rsidRPr="006C6F8F">
        <w:rPr>
          <w:rFonts w:ascii="Cambria" w:hAnsi="Cambria"/>
          <w:b/>
          <w:bCs/>
          <w:sz w:val="22"/>
          <w:lang w:val="en-US"/>
        </w:rPr>
        <w:t>5.1.</w:t>
      </w:r>
      <w:r w:rsidR="006C6F8F">
        <w:rPr>
          <w:rFonts w:ascii="Cambria" w:hAnsi="Cambria"/>
          <w:b/>
          <w:bCs/>
          <w:sz w:val="22"/>
          <w:lang w:val="en-US"/>
        </w:rPr>
        <w:t>1.2</w:t>
      </w:r>
      <w:r w:rsidRPr="006C6F8F">
        <w:rPr>
          <w:rFonts w:ascii="Cambria" w:hAnsi="Cambria"/>
          <w:b/>
          <w:bCs/>
          <w:sz w:val="22"/>
          <w:lang w:val="en-US"/>
        </w:rPr>
        <w:tab/>
      </w:r>
      <w:r w:rsidRPr="007C27AD">
        <w:rPr>
          <w:rFonts w:ascii="Cambria" w:hAnsi="Cambria"/>
          <w:b/>
          <w:bCs/>
          <w:sz w:val="22"/>
          <w:lang w:val="en-US"/>
        </w:rPr>
        <w:t>Version control:</w:t>
      </w:r>
      <w:r>
        <w:rPr>
          <w:rFonts w:ascii="Cambria" w:hAnsi="Cambria"/>
          <w:sz w:val="22"/>
          <w:lang w:val="en-US"/>
        </w:rPr>
        <w:t xml:space="preserve"> </w:t>
      </w:r>
      <w:r w:rsidRPr="007C27AD">
        <w:rPr>
          <w:rFonts w:ascii="Cambria" w:hAnsi="Cambria"/>
          <w:sz w:val="22"/>
          <w:lang w:val="en-US"/>
        </w:rPr>
        <w:t>Enable access to version-controlled files and metadata.</w:t>
      </w:r>
    </w:p>
    <w:p w14:paraId="1EEFD01B" w14:textId="6D7BA26A" w:rsidR="00EB4296" w:rsidRDefault="006C6F8F" w:rsidP="00EB4296">
      <w:pPr>
        <w:pStyle w:val="Heading2"/>
        <w:numPr>
          <w:ilvl w:val="0"/>
          <w:numId w:val="0"/>
        </w:numPr>
        <w:spacing w:before="360" w:after="200"/>
        <w:ind w:left="431" w:hanging="431"/>
        <w:jc w:val="left"/>
        <w:rPr>
          <w:rFonts w:ascii="Cambria" w:hAnsi="Cambria"/>
          <w:color w:val="000000" w:themeColor="text1"/>
          <w:lang w:val="en-US"/>
        </w:rPr>
      </w:pPr>
      <w:r>
        <w:rPr>
          <w:rFonts w:ascii="Cambria" w:hAnsi="Cambria"/>
          <w:color w:val="000000" w:themeColor="text1"/>
          <w:lang w:val="en-US"/>
        </w:rPr>
        <w:t>5</w:t>
      </w:r>
      <w:r w:rsidR="00EB4296" w:rsidRPr="00D00F01">
        <w:rPr>
          <w:rFonts w:ascii="Cambria" w:hAnsi="Cambria"/>
          <w:color w:val="000000" w:themeColor="text1"/>
          <w:lang w:val="en-US"/>
        </w:rPr>
        <w:t>.</w:t>
      </w:r>
      <w:r w:rsidR="00EB4296">
        <w:rPr>
          <w:rFonts w:ascii="Cambria" w:hAnsi="Cambria"/>
          <w:color w:val="000000" w:themeColor="text1"/>
          <w:lang w:val="en-US"/>
        </w:rPr>
        <w:t>1.2</w:t>
      </w:r>
      <w:r w:rsidR="00EB4296" w:rsidRPr="00D00F01">
        <w:rPr>
          <w:rFonts w:ascii="Cambria" w:hAnsi="Cambria"/>
          <w:color w:val="000000" w:themeColor="text1"/>
          <w:lang w:val="en-US"/>
        </w:rPr>
        <w:tab/>
        <w:t>Methodology</w:t>
      </w:r>
    </w:p>
    <w:p w14:paraId="6262E3EE" w14:textId="58FF336E" w:rsidR="007B2AB0" w:rsidRPr="007B2AB0" w:rsidRDefault="00D10596" w:rsidP="007B2AB0">
      <w:pPr>
        <w:rPr>
          <w:rFonts w:ascii="Cambria" w:hAnsi="Cambria"/>
          <w:sz w:val="22"/>
          <w:lang w:val="en-US"/>
        </w:rPr>
      </w:pPr>
      <w:r>
        <w:rPr>
          <w:rFonts w:ascii="Cambria" w:hAnsi="Cambria"/>
          <w:sz w:val="22"/>
          <w:lang w:val="en-US"/>
        </w:rPr>
        <w:t>5.1.2.1</w:t>
      </w:r>
      <w:r>
        <w:rPr>
          <w:rFonts w:ascii="Cambria" w:hAnsi="Cambria"/>
          <w:sz w:val="22"/>
          <w:lang w:val="en-US"/>
        </w:rPr>
        <w:tab/>
      </w:r>
      <w:r w:rsidR="007B2AB0" w:rsidRPr="007B2AB0">
        <w:rPr>
          <w:rFonts w:ascii="Cambria" w:hAnsi="Cambria"/>
          <w:b/>
          <w:bCs/>
          <w:sz w:val="22"/>
          <w:lang w:val="en-US"/>
        </w:rPr>
        <w:t>Requirement Analysis</w:t>
      </w:r>
      <w:r w:rsidR="007B2AB0" w:rsidRPr="007B2AB0">
        <w:rPr>
          <w:rFonts w:ascii="Cambria" w:hAnsi="Cambria"/>
          <w:sz w:val="22"/>
          <w:lang w:val="en-US"/>
        </w:rPr>
        <w:t>:</w:t>
      </w:r>
      <w:r w:rsidR="007B2AB0">
        <w:rPr>
          <w:rFonts w:ascii="Cambria" w:hAnsi="Cambria"/>
          <w:sz w:val="22"/>
          <w:lang w:val="en-US"/>
        </w:rPr>
        <w:t xml:space="preserve"> </w:t>
      </w:r>
      <w:r w:rsidR="007B2AB0" w:rsidRPr="007B2AB0">
        <w:rPr>
          <w:rFonts w:ascii="Cambria" w:hAnsi="Cambria"/>
          <w:sz w:val="22"/>
          <w:lang w:val="en-US"/>
        </w:rPr>
        <w:t>Identify document workflows, access requirements, and metadata needs</w:t>
      </w:r>
      <w:r w:rsidR="007B2AB0">
        <w:rPr>
          <w:rFonts w:ascii="Cambria" w:hAnsi="Cambria"/>
          <w:sz w:val="22"/>
          <w:lang w:val="en-US"/>
        </w:rPr>
        <w:t xml:space="preserve">. </w:t>
      </w:r>
      <w:r w:rsidR="007B2AB0" w:rsidRPr="007B2AB0">
        <w:rPr>
          <w:rFonts w:ascii="Cambria" w:hAnsi="Cambria"/>
          <w:sz w:val="22"/>
          <w:lang w:val="en-US"/>
        </w:rPr>
        <w:t>Start with basic features (upload, retrieve, and search documents) and progressively add advanced functionalities like versioning</w:t>
      </w:r>
      <w:r w:rsidR="00BF419E">
        <w:rPr>
          <w:rFonts w:ascii="Cambria" w:hAnsi="Cambria"/>
          <w:sz w:val="22"/>
          <w:lang w:val="en-US"/>
        </w:rPr>
        <w:t xml:space="preserve"> and tagging</w:t>
      </w:r>
      <w:r w:rsidR="007B2AB0" w:rsidRPr="007B2AB0">
        <w:rPr>
          <w:rFonts w:ascii="Cambria" w:hAnsi="Cambria"/>
          <w:sz w:val="22"/>
          <w:lang w:val="en-US"/>
        </w:rPr>
        <w:t>.</w:t>
      </w:r>
    </w:p>
    <w:p w14:paraId="4DA2899C" w14:textId="2AFDAAD7" w:rsidR="007B2AB0" w:rsidRPr="007B2AB0" w:rsidRDefault="00D10596" w:rsidP="007B2AB0">
      <w:pPr>
        <w:rPr>
          <w:rFonts w:ascii="Cambria" w:hAnsi="Cambria"/>
          <w:sz w:val="22"/>
          <w:lang w:val="en-US"/>
        </w:rPr>
      </w:pPr>
      <w:r>
        <w:rPr>
          <w:rFonts w:ascii="Cambria" w:hAnsi="Cambria"/>
          <w:sz w:val="22"/>
          <w:lang w:val="en-US"/>
        </w:rPr>
        <w:t>5.1.2.2</w:t>
      </w:r>
      <w:r>
        <w:rPr>
          <w:rFonts w:ascii="Cambria" w:hAnsi="Cambria"/>
          <w:sz w:val="22"/>
          <w:lang w:val="en-US"/>
        </w:rPr>
        <w:tab/>
      </w:r>
      <w:r w:rsidR="007B2AB0" w:rsidRPr="007B2AB0">
        <w:rPr>
          <w:rFonts w:ascii="Cambria" w:hAnsi="Cambria"/>
          <w:b/>
          <w:bCs/>
          <w:sz w:val="22"/>
          <w:lang w:val="en-US"/>
        </w:rPr>
        <w:t>Data Migration</w:t>
      </w:r>
      <w:r w:rsidR="007B2AB0" w:rsidRPr="007B2AB0">
        <w:rPr>
          <w:rFonts w:ascii="Cambria" w:hAnsi="Cambria"/>
          <w:sz w:val="22"/>
          <w:lang w:val="en-US"/>
        </w:rPr>
        <w:t>:</w:t>
      </w:r>
      <w:r w:rsidR="007B2AB0">
        <w:rPr>
          <w:rFonts w:ascii="Cambria" w:hAnsi="Cambria"/>
          <w:sz w:val="22"/>
          <w:lang w:val="en-US"/>
        </w:rPr>
        <w:t xml:space="preserve"> Execute</w:t>
      </w:r>
      <w:r w:rsidR="007B2AB0" w:rsidRPr="007B2AB0">
        <w:rPr>
          <w:rFonts w:ascii="Cambria" w:hAnsi="Cambria"/>
          <w:sz w:val="22"/>
          <w:lang w:val="en-US"/>
        </w:rPr>
        <w:t xml:space="preserve"> migration of existing documents to the new system with minimal downtime.</w:t>
      </w:r>
    </w:p>
    <w:p w14:paraId="0365CDBB" w14:textId="1F0BD0C1" w:rsidR="007B2AB0" w:rsidRPr="007B2AB0" w:rsidRDefault="00D10596" w:rsidP="00D10596">
      <w:pPr>
        <w:rPr>
          <w:rFonts w:ascii="Cambria" w:hAnsi="Cambria"/>
          <w:sz w:val="22"/>
          <w:lang w:val="en-US"/>
        </w:rPr>
      </w:pPr>
      <w:r>
        <w:rPr>
          <w:rFonts w:ascii="Cambria" w:hAnsi="Cambria"/>
          <w:sz w:val="22"/>
          <w:lang w:val="en-US"/>
        </w:rPr>
        <w:t>5.1.2.3</w:t>
      </w:r>
      <w:r>
        <w:rPr>
          <w:rFonts w:ascii="Cambria" w:hAnsi="Cambria"/>
          <w:sz w:val="22"/>
          <w:lang w:val="en-US"/>
        </w:rPr>
        <w:tab/>
      </w:r>
      <w:r w:rsidR="007B2AB0" w:rsidRPr="007B2AB0">
        <w:rPr>
          <w:rFonts w:ascii="Cambria" w:hAnsi="Cambria"/>
          <w:b/>
          <w:bCs/>
          <w:sz w:val="22"/>
          <w:lang w:val="en-US"/>
        </w:rPr>
        <w:t>Testing and Validation</w:t>
      </w:r>
      <w:r w:rsidR="007B2AB0" w:rsidRPr="007B2AB0">
        <w:rPr>
          <w:rFonts w:ascii="Cambria" w:hAnsi="Cambria"/>
          <w:sz w:val="22"/>
          <w:lang w:val="en-US"/>
        </w:rPr>
        <w:t>:</w:t>
      </w:r>
      <w:r>
        <w:rPr>
          <w:rFonts w:ascii="Cambria" w:hAnsi="Cambria"/>
          <w:sz w:val="22"/>
          <w:lang w:val="en-US"/>
        </w:rPr>
        <w:t xml:space="preserve"> </w:t>
      </w:r>
      <w:r w:rsidR="007B2AB0" w:rsidRPr="007B2AB0">
        <w:rPr>
          <w:rFonts w:ascii="Cambria" w:hAnsi="Cambria"/>
          <w:sz w:val="22"/>
          <w:lang w:val="en-US"/>
        </w:rPr>
        <w:t>Perform usability testing for ease of document navigation and retrieval.</w:t>
      </w:r>
    </w:p>
    <w:p w14:paraId="3B1F4995" w14:textId="5FB9FF50" w:rsidR="007B2AB0" w:rsidRPr="00D10596" w:rsidRDefault="00D10596" w:rsidP="007B2AB0">
      <w:pPr>
        <w:rPr>
          <w:rFonts w:ascii="Cambria" w:hAnsi="Cambria"/>
          <w:sz w:val="22"/>
          <w:lang w:val="en-US"/>
        </w:rPr>
      </w:pPr>
      <w:r>
        <w:rPr>
          <w:rFonts w:ascii="Cambria" w:hAnsi="Cambria"/>
          <w:sz w:val="22"/>
          <w:lang w:val="en-US"/>
        </w:rPr>
        <w:t>5.1.2.4</w:t>
      </w:r>
      <w:r>
        <w:rPr>
          <w:rFonts w:ascii="Cambria" w:hAnsi="Cambria"/>
          <w:sz w:val="22"/>
          <w:lang w:val="en-US"/>
        </w:rPr>
        <w:tab/>
      </w:r>
      <w:r w:rsidR="007B2AB0" w:rsidRPr="007B2AB0">
        <w:rPr>
          <w:rFonts w:ascii="Cambria" w:hAnsi="Cambria"/>
          <w:b/>
          <w:bCs/>
          <w:sz w:val="22"/>
          <w:lang w:val="en-US"/>
        </w:rPr>
        <w:t>Continuous Feedback Loop</w:t>
      </w:r>
      <w:r w:rsidR="007B2AB0" w:rsidRPr="007B2AB0">
        <w:rPr>
          <w:rFonts w:ascii="Cambria" w:hAnsi="Cambria"/>
          <w:sz w:val="22"/>
          <w:lang w:val="en-US"/>
        </w:rPr>
        <w:t>:</w:t>
      </w:r>
      <w:r>
        <w:rPr>
          <w:rFonts w:ascii="Cambria" w:hAnsi="Cambria"/>
          <w:sz w:val="22"/>
          <w:lang w:val="en-US"/>
        </w:rPr>
        <w:t xml:space="preserve"> </w:t>
      </w:r>
      <w:r w:rsidR="007B2AB0" w:rsidRPr="007B2AB0">
        <w:rPr>
          <w:rFonts w:ascii="Cambria" w:hAnsi="Cambria"/>
          <w:sz w:val="22"/>
          <w:lang w:val="en-US"/>
        </w:rPr>
        <w:t>Engage users regularly for feedback to refine search functionality and workflow enhancements.</w:t>
      </w:r>
    </w:p>
    <w:p w14:paraId="646D4B10" w14:textId="1E043F01" w:rsidR="00EB4296" w:rsidRDefault="005D0034" w:rsidP="00EB4296">
      <w:pPr>
        <w:pStyle w:val="Heading2"/>
        <w:numPr>
          <w:ilvl w:val="0"/>
          <w:numId w:val="0"/>
        </w:numPr>
        <w:spacing w:before="360" w:after="200"/>
        <w:ind w:left="431" w:hanging="431"/>
        <w:jc w:val="left"/>
        <w:rPr>
          <w:rFonts w:ascii="Cambria" w:hAnsi="Cambria"/>
          <w:color w:val="000000" w:themeColor="text1"/>
          <w:lang w:val="en-US"/>
        </w:rPr>
      </w:pPr>
      <w:r>
        <w:rPr>
          <w:rFonts w:ascii="Cambria" w:hAnsi="Cambria"/>
          <w:color w:val="000000" w:themeColor="text1"/>
          <w:lang w:val="en-US"/>
        </w:rPr>
        <w:t>5</w:t>
      </w:r>
      <w:r w:rsidR="00EB4296">
        <w:rPr>
          <w:rFonts w:ascii="Cambria" w:hAnsi="Cambria"/>
          <w:color w:val="000000" w:themeColor="text1"/>
          <w:lang w:val="en-US"/>
        </w:rPr>
        <w:t>.2</w:t>
      </w:r>
      <w:r w:rsidR="00EB4296">
        <w:rPr>
          <w:rFonts w:ascii="Cambria" w:hAnsi="Cambria"/>
          <w:color w:val="000000" w:themeColor="text1"/>
          <w:lang w:val="en-US"/>
        </w:rPr>
        <w:tab/>
      </w:r>
      <w:r w:rsidR="00EB4296" w:rsidRPr="00B1717D">
        <w:rPr>
          <w:rFonts w:ascii="Cambria" w:hAnsi="Cambria"/>
          <w:color w:val="000000" w:themeColor="text1"/>
          <w:lang w:val="en-US"/>
        </w:rPr>
        <w:t>Security Requirements</w:t>
      </w:r>
    </w:p>
    <w:p w14:paraId="17B35512" w14:textId="77777777" w:rsidR="004B653C" w:rsidRPr="004B653C" w:rsidRDefault="004B653C" w:rsidP="004B653C">
      <w:pPr>
        <w:rPr>
          <w:rFonts w:ascii="Cambria" w:hAnsi="Cambria"/>
          <w:sz w:val="22"/>
        </w:rPr>
      </w:pPr>
      <w:r w:rsidRPr="004B653C">
        <w:rPr>
          <w:rFonts w:ascii="Cambria" w:hAnsi="Cambria"/>
          <w:sz w:val="22"/>
        </w:rPr>
        <w:t>The Document Management System (DMS) must ensure robust security protocols to protect organizational and user data. Security requirements include:</w:t>
      </w:r>
    </w:p>
    <w:p w14:paraId="250D797D" w14:textId="79A01B6C" w:rsidR="004B653C" w:rsidRPr="004B653C" w:rsidRDefault="004B653C" w:rsidP="00CC330B">
      <w:pPr>
        <w:pStyle w:val="ListParagraph"/>
        <w:numPr>
          <w:ilvl w:val="0"/>
          <w:numId w:val="16"/>
        </w:numPr>
        <w:rPr>
          <w:rFonts w:ascii="Cambria" w:hAnsi="Cambria"/>
          <w:sz w:val="22"/>
          <w:lang w:val="en-US"/>
        </w:rPr>
      </w:pPr>
      <w:r w:rsidRPr="004B653C">
        <w:rPr>
          <w:rFonts w:ascii="Cambria" w:hAnsi="Cambria"/>
          <w:sz w:val="22"/>
          <w:lang w:val="en-US"/>
        </w:rPr>
        <w:t>Role-</w:t>
      </w:r>
      <w:r>
        <w:rPr>
          <w:rFonts w:ascii="Cambria" w:hAnsi="Cambria"/>
          <w:sz w:val="22"/>
          <w:lang w:val="en-US"/>
        </w:rPr>
        <w:t>b</w:t>
      </w:r>
      <w:r w:rsidRPr="004B653C">
        <w:rPr>
          <w:rFonts w:ascii="Cambria" w:hAnsi="Cambria"/>
          <w:sz w:val="22"/>
          <w:lang w:val="en-US"/>
        </w:rPr>
        <w:t xml:space="preserve">ased </w:t>
      </w:r>
      <w:r>
        <w:rPr>
          <w:rFonts w:ascii="Cambria" w:hAnsi="Cambria"/>
          <w:sz w:val="22"/>
          <w:lang w:val="en-US"/>
        </w:rPr>
        <w:t>a</w:t>
      </w:r>
      <w:r w:rsidRPr="004B653C">
        <w:rPr>
          <w:rFonts w:ascii="Cambria" w:hAnsi="Cambria"/>
          <w:sz w:val="22"/>
          <w:lang w:val="en-US"/>
        </w:rPr>
        <w:t xml:space="preserve">ccess </w:t>
      </w:r>
      <w:r>
        <w:rPr>
          <w:rFonts w:ascii="Cambria" w:hAnsi="Cambria"/>
          <w:sz w:val="22"/>
          <w:lang w:val="en-US"/>
        </w:rPr>
        <w:t>c</w:t>
      </w:r>
      <w:r w:rsidRPr="004B653C">
        <w:rPr>
          <w:rFonts w:ascii="Cambria" w:hAnsi="Cambria"/>
          <w:sz w:val="22"/>
          <w:lang w:val="en-US"/>
        </w:rPr>
        <w:t xml:space="preserve">ontrol </w:t>
      </w:r>
      <w:r>
        <w:rPr>
          <w:rFonts w:ascii="Cambria" w:hAnsi="Cambria"/>
          <w:sz w:val="22"/>
          <w:lang w:val="en-US"/>
        </w:rPr>
        <w:t>to r</w:t>
      </w:r>
      <w:r w:rsidRPr="004B653C">
        <w:rPr>
          <w:rFonts w:ascii="Cambria" w:hAnsi="Cambria"/>
          <w:sz w:val="22"/>
          <w:lang w:val="en-US"/>
        </w:rPr>
        <w:t>estrict document visibility and editing based on user roles (e.g., Admin, Manager, Viewer).</w:t>
      </w:r>
    </w:p>
    <w:p w14:paraId="3A237DD3" w14:textId="3F9F22EE" w:rsidR="004B653C" w:rsidRPr="004B653C" w:rsidRDefault="004B653C" w:rsidP="00CC330B">
      <w:pPr>
        <w:pStyle w:val="ListParagraph"/>
        <w:numPr>
          <w:ilvl w:val="0"/>
          <w:numId w:val="16"/>
        </w:numPr>
        <w:rPr>
          <w:rFonts w:ascii="Cambria" w:hAnsi="Cambria"/>
          <w:sz w:val="22"/>
          <w:lang w:val="en-US"/>
        </w:rPr>
      </w:pPr>
      <w:r w:rsidRPr="004B653C">
        <w:rPr>
          <w:rFonts w:ascii="Cambria" w:hAnsi="Cambria"/>
          <w:sz w:val="22"/>
          <w:lang w:val="en-US"/>
        </w:rPr>
        <w:t>Maintain a detailed log of document activity, including uploads, edits, and access events.</w:t>
      </w:r>
    </w:p>
    <w:p w14:paraId="58A72D0F" w14:textId="725728AE" w:rsidR="00EB4296" w:rsidRDefault="005D0034" w:rsidP="00EB4296">
      <w:pPr>
        <w:pStyle w:val="Heading2"/>
        <w:numPr>
          <w:ilvl w:val="0"/>
          <w:numId w:val="0"/>
        </w:numPr>
        <w:spacing w:before="360" w:after="200"/>
        <w:ind w:left="431" w:hanging="431"/>
        <w:jc w:val="left"/>
        <w:rPr>
          <w:rFonts w:ascii="Cambria" w:hAnsi="Cambria"/>
          <w:color w:val="000000" w:themeColor="text1"/>
          <w:lang w:val="en-US"/>
        </w:rPr>
      </w:pPr>
      <w:r>
        <w:rPr>
          <w:rFonts w:ascii="Cambria" w:hAnsi="Cambria"/>
          <w:color w:val="000000" w:themeColor="text1"/>
          <w:lang w:val="en-US"/>
        </w:rPr>
        <w:t>5</w:t>
      </w:r>
      <w:r w:rsidR="00EB4296">
        <w:rPr>
          <w:rFonts w:ascii="Cambria" w:hAnsi="Cambria"/>
          <w:color w:val="000000" w:themeColor="text1"/>
          <w:lang w:val="en-US"/>
        </w:rPr>
        <w:t>.</w:t>
      </w:r>
      <w:r>
        <w:rPr>
          <w:rFonts w:ascii="Cambria" w:hAnsi="Cambria"/>
          <w:color w:val="000000" w:themeColor="text1"/>
          <w:lang w:val="en-US"/>
        </w:rPr>
        <w:t>3</w:t>
      </w:r>
      <w:r w:rsidR="00EB4296">
        <w:rPr>
          <w:rFonts w:ascii="Cambria" w:hAnsi="Cambria"/>
          <w:color w:val="000000" w:themeColor="text1"/>
          <w:lang w:val="en-US"/>
        </w:rPr>
        <w:tab/>
        <w:t>System Architecture</w:t>
      </w:r>
    </w:p>
    <w:p w14:paraId="61252D09" w14:textId="1C5C7180" w:rsidR="003757CE" w:rsidRPr="003757CE" w:rsidRDefault="003757CE" w:rsidP="003757CE">
      <w:pPr>
        <w:rPr>
          <w:rFonts w:ascii="Cambria" w:hAnsi="Cambria"/>
          <w:sz w:val="22"/>
        </w:rPr>
      </w:pPr>
      <w:r w:rsidRPr="003757CE">
        <w:rPr>
          <w:rFonts w:ascii="Cambria" w:hAnsi="Cambria"/>
          <w:sz w:val="22"/>
        </w:rPr>
        <w:t>The DMS architecture is designed to support secure</w:t>
      </w:r>
      <w:r w:rsidR="005D0034">
        <w:rPr>
          <w:rFonts w:ascii="Cambria" w:hAnsi="Cambria"/>
          <w:sz w:val="22"/>
        </w:rPr>
        <w:t xml:space="preserve"> and </w:t>
      </w:r>
      <w:r w:rsidRPr="003757CE">
        <w:rPr>
          <w:rFonts w:ascii="Cambria" w:hAnsi="Cambria"/>
          <w:sz w:val="22"/>
        </w:rPr>
        <w:t>efficient</w:t>
      </w:r>
      <w:r w:rsidR="005D0034">
        <w:rPr>
          <w:rFonts w:ascii="Cambria" w:hAnsi="Cambria"/>
          <w:sz w:val="22"/>
        </w:rPr>
        <w:t xml:space="preserve"> </w:t>
      </w:r>
      <w:r w:rsidRPr="003757CE">
        <w:rPr>
          <w:rFonts w:ascii="Cambria" w:hAnsi="Cambria"/>
          <w:sz w:val="22"/>
        </w:rPr>
        <w:t>document management.</w:t>
      </w:r>
    </w:p>
    <w:p w14:paraId="6A3D9C11" w14:textId="77777777" w:rsidR="003757CE" w:rsidRPr="003757CE" w:rsidRDefault="003757CE" w:rsidP="00623292">
      <w:pPr>
        <w:rPr>
          <w:rFonts w:ascii="Cambria" w:hAnsi="Cambria"/>
          <w:b/>
          <w:bCs/>
          <w:sz w:val="22"/>
          <w:lang w:val="en-US"/>
        </w:rPr>
      </w:pPr>
      <w:r w:rsidRPr="003757CE">
        <w:rPr>
          <w:rFonts w:ascii="Cambria" w:hAnsi="Cambria"/>
          <w:b/>
          <w:bCs/>
          <w:sz w:val="22"/>
          <w:lang w:val="en-US"/>
        </w:rPr>
        <w:t>5.3.1 Frontend:</w:t>
      </w:r>
    </w:p>
    <w:p w14:paraId="5899244C" w14:textId="77777777" w:rsidR="003757CE" w:rsidRPr="003757CE" w:rsidRDefault="003757CE" w:rsidP="00623292">
      <w:pPr>
        <w:pStyle w:val="ListParagraph"/>
        <w:numPr>
          <w:ilvl w:val="0"/>
          <w:numId w:val="16"/>
        </w:numPr>
        <w:rPr>
          <w:rFonts w:ascii="Cambria" w:hAnsi="Cambria"/>
          <w:sz w:val="22"/>
          <w:lang w:val="en-US"/>
        </w:rPr>
      </w:pPr>
      <w:r w:rsidRPr="003757CE">
        <w:rPr>
          <w:rFonts w:ascii="Cambria" w:hAnsi="Cambria"/>
          <w:sz w:val="22"/>
          <w:lang w:val="en-US"/>
        </w:rPr>
        <w:t>Built using AngularJS to provide a responsive and intuitive user interface.</w:t>
      </w:r>
    </w:p>
    <w:p w14:paraId="06125593" w14:textId="06AAAA4A" w:rsidR="003757CE" w:rsidRPr="003757CE" w:rsidRDefault="003757CE" w:rsidP="00623292">
      <w:pPr>
        <w:pStyle w:val="ListParagraph"/>
        <w:numPr>
          <w:ilvl w:val="0"/>
          <w:numId w:val="16"/>
        </w:numPr>
        <w:rPr>
          <w:rFonts w:ascii="Cambria" w:hAnsi="Cambria"/>
          <w:sz w:val="22"/>
          <w:lang w:val="en-US"/>
        </w:rPr>
      </w:pPr>
      <w:r w:rsidRPr="003757CE">
        <w:rPr>
          <w:rFonts w:ascii="Cambria" w:hAnsi="Cambria"/>
          <w:sz w:val="22"/>
          <w:lang w:val="en-US"/>
        </w:rPr>
        <w:lastRenderedPageBreak/>
        <w:t>Enables file uploads and navigation of folders.</w:t>
      </w:r>
    </w:p>
    <w:p w14:paraId="08699357" w14:textId="77777777" w:rsidR="003757CE" w:rsidRPr="003757CE" w:rsidRDefault="003757CE" w:rsidP="00FD5ECD">
      <w:pPr>
        <w:tabs>
          <w:tab w:val="num" w:pos="360"/>
        </w:tabs>
        <w:rPr>
          <w:rFonts w:ascii="Cambria" w:hAnsi="Cambria"/>
          <w:b/>
          <w:bCs/>
          <w:sz w:val="22"/>
          <w:lang w:val="en-US"/>
        </w:rPr>
      </w:pPr>
      <w:r w:rsidRPr="003757CE">
        <w:rPr>
          <w:rFonts w:ascii="Cambria" w:hAnsi="Cambria"/>
          <w:b/>
          <w:bCs/>
          <w:sz w:val="22"/>
          <w:lang w:val="en-US"/>
        </w:rPr>
        <w:t>5.3.2 Backend:</w:t>
      </w:r>
    </w:p>
    <w:p w14:paraId="55462727" w14:textId="77777777" w:rsidR="003757CE" w:rsidRPr="003757CE" w:rsidRDefault="003757CE" w:rsidP="00FD5ECD">
      <w:pPr>
        <w:pStyle w:val="ListParagraph"/>
        <w:numPr>
          <w:ilvl w:val="0"/>
          <w:numId w:val="16"/>
        </w:numPr>
        <w:rPr>
          <w:rFonts w:ascii="Cambria" w:hAnsi="Cambria"/>
          <w:sz w:val="22"/>
          <w:lang w:val="en-US"/>
        </w:rPr>
      </w:pPr>
      <w:r w:rsidRPr="003757CE">
        <w:rPr>
          <w:rFonts w:ascii="Cambria" w:hAnsi="Cambria"/>
          <w:sz w:val="22"/>
          <w:lang w:val="en-US"/>
        </w:rPr>
        <w:t>Developed with Python Django, providing secure file handling and metadata management.</w:t>
      </w:r>
    </w:p>
    <w:p w14:paraId="7F58E5FF" w14:textId="61B23019" w:rsidR="003757CE" w:rsidRPr="002D47CB" w:rsidRDefault="003757CE" w:rsidP="00FD5ECD">
      <w:pPr>
        <w:pStyle w:val="ListParagraph"/>
        <w:numPr>
          <w:ilvl w:val="0"/>
          <w:numId w:val="16"/>
        </w:numPr>
        <w:rPr>
          <w:rFonts w:ascii="Cambria" w:hAnsi="Cambria"/>
          <w:sz w:val="22"/>
          <w:lang w:val="en-US"/>
        </w:rPr>
      </w:pPr>
      <w:r w:rsidRPr="002D47CB">
        <w:rPr>
          <w:rFonts w:ascii="Cambria" w:hAnsi="Cambria"/>
          <w:sz w:val="22"/>
          <w:lang w:val="en-US"/>
        </w:rPr>
        <w:t>Manages user authentication</w:t>
      </w:r>
      <w:r w:rsidR="00FD5ECD" w:rsidRPr="002D47CB">
        <w:rPr>
          <w:rFonts w:ascii="Cambria" w:hAnsi="Cambria"/>
          <w:sz w:val="22"/>
          <w:lang w:val="en-US"/>
        </w:rPr>
        <w:t xml:space="preserve"> and</w:t>
      </w:r>
      <w:r w:rsidRPr="002D47CB">
        <w:rPr>
          <w:rFonts w:ascii="Cambria" w:hAnsi="Cambria"/>
          <w:sz w:val="22"/>
          <w:lang w:val="en-US"/>
        </w:rPr>
        <w:t xml:space="preserve"> permissions, and integration with </w:t>
      </w:r>
      <w:r w:rsidR="006723F4" w:rsidRPr="002D47CB">
        <w:rPr>
          <w:rFonts w:ascii="Cambria" w:hAnsi="Cambria"/>
          <w:sz w:val="22"/>
          <w:lang w:val="en-US"/>
        </w:rPr>
        <w:t>document meta data</w:t>
      </w:r>
      <w:r w:rsidRPr="002D47CB">
        <w:rPr>
          <w:rFonts w:ascii="Cambria" w:hAnsi="Cambria"/>
          <w:sz w:val="22"/>
          <w:lang w:val="en-US"/>
        </w:rPr>
        <w:t>.</w:t>
      </w:r>
    </w:p>
    <w:p w14:paraId="107C57E2" w14:textId="77777777" w:rsidR="003757CE" w:rsidRPr="003757CE" w:rsidRDefault="003757CE" w:rsidP="00B64183">
      <w:pPr>
        <w:tabs>
          <w:tab w:val="num" w:pos="360"/>
        </w:tabs>
        <w:rPr>
          <w:rFonts w:ascii="Cambria" w:hAnsi="Cambria"/>
          <w:b/>
          <w:bCs/>
          <w:sz w:val="22"/>
          <w:lang w:val="en-US"/>
        </w:rPr>
      </w:pPr>
      <w:r w:rsidRPr="003757CE">
        <w:rPr>
          <w:rFonts w:ascii="Cambria" w:hAnsi="Cambria"/>
          <w:b/>
          <w:bCs/>
          <w:sz w:val="22"/>
          <w:lang w:val="en-US"/>
        </w:rPr>
        <w:t>5.3.3 Database:</w:t>
      </w:r>
    </w:p>
    <w:p w14:paraId="0D44307A" w14:textId="77777777" w:rsidR="003757CE" w:rsidRPr="003757CE" w:rsidRDefault="003757CE" w:rsidP="00B64183">
      <w:pPr>
        <w:pStyle w:val="ListParagraph"/>
        <w:numPr>
          <w:ilvl w:val="0"/>
          <w:numId w:val="16"/>
        </w:numPr>
        <w:rPr>
          <w:rFonts w:ascii="Cambria" w:hAnsi="Cambria"/>
          <w:sz w:val="22"/>
          <w:lang w:val="en-US"/>
        </w:rPr>
      </w:pPr>
      <w:r w:rsidRPr="003757CE">
        <w:rPr>
          <w:rFonts w:ascii="Cambria" w:hAnsi="Cambria"/>
          <w:sz w:val="22"/>
          <w:lang w:val="en-US"/>
        </w:rPr>
        <w:t>PostgreSQL serves as the primary database for storing metadata, user roles, and document references.</w:t>
      </w:r>
    </w:p>
    <w:p w14:paraId="3536A1F3" w14:textId="77777777" w:rsidR="00B64183" w:rsidRPr="00B64183" w:rsidRDefault="003757CE" w:rsidP="00B64183">
      <w:pPr>
        <w:pStyle w:val="ListParagraph"/>
        <w:numPr>
          <w:ilvl w:val="0"/>
          <w:numId w:val="16"/>
        </w:numPr>
        <w:rPr>
          <w:b/>
          <w:bCs/>
          <w:highlight w:val="yellow"/>
          <w:lang w:val="en-US" w:eastAsia="en-GB"/>
        </w:rPr>
      </w:pPr>
      <w:r w:rsidRPr="003757CE">
        <w:rPr>
          <w:rFonts w:ascii="Cambria" w:hAnsi="Cambria"/>
          <w:sz w:val="22"/>
          <w:highlight w:val="yellow"/>
          <w:lang w:val="en-US"/>
        </w:rPr>
        <w:t>Document files are stored in a scalable object storage system such as Amazon S3</w:t>
      </w:r>
    </w:p>
    <w:p w14:paraId="21FE5365" w14:textId="746A8329" w:rsidR="003757CE" w:rsidRPr="003757CE" w:rsidRDefault="003757CE" w:rsidP="00B56BFA">
      <w:pPr>
        <w:tabs>
          <w:tab w:val="num" w:pos="360"/>
        </w:tabs>
        <w:rPr>
          <w:rFonts w:ascii="Cambria" w:hAnsi="Cambria"/>
          <w:b/>
          <w:bCs/>
          <w:sz w:val="22"/>
          <w:lang w:val="en-US"/>
        </w:rPr>
      </w:pPr>
      <w:r w:rsidRPr="003757CE">
        <w:rPr>
          <w:rFonts w:ascii="Cambria" w:hAnsi="Cambria"/>
          <w:b/>
          <w:bCs/>
          <w:sz w:val="22"/>
          <w:lang w:val="en-US"/>
        </w:rPr>
        <w:t>5.3.4 Integration Layer:</w:t>
      </w:r>
    </w:p>
    <w:p w14:paraId="34D20509" w14:textId="09B88953" w:rsidR="003757CE" w:rsidRPr="003757CE" w:rsidRDefault="003757CE" w:rsidP="00B56BFA">
      <w:pPr>
        <w:pStyle w:val="ListParagraph"/>
        <w:numPr>
          <w:ilvl w:val="0"/>
          <w:numId w:val="16"/>
        </w:numPr>
        <w:rPr>
          <w:rFonts w:ascii="Cambria" w:hAnsi="Cambria"/>
          <w:sz w:val="22"/>
          <w:lang w:val="en-US"/>
        </w:rPr>
      </w:pPr>
      <w:r w:rsidRPr="003757CE">
        <w:rPr>
          <w:rFonts w:ascii="Cambria" w:hAnsi="Cambria"/>
          <w:sz w:val="22"/>
          <w:lang w:val="en-US"/>
        </w:rPr>
        <w:t xml:space="preserve">RESTful APIs allow integration with </w:t>
      </w:r>
      <w:r w:rsidR="00B56BFA">
        <w:rPr>
          <w:rFonts w:ascii="Cambria" w:hAnsi="Cambria"/>
          <w:sz w:val="22"/>
          <w:lang w:val="en-US"/>
        </w:rPr>
        <w:t>document storage system</w:t>
      </w:r>
      <w:r w:rsidRPr="003757CE">
        <w:rPr>
          <w:rFonts w:ascii="Cambria" w:hAnsi="Cambria"/>
          <w:sz w:val="22"/>
          <w:lang w:val="en-US"/>
        </w:rPr>
        <w:t xml:space="preserve"> for document </w:t>
      </w:r>
      <w:r w:rsidR="00AD384B">
        <w:rPr>
          <w:rFonts w:ascii="Cambria" w:hAnsi="Cambria"/>
          <w:sz w:val="22"/>
          <w:lang w:val="en-US"/>
        </w:rPr>
        <w:t>storage</w:t>
      </w:r>
      <w:r w:rsidRPr="003757CE">
        <w:rPr>
          <w:rFonts w:ascii="Cambria" w:hAnsi="Cambria"/>
          <w:sz w:val="22"/>
          <w:lang w:val="en-US"/>
        </w:rPr>
        <w:t xml:space="preserve"> </w:t>
      </w:r>
      <w:r w:rsidR="00AD2038">
        <w:rPr>
          <w:rFonts w:ascii="Cambria" w:hAnsi="Cambria"/>
          <w:sz w:val="22"/>
          <w:lang w:val="en-US"/>
        </w:rPr>
        <w:t>and</w:t>
      </w:r>
      <w:r w:rsidRPr="003757CE">
        <w:rPr>
          <w:rFonts w:ascii="Cambria" w:hAnsi="Cambria"/>
          <w:sz w:val="22"/>
          <w:lang w:val="en-US"/>
        </w:rPr>
        <w:t xml:space="preserve"> retrieval.</w:t>
      </w:r>
    </w:p>
    <w:p w14:paraId="7817FEB6" w14:textId="77777777" w:rsidR="003757CE" w:rsidRDefault="003757CE" w:rsidP="00B56BFA">
      <w:pPr>
        <w:pStyle w:val="ListParagraph"/>
        <w:numPr>
          <w:ilvl w:val="0"/>
          <w:numId w:val="16"/>
        </w:numPr>
        <w:rPr>
          <w:rFonts w:ascii="Cambria" w:hAnsi="Cambria"/>
          <w:sz w:val="22"/>
          <w:lang w:val="en-US"/>
        </w:rPr>
      </w:pPr>
      <w:r w:rsidRPr="003757CE">
        <w:rPr>
          <w:rFonts w:ascii="Cambria" w:hAnsi="Cambria"/>
          <w:sz w:val="22"/>
          <w:lang w:val="en-US"/>
        </w:rPr>
        <w:t>Batch upload and metadata import supported via APIs or Excel sheets.</w:t>
      </w:r>
    </w:p>
    <w:p w14:paraId="4A564CF8" w14:textId="2930B899" w:rsidR="0002546E" w:rsidRPr="008E17F9" w:rsidRDefault="0002546E" w:rsidP="0002546E">
      <w:pPr>
        <w:pStyle w:val="Heading2"/>
        <w:numPr>
          <w:ilvl w:val="0"/>
          <w:numId w:val="0"/>
        </w:numPr>
        <w:spacing w:before="360" w:after="200"/>
        <w:ind w:left="431" w:hanging="431"/>
        <w:jc w:val="left"/>
        <w:rPr>
          <w:rFonts w:ascii="Cambria" w:hAnsi="Cambria"/>
          <w:color w:val="000000" w:themeColor="text1"/>
          <w:lang w:val="en-US"/>
        </w:rPr>
      </w:pPr>
      <w:r>
        <w:rPr>
          <w:rFonts w:ascii="Cambria" w:hAnsi="Cambria"/>
          <w:color w:val="000000" w:themeColor="text1"/>
          <w:lang w:val="en-US"/>
        </w:rPr>
        <w:t>5</w:t>
      </w:r>
      <w:r w:rsidRPr="008E17F9">
        <w:rPr>
          <w:rFonts w:ascii="Cambria" w:hAnsi="Cambria"/>
          <w:color w:val="000000" w:themeColor="text1"/>
          <w:lang w:val="en-US"/>
        </w:rPr>
        <w:t>.</w:t>
      </w:r>
      <w:r>
        <w:rPr>
          <w:rFonts w:ascii="Cambria" w:hAnsi="Cambria"/>
          <w:color w:val="000000" w:themeColor="text1"/>
          <w:lang w:val="en-US"/>
        </w:rPr>
        <w:t>4</w:t>
      </w:r>
      <w:r w:rsidRPr="008E17F9">
        <w:rPr>
          <w:rFonts w:ascii="Cambria" w:hAnsi="Cambria"/>
          <w:color w:val="000000" w:themeColor="text1"/>
          <w:lang w:val="en-US"/>
        </w:rPr>
        <w:tab/>
        <w:t>User Interface</w:t>
      </w:r>
    </w:p>
    <w:p w14:paraId="47B1CF1F" w14:textId="3C910C0A" w:rsidR="0002546E" w:rsidRPr="008B486A" w:rsidRDefault="008B486A" w:rsidP="008B486A">
      <w:pPr>
        <w:tabs>
          <w:tab w:val="num" w:pos="360"/>
        </w:tabs>
        <w:rPr>
          <w:rFonts w:ascii="Cambria" w:hAnsi="Cambria"/>
          <w:b/>
          <w:bCs/>
          <w:sz w:val="22"/>
          <w:lang w:val="en-US"/>
        </w:rPr>
      </w:pPr>
      <w:r w:rsidRPr="008B486A">
        <w:rPr>
          <w:rFonts w:ascii="Cambria" w:hAnsi="Cambria"/>
          <w:b/>
          <w:bCs/>
          <w:sz w:val="22"/>
          <w:lang w:val="en-US"/>
        </w:rPr>
        <w:t>5.4.1</w:t>
      </w:r>
      <w:r w:rsidRPr="008B486A">
        <w:rPr>
          <w:rFonts w:ascii="Cambria" w:hAnsi="Cambria"/>
          <w:b/>
          <w:bCs/>
          <w:sz w:val="22"/>
          <w:lang w:val="en-US"/>
        </w:rPr>
        <w:tab/>
      </w:r>
      <w:r w:rsidR="0002546E" w:rsidRPr="008B486A">
        <w:rPr>
          <w:rFonts w:ascii="Cambria" w:hAnsi="Cambria"/>
          <w:b/>
          <w:bCs/>
          <w:sz w:val="22"/>
          <w:lang w:val="en-US"/>
        </w:rPr>
        <w:t>Key Features of the User Interface</w:t>
      </w:r>
    </w:p>
    <w:p w14:paraId="26A5B633" w14:textId="6F01D1A7" w:rsidR="00EF56FF" w:rsidRPr="007C5ABC" w:rsidRDefault="008B486A" w:rsidP="008B486A">
      <w:pPr>
        <w:pStyle w:val="Heading4"/>
        <w:numPr>
          <w:ilvl w:val="0"/>
          <w:numId w:val="0"/>
        </w:numPr>
        <w:rPr>
          <w:rFonts w:ascii="Cambria" w:hAnsi="Cambria"/>
          <w:bCs/>
          <w:sz w:val="22"/>
          <w:lang w:val="en-US"/>
        </w:rPr>
      </w:pPr>
      <w:r>
        <w:rPr>
          <w:rFonts w:ascii="Cambria" w:hAnsi="Cambria"/>
          <w:bCs/>
          <w:sz w:val="22"/>
          <w:lang w:val="en-US"/>
        </w:rPr>
        <w:t>5.4.1.1</w:t>
      </w:r>
      <w:r>
        <w:rPr>
          <w:rFonts w:ascii="Cambria" w:hAnsi="Cambria"/>
          <w:bCs/>
          <w:sz w:val="22"/>
          <w:lang w:val="en-US"/>
        </w:rPr>
        <w:tab/>
      </w:r>
      <w:r w:rsidR="00EF56FF" w:rsidRPr="007C5ABC">
        <w:rPr>
          <w:rFonts w:ascii="Cambria" w:hAnsi="Cambria"/>
          <w:bCs/>
          <w:sz w:val="22"/>
          <w:lang w:val="en-US"/>
        </w:rPr>
        <w:t>Document Library:</w:t>
      </w:r>
    </w:p>
    <w:p w14:paraId="2440BF1C" w14:textId="77777777" w:rsidR="007C5ABC" w:rsidRDefault="00EF56FF" w:rsidP="007C5ABC">
      <w:pPr>
        <w:numPr>
          <w:ilvl w:val="1"/>
          <w:numId w:val="17"/>
        </w:numPr>
        <w:tabs>
          <w:tab w:val="clear" w:pos="1440"/>
          <w:tab w:val="num" w:pos="720"/>
          <w:tab w:val="num" w:pos="810"/>
        </w:tabs>
        <w:ind w:hanging="1080"/>
        <w:rPr>
          <w:rFonts w:ascii="Cambria" w:hAnsi="Cambria"/>
          <w:sz w:val="22"/>
          <w:lang w:val="en-US"/>
        </w:rPr>
      </w:pPr>
      <w:r w:rsidRPr="00EF56FF">
        <w:rPr>
          <w:rFonts w:ascii="Cambria" w:hAnsi="Cambria"/>
          <w:sz w:val="22"/>
          <w:lang w:val="en-US"/>
        </w:rPr>
        <w:t>Centralized repository for all documents.</w:t>
      </w:r>
    </w:p>
    <w:p w14:paraId="724DDB43" w14:textId="5A40B0DA" w:rsidR="00EF56FF" w:rsidRPr="00EF56FF" w:rsidRDefault="00EF56FF" w:rsidP="007C5ABC">
      <w:pPr>
        <w:numPr>
          <w:ilvl w:val="1"/>
          <w:numId w:val="17"/>
        </w:numPr>
        <w:tabs>
          <w:tab w:val="clear" w:pos="1440"/>
          <w:tab w:val="num" w:pos="720"/>
          <w:tab w:val="num" w:pos="810"/>
        </w:tabs>
        <w:ind w:hanging="1080"/>
        <w:rPr>
          <w:rFonts w:ascii="Cambria" w:hAnsi="Cambria"/>
          <w:sz w:val="22"/>
          <w:lang w:val="en-US"/>
        </w:rPr>
      </w:pPr>
      <w:r w:rsidRPr="00EF56FF">
        <w:rPr>
          <w:rFonts w:ascii="Cambria" w:hAnsi="Cambria"/>
          <w:sz w:val="22"/>
          <w:lang w:val="en-US"/>
        </w:rPr>
        <w:t>Searchable by metadata or custom filters.</w:t>
      </w:r>
    </w:p>
    <w:p w14:paraId="2FE19007" w14:textId="77777777" w:rsidR="00EF56FF" w:rsidRPr="00EF56FF" w:rsidRDefault="00EF56FF" w:rsidP="007C5ABC">
      <w:pPr>
        <w:rPr>
          <w:rFonts w:ascii="Cambria" w:hAnsi="Cambria"/>
          <w:sz w:val="22"/>
          <w:lang w:val="en-US"/>
        </w:rPr>
      </w:pPr>
      <w:r w:rsidRPr="002D47CB">
        <w:rPr>
          <w:rFonts w:ascii="Cambria" w:hAnsi="Cambria"/>
          <w:sz w:val="22"/>
          <w:lang w:val="en-US"/>
        </w:rPr>
        <w:t>[Screenshot: Document library with a search bar and metadata columns.]</w:t>
      </w:r>
    </w:p>
    <w:p w14:paraId="7B5F2B97" w14:textId="040758B0" w:rsidR="00EF56FF" w:rsidRPr="00EF56FF" w:rsidRDefault="008B486A" w:rsidP="008B486A">
      <w:pPr>
        <w:pStyle w:val="Heading4"/>
        <w:numPr>
          <w:ilvl w:val="0"/>
          <w:numId w:val="0"/>
        </w:numPr>
        <w:rPr>
          <w:rFonts w:ascii="Cambria" w:hAnsi="Cambria"/>
          <w:bCs/>
          <w:sz w:val="22"/>
          <w:lang w:val="en-US"/>
        </w:rPr>
      </w:pPr>
      <w:r>
        <w:rPr>
          <w:rFonts w:ascii="Cambria" w:hAnsi="Cambria"/>
          <w:bCs/>
          <w:sz w:val="22"/>
          <w:lang w:val="en-US"/>
        </w:rPr>
        <w:t>5.4.1.2</w:t>
      </w:r>
      <w:r>
        <w:rPr>
          <w:rFonts w:ascii="Cambria" w:hAnsi="Cambria"/>
          <w:bCs/>
          <w:sz w:val="22"/>
          <w:lang w:val="en-US"/>
        </w:rPr>
        <w:tab/>
      </w:r>
      <w:r w:rsidR="000440BE">
        <w:rPr>
          <w:rFonts w:ascii="Cambria" w:hAnsi="Cambria"/>
          <w:bCs/>
          <w:sz w:val="22"/>
          <w:lang w:val="en-US"/>
        </w:rPr>
        <w:t xml:space="preserve">Document </w:t>
      </w:r>
      <w:r w:rsidR="00EF56FF" w:rsidRPr="00EF56FF">
        <w:rPr>
          <w:rFonts w:ascii="Cambria" w:hAnsi="Cambria"/>
          <w:bCs/>
          <w:sz w:val="22"/>
          <w:lang w:val="en-US"/>
        </w:rPr>
        <w:t>Upload:</w:t>
      </w:r>
    </w:p>
    <w:p w14:paraId="014A454A" w14:textId="532E3A3C" w:rsidR="000440BE" w:rsidRDefault="00EF56FF" w:rsidP="000440BE">
      <w:pPr>
        <w:numPr>
          <w:ilvl w:val="1"/>
          <w:numId w:val="17"/>
        </w:numPr>
        <w:tabs>
          <w:tab w:val="clear" w:pos="1440"/>
          <w:tab w:val="num" w:pos="720"/>
          <w:tab w:val="num" w:pos="810"/>
        </w:tabs>
        <w:ind w:hanging="1080"/>
        <w:rPr>
          <w:rFonts w:ascii="Cambria" w:hAnsi="Cambria"/>
          <w:sz w:val="22"/>
          <w:lang w:val="en-US"/>
        </w:rPr>
      </w:pPr>
      <w:r w:rsidRPr="00EF56FF">
        <w:rPr>
          <w:rFonts w:ascii="Cambria" w:hAnsi="Cambria"/>
          <w:sz w:val="22"/>
          <w:lang w:val="en-US"/>
        </w:rPr>
        <w:t xml:space="preserve">Allows users to upload files directly to folders </w:t>
      </w:r>
      <w:r w:rsidR="00CA6BF7">
        <w:rPr>
          <w:rFonts w:ascii="Cambria" w:hAnsi="Cambria"/>
          <w:sz w:val="22"/>
          <w:lang w:val="en-US"/>
        </w:rPr>
        <w:t>using</w:t>
      </w:r>
      <w:r w:rsidRPr="00EF56FF">
        <w:rPr>
          <w:rFonts w:ascii="Cambria" w:hAnsi="Cambria"/>
          <w:sz w:val="22"/>
          <w:lang w:val="en-US"/>
        </w:rPr>
        <w:t xml:space="preserve"> the interface.</w:t>
      </w:r>
    </w:p>
    <w:p w14:paraId="6A0436E1" w14:textId="14640742" w:rsidR="000440BE" w:rsidRPr="000440BE" w:rsidRDefault="000440BE" w:rsidP="000440BE">
      <w:pPr>
        <w:numPr>
          <w:ilvl w:val="1"/>
          <w:numId w:val="17"/>
        </w:numPr>
        <w:tabs>
          <w:tab w:val="clear" w:pos="1440"/>
          <w:tab w:val="num" w:pos="720"/>
          <w:tab w:val="num" w:pos="810"/>
        </w:tabs>
        <w:ind w:hanging="1080"/>
        <w:rPr>
          <w:rFonts w:ascii="Cambria" w:hAnsi="Cambria"/>
          <w:sz w:val="22"/>
          <w:lang w:val="en-US"/>
        </w:rPr>
      </w:pPr>
      <w:r>
        <w:rPr>
          <w:rFonts w:ascii="Cambria" w:hAnsi="Cambria"/>
          <w:sz w:val="22"/>
          <w:lang w:val="en-US"/>
        </w:rPr>
        <w:t xml:space="preserve">Users can also upload documents in bulk </w:t>
      </w:r>
    </w:p>
    <w:p w14:paraId="6239EF65" w14:textId="77777777" w:rsidR="009C542B" w:rsidRDefault="00EF56FF" w:rsidP="009C542B">
      <w:pPr>
        <w:tabs>
          <w:tab w:val="num" w:pos="810"/>
        </w:tabs>
        <w:rPr>
          <w:rFonts w:ascii="Cambria" w:hAnsi="Cambria"/>
          <w:sz w:val="22"/>
          <w:lang w:val="en-US"/>
        </w:rPr>
      </w:pPr>
      <w:r w:rsidRPr="002D47CB">
        <w:rPr>
          <w:rFonts w:ascii="Cambria" w:hAnsi="Cambria"/>
          <w:sz w:val="22"/>
          <w:lang w:val="en-US"/>
        </w:rPr>
        <w:t xml:space="preserve">[Screenshot: </w:t>
      </w:r>
      <w:r w:rsidR="000748CE" w:rsidRPr="002D47CB">
        <w:rPr>
          <w:rFonts w:ascii="Cambria" w:hAnsi="Cambria"/>
          <w:sz w:val="22"/>
          <w:lang w:val="en-US"/>
        </w:rPr>
        <w:t>File upload</w:t>
      </w:r>
      <w:r w:rsidRPr="002D47CB">
        <w:rPr>
          <w:rFonts w:ascii="Cambria" w:hAnsi="Cambria"/>
          <w:sz w:val="22"/>
          <w:lang w:val="en-US"/>
        </w:rPr>
        <w:t xml:space="preserve"> into a folder </w:t>
      </w:r>
      <w:r w:rsidR="000748CE" w:rsidRPr="002D47CB">
        <w:rPr>
          <w:rFonts w:ascii="Cambria" w:hAnsi="Cambria"/>
          <w:sz w:val="22"/>
          <w:lang w:val="en-US"/>
        </w:rPr>
        <w:t>using</w:t>
      </w:r>
      <w:r w:rsidRPr="002D47CB">
        <w:rPr>
          <w:rFonts w:ascii="Cambria" w:hAnsi="Cambria"/>
          <w:sz w:val="22"/>
          <w:lang w:val="en-US"/>
        </w:rPr>
        <w:t xml:space="preserve"> the interface.]</w:t>
      </w:r>
    </w:p>
    <w:p w14:paraId="31647E0F" w14:textId="1B417743" w:rsidR="00EF56FF" w:rsidRPr="00EF56FF" w:rsidRDefault="009C542B" w:rsidP="009C542B">
      <w:pPr>
        <w:tabs>
          <w:tab w:val="num" w:pos="810"/>
        </w:tabs>
        <w:rPr>
          <w:rFonts w:ascii="Cambria" w:hAnsi="Cambria"/>
          <w:sz w:val="22"/>
          <w:lang w:val="en-US"/>
        </w:rPr>
      </w:pPr>
      <w:r w:rsidRPr="009C542B">
        <w:rPr>
          <w:rFonts w:ascii="Cambria" w:hAnsi="Cambria"/>
          <w:b/>
          <w:bCs/>
          <w:sz w:val="22"/>
          <w:lang w:val="en-US"/>
        </w:rPr>
        <w:t>5.4.1.3</w:t>
      </w:r>
      <w:r w:rsidRPr="009C542B">
        <w:rPr>
          <w:rFonts w:ascii="Cambria" w:hAnsi="Cambria"/>
          <w:b/>
          <w:bCs/>
          <w:sz w:val="22"/>
          <w:lang w:val="en-US"/>
        </w:rPr>
        <w:tab/>
      </w:r>
      <w:r w:rsidR="00EF56FF" w:rsidRPr="00EF56FF">
        <w:rPr>
          <w:rFonts w:ascii="Cambria" w:hAnsi="Cambria"/>
          <w:b/>
          <w:bCs/>
          <w:sz w:val="22"/>
          <w:lang w:val="en-US"/>
        </w:rPr>
        <w:t>Advanced Search:</w:t>
      </w:r>
    </w:p>
    <w:p w14:paraId="7744D180" w14:textId="7A3DEFD8" w:rsidR="00EF56FF" w:rsidRPr="00EF56FF" w:rsidRDefault="00EF56FF" w:rsidP="009C542B">
      <w:pPr>
        <w:numPr>
          <w:ilvl w:val="1"/>
          <w:numId w:val="17"/>
        </w:numPr>
        <w:tabs>
          <w:tab w:val="clear" w:pos="1440"/>
          <w:tab w:val="num" w:pos="720"/>
          <w:tab w:val="num" w:pos="810"/>
        </w:tabs>
        <w:ind w:hanging="1080"/>
        <w:rPr>
          <w:rFonts w:ascii="Cambria" w:hAnsi="Cambria"/>
          <w:sz w:val="22"/>
          <w:lang w:val="en-US"/>
        </w:rPr>
      </w:pPr>
      <w:r w:rsidRPr="00EF56FF">
        <w:rPr>
          <w:rFonts w:ascii="Cambria" w:hAnsi="Cambria"/>
          <w:sz w:val="22"/>
          <w:lang w:val="en-US"/>
        </w:rPr>
        <w:t xml:space="preserve">Enables detailed filtering by attributes like upload date, file type, and </w:t>
      </w:r>
      <w:r w:rsidR="009C542B">
        <w:rPr>
          <w:rFonts w:ascii="Cambria" w:hAnsi="Cambria"/>
          <w:sz w:val="22"/>
          <w:lang w:val="en-US"/>
        </w:rPr>
        <w:t>keywords</w:t>
      </w:r>
      <w:r w:rsidRPr="00EF56FF">
        <w:rPr>
          <w:rFonts w:ascii="Cambria" w:hAnsi="Cambria"/>
          <w:sz w:val="22"/>
          <w:lang w:val="en-US"/>
        </w:rPr>
        <w:t>.</w:t>
      </w:r>
    </w:p>
    <w:p w14:paraId="2626035A" w14:textId="77777777" w:rsidR="00EF56FF" w:rsidRPr="00EF56FF" w:rsidRDefault="00EF56FF" w:rsidP="009C542B">
      <w:pPr>
        <w:numPr>
          <w:ilvl w:val="1"/>
          <w:numId w:val="17"/>
        </w:numPr>
        <w:tabs>
          <w:tab w:val="clear" w:pos="1440"/>
          <w:tab w:val="num" w:pos="720"/>
          <w:tab w:val="num" w:pos="810"/>
        </w:tabs>
        <w:ind w:hanging="1080"/>
        <w:rPr>
          <w:rFonts w:ascii="Cambria" w:hAnsi="Cambria"/>
          <w:sz w:val="22"/>
          <w:lang w:val="en-US"/>
        </w:rPr>
      </w:pPr>
      <w:r w:rsidRPr="00EF56FF">
        <w:rPr>
          <w:rFonts w:ascii="Cambria" w:hAnsi="Cambria"/>
          <w:sz w:val="22"/>
          <w:lang w:val="en-US"/>
        </w:rPr>
        <w:t>Supports wildcard searches for flexible querying.</w:t>
      </w:r>
    </w:p>
    <w:p w14:paraId="1B5B643F" w14:textId="77777777" w:rsidR="00EF56FF" w:rsidRPr="00EF56FF" w:rsidRDefault="00EF56FF" w:rsidP="009C542B">
      <w:pPr>
        <w:tabs>
          <w:tab w:val="num" w:pos="810"/>
        </w:tabs>
        <w:rPr>
          <w:rFonts w:ascii="Cambria" w:hAnsi="Cambria"/>
          <w:sz w:val="22"/>
          <w:lang w:val="en-US"/>
        </w:rPr>
      </w:pPr>
      <w:r w:rsidRPr="002D47CB">
        <w:rPr>
          <w:rFonts w:ascii="Cambria" w:hAnsi="Cambria"/>
          <w:sz w:val="22"/>
          <w:lang w:val="en-US"/>
        </w:rPr>
        <w:t>[Screenshot: Advanced search menu with multiple filter options.]</w:t>
      </w:r>
    </w:p>
    <w:p w14:paraId="1C21827B" w14:textId="545BC660" w:rsidR="00EF56FF" w:rsidRPr="00EF56FF" w:rsidRDefault="006E2952" w:rsidP="006E2952">
      <w:pPr>
        <w:tabs>
          <w:tab w:val="num" w:pos="810"/>
        </w:tabs>
        <w:rPr>
          <w:rFonts w:ascii="Cambria" w:hAnsi="Cambria"/>
          <w:b/>
          <w:bCs/>
          <w:sz w:val="22"/>
          <w:lang w:val="en-US"/>
        </w:rPr>
      </w:pPr>
      <w:r>
        <w:rPr>
          <w:rFonts w:ascii="Cambria" w:hAnsi="Cambria"/>
          <w:b/>
          <w:bCs/>
          <w:sz w:val="22"/>
          <w:lang w:val="en-US"/>
        </w:rPr>
        <w:t>5.4.1.4</w:t>
      </w:r>
      <w:r>
        <w:rPr>
          <w:rFonts w:ascii="Cambria" w:hAnsi="Cambria"/>
          <w:b/>
          <w:bCs/>
          <w:sz w:val="22"/>
          <w:lang w:val="en-US"/>
        </w:rPr>
        <w:tab/>
      </w:r>
      <w:r w:rsidR="00EF56FF" w:rsidRPr="00EF56FF">
        <w:rPr>
          <w:rFonts w:ascii="Cambria" w:hAnsi="Cambria"/>
          <w:b/>
          <w:bCs/>
          <w:sz w:val="22"/>
          <w:lang w:val="en-US"/>
        </w:rPr>
        <w:t>Version Control:</w:t>
      </w:r>
    </w:p>
    <w:p w14:paraId="4C9767FF" w14:textId="77777777" w:rsidR="00EF56FF" w:rsidRPr="00EF56FF" w:rsidRDefault="00EF56FF" w:rsidP="00D25CC1">
      <w:pPr>
        <w:numPr>
          <w:ilvl w:val="1"/>
          <w:numId w:val="17"/>
        </w:numPr>
        <w:tabs>
          <w:tab w:val="clear" w:pos="1440"/>
          <w:tab w:val="num" w:pos="720"/>
          <w:tab w:val="num" w:pos="810"/>
        </w:tabs>
        <w:ind w:hanging="1080"/>
        <w:rPr>
          <w:rFonts w:ascii="Cambria" w:hAnsi="Cambria"/>
          <w:sz w:val="22"/>
          <w:lang w:val="en-US"/>
        </w:rPr>
      </w:pPr>
      <w:r w:rsidRPr="00EF56FF">
        <w:rPr>
          <w:rFonts w:ascii="Cambria" w:hAnsi="Cambria"/>
          <w:sz w:val="22"/>
          <w:lang w:val="en-US"/>
        </w:rPr>
        <w:t>Maintains version history for documents.</w:t>
      </w:r>
    </w:p>
    <w:p w14:paraId="677D8E21" w14:textId="77777777" w:rsidR="00EF56FF" w:rsidRPr="00EF56FF" w:rsidRDefault="00EF56FF" w:rsidP="00D25CC1">
      <w:pPr>
        <w:numPr>
          <w:ilvl w:val="1"/>
          <w:numId w:val="17"/>
        </w:numPr>
        <w:tabs>
          <w:tab w:val="clear" w:pos="1440"/>
          <w:tab w:val="num" w:pos="720"/>
          <w:tab w:val="num" w:pos="810"/>
        </w:tabs>
        <w:ind w:hanging="1080"/>
        <w:rPr>
          <w:rFonts w:ascii="Cambria" w:hAnsi="Cambria"/>
          <w:sz w:val="22"/>
          <w:lang w:val="en-US"/>
        </w:rPr>
      </w:pPr>
      <w:r w:rsidRPr="00EF56FF">
        <w:rPr>
          <w:rFonts w:ascii="Cambria" w:hAnsi="Cambria"/>
          <w:sz w:val="22"/>
          <w:lang w:val="en-US"/>
        </w:rPr>
        <w:lastRenderedPageBreak/>
        <w:t>Users can view, revert, or compare document versions.</w:t>
      </w:r>
    </w:p>
    <w:p w14:paraId="56C288CA" w14:textId="77777777" w:rsidR="00EF56FF" w:rsidRPr="00EF56FF" w:rsidRDefault="00EF56FF" w:rsidP="00D25CC1">
      <w:pPr>
        <w:tabs>
          <w:tab w:val="num" w:pos="810"/>
        </w:tabs>
        <w:rPr>
          <w:rFonts w:ascii="Cambria" w:hAnsi="Cambria"/>
          <w:sz w:val="22"/>
          <w:lang w:val="en-US"/>
        </w:rPr>
      </w:pPr>
      <w:r w:rsidRPr="00EF56FF">
        <w:rPr>
          <w:rFonts w:ascii="Cambria" w:hAnsi="Cambria"/>
          <w:sz w:val="22"/>
          <w:lang w:val="en-US"/>
        </w:rPr>
        <w:t>[Screenshot: Version history panel with timestamps and user activity.]</w:t>
      </w:r>
    </w:p>
    <w:p w14:paraId="00069071" w14:textId="6D09585D" w:rsidR="00EF56FF" w:rsidRPr="00EF56FF" w:rsidRDefault="00CC08FC" w:rsidP="00410D70">
      <w:pPr>
        <w:tabs>
          <w:tab w:val="num" w:pos="810"/>
        </w:tabs>
        <w:rPr>
          <w:rFonts w:ascii="Cambria" w:hAnsi="Cambria"/>
          <w:b/>
          <w:bCs/>
          <w:sz w:val="22"/>
          <w:lang w:val="en-US"/>
        </w:rPr>
      </w:pPr>
      <w:r>
        <w:rPr>
          <w:rFonts w:ascii="Cambria" w:hAnsi="Cambria"/>
          <w:b/>
          <w:bCs/>
          <w:sz w:val="22"/>
          <w:lang w:val="en-US"/>
        </w:rPr>
        <w:t>5.4.1.5</w:t>
      </w:r>
      <w:r>
        <w:rPr>
          <w:rFonts w:ascii="Cambria" w:hAnsi="Cambria"/>
          <w:b/>
          <w:bCs/>
          <w:sz w:val="22"/>
          <w:lang w:val="en-US"/>
        </w:rPr>
        <w:tab/>
      </w:r>
      <w:r w:rsidR="00EF56FF" w:rsidRPr="00EF56FF">
        <w:rPr>
          <w:rFonts w:ascii="Cambria" w:hAnsi="Cambria"/>
          <w:b/>
          <w:bCs/>
          <w:sz w:val="22"/>
          <w:lang w:val="en-US"/>
        </w:rPr>
        <w:t>Role-Based Views:</w:t>
      </w:r>
    </w:p>
    <w:p w14:paraId="16DFF77A" w14:textId="2B7F6808" w:rsidR="00EF56FF" w:rsidRDefault="00EF56FF" w:rsidP="00410D70">
      <w:pPr>
        <w:numPr>
          <w:ilvl w:val="1"/>
          <w:numId w:val="17"/>
        </w:numPr>
        <w:tabs>
          <w:tab w:val="clear" w:pos="1440"/>
          <w:tab w:val="num" w:pos="720"/>
          <w:tab w:val="num" w:pos="810"/>
        </w:tabs>
        <w:ind w:hanging="1080"/>
        <w:rPr>
          <w:rFonts w:ascii="Cambria" w:hAnsi="Cambria"/>
          <w:sz w:val="22"/>
          <w:lang w:val="en-US"/>
        </w:rPr>
      </w:pPr>
      <w:r w:rsidRPr="00EF56FF">
        <w:rPr>
          <w:rFonts w:ascii="Cambria" w:hAnsi="Cambria"/>
          <w:sz w:val="22"/>
          <w:lang w:val="en-US"/>
        </w:rPr>
        <w:t>Admins can manage user roles and permissions.</w:t>
      </w:r>
    </w:p>
    <w:p w14:paraId="41018458" w14:textId="77777777" w:rsidR="008F33F4" w:rsidRDefault="008F33F4" w:rsidP="008F33F4">
      <w:pPr>
        <w:tabs>
          <w:tab w:val="num" w:pos="810"/>
        </w:tabs>
        <w:rPr>
          <w:rFonts w:ascii="Cambria" w:hAnsi="Cambria"/>
          <w:b/>
          <w:bCs/>
          <w:sz w:val="22"/>
          <w:lang w:val="en-US"/>
        </w:rPr>
      </w:pPr>
      <w:r>
        <w:rPr>
          <w:rFonts w:ascii="Cambria" w:hAnsi="Cambria"/>
          <w:b/>
          <w:bCs/>
          <w:sz w:val="22"/>
          <w:lang w:val="en-US"/>
        </w:rPr>
        <w:t>5.4.1.6</w:t>
      </w:r>
      <w:r>
        <w:rPr>
          <w:rFonts w:ascii="Cambria" w:hAnsi="Cambria"/>
          <w:b/>
          <w:bCs/>
          <w:sz w:val="22"/>
          <w:lang w:val="en-US"/>
        </w:rPr>
        <w:tab/>
      </w:r>
      <w:r w:rsidRPr="008F33F4">
        <w:rPr>
          <w:rFonts w:ascii="Cambria" w:hAnsi="Cambria"/>
          <w:b/>
          <w:bCs/>
          <w:sz w:val="22"/>
          <w:lang w:val="en-US"/>
        </w:rPr>
        <w:t xml:space="preserve">Admin Controls: </w:t>
      </w:r>
    </w:p>
    <w:p w14:paraId="7BCFC4ED" w14:textId="77777777" w:rsidR="008F33F4" w:rsidRDefault="008F33F4" w:rsidP="008F33F4">
      <w:pPr>
        <w:tabs>
          <w:tab w:val="num" w:pos="810"/>
        </w:tabs>
        <w:rPr>
          <w:rFonts w:ascii="Cambria" w:hAnsi="Cambria"/>
          <w:sz w:val="22"/>
          <w:lang w:val="en-US"/>
        </w:rPr>
      </w:pPr>
      <w:r w:rsidRPr="008F33F4">
        <w:rPr>
          <w:rFonts w:ascii="Cambria" w:hAnsi="Cambria"/>
          <w:sz w:val="22"/>
          <w:lang w:val="en-US"/>
        </w:rPr>
        <w:t>Admin</w:t>
      </w:r>
      <w:r>
        <w:rPr>
          <w:rFonts w:ascii="Cambria" w:hAnsi="Cambria"/>
          <w:sz w:val="22"/>
          <w:lang w:val="en-US"/>
        </w:rPr>
        <w:t>s</w:t>
      </w:r>
      <w:r w:rsidRPr="008F33F4">
        <w:rPr>
          <w:rFonts w:ascii="Cambria" w:hAnsi="Cambria"/>
          <w:sz w:val="22"/>
          <w:lang w:val="en-US"/>
        </w:rPr>
        <w:t xml:space="preserve"> </w:t>
      </w:r>
      <w:r>
        <w:rPr>
          <w:rFonts w:ascii="Cambria" w:hAnsi="Cambria"/>
          <w:sz w:val="22"/>
          <w:lang w:val="en-US"/>
        </w:rPr>
        <w:t>have</w:t>
      </w:r>
      <w:r w:rsidRPr="008F33F4">
        <w:rPr>
          <w:rFonts w:ascii="Cambria" w:hAnsi="Cambria"/>
          <w:sz w:val="22"/>
          <w:lang w:val="en-US"/>
        </w:rPr>
        <w:t xml:space="preserve"> the authorization to do the following: </w:t>
      </w:r>
    </w:p>
    <w:p w14:paraId="763041F8" w14:textId="77777777" w:rsidR="008F33F4" w:rsidRDefault="008F33F4" w:rsidP="00C77C15">
      <w:pPr>
        <w:numPr>
          <w:ilvl w:val="1"/>
          <w:numId w:val="17"/>
        </w:numPr>
        <w:tabs>
          <w:tab w:val="clear" w:pos="1440"/>
          <w:tab w:val="num" w:pos="720"/>
          <w:tab w:val="num" w:pos="810"/>
        </w:tabs>
        <w:ind w:hanging="1080"/>
        <w:rPr>
          <w:rFonts w:ascii="Cambria" w:hAnsi="Cambria"/>
          <w:sz w:val="22"/>
          <w:lang w:val="en-US"/>
        </w:rPr>
      </w:pPr>
      <w:r w:rsidRPr="008F33F4">
        <w:rPr>
          <w:rFonts w:ascii="Cambria" w:hAnsi="Cambria"/>
          <w:sz w:val="22"/>
          <w:lang w:val="en-US"/>
        </w:rPr>
        <w:t>creat</w:t>
      </w:r>
      <w:r>
        <w:rPr>
          <w:rFonts w:ascii="Cambria" w:hAnsi="Cambria"/>
          <w:sz w:val="22"/>
          <w:lang w:val="en-US"/>
        </w:rPr>
        <w:t>e</w:t>
      </w:r>
      <w:r w:rsidRPr="008F33F4">
        <w:rPr>
          <w:rFonts w:ascii="Cambria" w:hAnsi="Cambria"/>
          <w:sz w:val="22"/>
          <w:lang w:val="en-US"/>
        </w:rPr>
        <w:t xml:space="preserve"> classes and properties</w:t>
      </w:r>
    </w:p>
    <w:p w14:paraId="257F4113" w14:textId="39038383" w:rsidR="008F33F4" w:rsidRPr="008F33F4" w:rsidRDefault="008F33F4" w:rsidP="00C77C15">
      <w:pPr>
        <w:numPr>
          <w:ilvl w:val="1"/>
          <w:numId w:val="17"/>
        </w:numPr>
        <w:tabs>
          <w:tab w:val="clear" w:pos="1440"/>
          <w:tab w:val="num" w:pos="720"/>
          <w:tab w:val="num" w:pos="810"/>
        </w:tabs>
        <w:ind w:hanging="1080"/>
        <w:rPr>
          <w:rFonts w:ascii="Cambria" w:hAnsi="Cambria"/>
          <w:sz w:val="22"/>
          <w:lang w:val="en-US"/>
        </w:rPr>
      </w:pPr>
      <w:r w:rsidRPr="008F33F4">
        <w:rPr>
          <w:rFonts w:ascii="Cambria" w:hAnsi="Cambria"/>
          <w:sz w:val="22"/>
          <w:lang w:val="en-US"/>
        </w:rPr>
        <w:t>set user permissions for document access</w:t>
      </w:r>
    </w:p>
    <w:p w14:paraId="139455BC" w14:textId="26D4B859" w:rsidR="007D3A4F" w:rsidRDefault="00EF56FF" w:rsidP="00A90F38">
      <w:pPr>
        <w:tabs>
          <w:tab w:val="num" w:pos="810"/>
        </w:tabs>
        <w:rPr>
          <w:rFonts w:ascii="Cambria" w:hAnsi="Cambria"/>
          <w:sz w:val="22"/>
          <w:lang w:val="en-US"/>
        </w:rPr>
      </w:pPr>
      <w:r w:rsidRPr="002D47CB">
        <w:rPr>
          <w:rFonts w:ascii="Cambria" w:hAnsi="Cambria"/>
          <w:sz w:val="22"/>
          <w:lang w:val="en-US"/>
        </w:rPr>
        <w:t>[Screenshot: Admin view with role management options.]</w:t>
      </w:r>
    </w:p>
    <w:p w14:paraId="11340026" w14:textId="3CF02777" w:rsidR="007D3A4F" w:rsidRDefault="00565279" w:rsidP="007D3A4F">
      <w:pPr>
        <w:rPr>
          <w:rFonts w:ascii="Cambria" w:hAnsi="Cambria"/>
          <w:b/>
          <w:bCs/>
          <w:sz w:val="22"/>
          <w:lang w:val="en-US"/>
        </w:rPr>
      </w:pPr>
      <w:r>
        <w:rPr>
          <w:rFonts w:ascii="Cambria" w:hAnsi="Cambria"/>
          <w:b/>
          <w:bCs/>
          <w:sz w:val="22"/>
          <w:lang w:val="en-US"/>
        </w:rPr>
        <w:t>5</w:t>
      </w:r>
      <w:r w:rsidR="007D3A4F">
        <w:rPr>
          <w:rFonts w:ascii="Cambria" w:hAnsi="Cambria"/>
          <w:b/>
          <w:bCs/>
          <w:sz w:val="22"/>
          <w:lang w:val="en-US"/>
        </w:rPr>
        <w:t>.</w:t>
      </w:r>
      <w:r>
        <w:rPr>
          <w:rFonts w:ascii="Cambria" w:hAnsi="Cambria"/>
          <w:b/>
          <w:bCs/>
          <w:sz w:val="22"/>
          <w:lang w:val="en-US"/>
        </w:rPr>
        <w:t>4</w:t>
      </w:r>
      <w:r w:rsidR="007D3A4F">
        <w:rPr>
          <w:rFonts w:ascii="Cambria" w:hAnsi="Cambria"/>
          <w:b/>
          <w:bCs/>
          <w:sz w:val="22"/>
          <w:lang w:val="en-US"/>
        </w:rPr>
        <w:t>.2</w:t>
      </w:r>
      <w:r w:rsidR="007D3A4F">
        <w:rPr>
          <w:rFonts w:ascii="Cambria" w:hAnsi="Cambria"/>
          <w:b/>
          <w:bCs/>
          <w:sz w:val="22"/>
          <w:lang w:val="en-US"/>
        </w:rPr>
        <w:tab/>
      </w:r>
      <w:r w:rsidR="007D3A4F" w:rsidRPr="00C30870">
        <w:rPr>
          <w:rFonts w:ascii="Cambria" w:hAnsi="Cambria"/>
          <w:b/>
          <w:bCs/>
          <w:sz w:val="22"/>
          <w:lang w:val="en-US"/>
        </w:rPr>
        <w:t>UI Components</w:t>
      </w:r>
    </w:p>
    <w:p w14:paraId="6E8E2355" w14:textId="45E1BC29" w:rsidR="00722CDB" w:rsidRPr="00722CDB" w:rsidRDefault="00722CDB" w:rsidP="00722CDB">
      <w:pPr>
        <w:numPr>
          <w:ilvl w:val="0"/>
          <w:numId w:val="43"/>
        </w:numPr>
        <w:rPr>
          <w:rFonts w:ascii="Cambria" w:hAnsi="Cambria"/>
          <w:b/>
          <w:bCs/>
          <w:sz w:val="22"/>
          <w:lang w:val="en-US"/>
        </w:rPr>
      </w:pPr>
      <w:r>
        <w:rPr>
          <w:rFonts w:ascii="Cambria" w:hAnsi="Cambria"/>
          <w:b/>
          <w:bCs/>
          <w:sz w:val="22"/>
          <w:lang w:val="en-US"/>
        </w:rPr>
        <w:t>Document Searc</w:t>
      </w:r>
      <w:r w:rsidR="00691ECA">
        <w:rPr>
          <w:rFonts w:ascii="Cambria" w:hAnsi="Cambria"/>
          <w:b/>
          <w:bCs/>
          <w:sz w:val="22"/>
          <w:lang w:val="en-US"/>
        </w:rPr>
        <w:t>h</w:t>
      </w:r>
      <w:r w:rsidRPr="00722CDB">
        <w:rPr>
          <w:rFonts w:ascii="Cambria" w:hAnsi="Cambria"/>
          <w:b/>
          <w:bCs/>
          <w:sz w:val="22"/>
          <w:lang w:val="en-US"/>
        </w:rPr>
        <w:t>:</w:t>
      </w:r>
    </w:p>
    <w:p w14:paraId="5DEE688A" w14:textId="567350F6" w:rsidR="00722CDB" w:rsidRDefault="000E7FB4" w:rsidP="00722CDB">
      <w:pPr>
        <w:numPr>
          <w:ilvl w:val="1"/>
          <w:numId w:val="43"/>
        </w:numPr>
        <w:tabs>
          <w:tab w:val="num" w:pos="720"/>
        </w:tabs>
        <w:rPr>
          <w:rFonts w:ascii="Cambria" w:hAnsi="Cambria"/>
          <w:sz w:val="22"/>
          <w:lang w:val="en-US"/>
        </w:rPr>
      </w:pPr>
      <w:r>
        <w:rPr>
          <w:rFonts w:ascii="Cambria" w:hAnsi="Cambria"/>
          <w:sz w:val="22"/>
          <w:lang w:val="en-US"/>
        </w:rPr>
        <w:t>Quick search</w:t>
      </w:r>
      <w:r w:rsidR="00722CDB" w:rsidRPr="00722CDB">
        <w:rPr>
          <w:rFonts w:ascii="Cambria" w:hAnsi="Cambria"/>
          <w:sz w:val="22"/>
          <w:lang w:val="en-US"/>
        </w:rPr>
        <w:t xml:space="preserve"> of document</w:t>
      </w:r>
      <w:r>
        <w:rPr>
          <w:rFonts w:ascii="Cambria" w:hAnsi="Cambria"/>
          <w:sz w:val="22"/>
          <w:lang w:val="en-US"/>
        </w:rPr>
        <w:t>s using keywords</w:t>
      </w:r>
    </w:p>
    <w:p w14:paraId="41ADD6F6" w14:textId="4FA4ABCB" w:rsidR="004D1674" w:rsidRPr="00722CDB" w:rsidRDefault="004D1674" w:rsidP="00722CDB">
      <w:pPr>
        <w:numPr>
          <w:ilvl w:val="1"/>
          <w:numId w:val="43"/>
        </w:numPr>
        <w:tabs>
          <w:tab w:val="num" w:pos="720"/>
        </w:tabs>
        <w:rPr>
          <w:rFonts w:ascii="Cambria" w:hAnsi="Cambria"/>
          <w:sz w:val="22"/>
          <w:lang w:val="en-US"/>
        </w:rPr>
      </w:pPr>
      <w:r>
        <w:rPr>
          <w:rFonts w:ascii="Cambria" w:hAnsi="Cambria"/>
          <w:sz w:val="22"/>
          <w:lang w:val="en-US"/>
        </w:rPr>
        <w:t>Filtering documents by type, date of creation, etc.</w:t>
      </w:r>
    </w:p>
    <w:p w14:paraId="1E2D6F4B" w14:textId="063D1B60" w:rsidR="00722CDB" w:rsidRPr="00722CDB" w:rsidRDefault="00722CDB" w:rsidP="00722CDB">
      <w:pPr>
        <w:rPr>
          <w:rFonts w:ascii="Cambria" w:hAnsi="Cambria"/>
          <w:sz w:val="22"/>
          <w:lang w:val="en-US"/>
        </w:rPr>
      </w:pPr>
      <w:r w:rsidRPr="00722CDB">
        <w:rPr>
          <w:rFonts w:ascii="Cambria" w:hAnsi="Cambria"/>
          <w:sz w:val="22"/>
          <w:lang w:val="en-US"/>
        </w:rPr>
        <w:t>[Screenshot:</w:t>
      </w:r>
      <w:r w:rsidR="00BF0D17">
        <w:rPr>
          <w:rFonts w:ascii="Cambria" w:hAnsi="Cambria"/>
          <w:sz w:val="22"/>
          <w:lang w:val="en-US"/>
        </w:rPr>
        <w:t xml:space="preserve"> Quick search page</w:t>
      </w:r>
      <w:r w:rsidRPr="00722CDB">
        <w:rPr>
          <w:rFonts w:ascii="Cambria" w:hAnsi="Cambria"/>
          <w:sz w:val="22"/>
          <w:lang w:val="en-US"/>
        </w:rPr>
        <w:t>]</w:t>
      </w:r>
    </w:p>
    <w:p w14:paraId="50135F12" w14:textId="62D9ABEF" w:rsidR="00722CDB" w:rsidRPr="00722CDB" w:rsidRDefault="00722CDB" w:rsidP="00897B62">
      <w:pPr>
        <w:numPr>
          <w:ilvl w:val="0"/>
          <w:numId w:val="43"/>
        </w:numPr>
        <w:rPr>
          <w:rFonts w:ascii="Cambria" w:hAnsi="Cambria"/>
          <w:b/>
          <w:bCs/>
          <w:sz w:val="22"/>
          <w:lang w:val="en-US"/>
        </w:rPr>
      </w:pPr>
      <w:r w:rsidRPr="00722CDB">
        <w:rPr>
          <w:rFonts w:ascii="Cambria" w:hAnsi="Cambria"/>
          <w:b/>
          <w:bCs/>
          <w:sz w:val="22"/>
          <w:lang w:val="en-US"/>
        </w:rPr>
        <w:t>Folder Structure:</w:t>
      </w:r>
    </w:p>
    <w:p w14:paraId="123312AE" w14:textId="6BF02204" w:rsidR="00722CDB" w:rsidRPr="00722CDB" w:rsidRDefault="00722CDB" w:rsidP="00897B62">
      <w:pPr>
        <w:numPr>
          <w:ilvl w:val="1"/>
          <w:numId w:val="43"/>
        </w:numPr>
        <w:tabs>
          <w:tab w:val="num" w:pos="720"/>
        </w:tabs>
        <w:rPr>
          <w:rFonts w:ascii="Cambria" w:hAnsi="Cambria"/>
          <w:sz w:val="22"/>
          <w:lang w:val="en-US"/>
        </w:rPr>
      </w:pPr>
      <w:r w:rsidRPr="00722CDB">
        <w:rPr>
          <w:rFonts w:ascii="Cambria" w:hAnsi="Cambria"/>
          <w:sz w:val="22"/>
          <w:lang w:val="en-US"/>
        </w:rPr>
        <w:t xml:space="preserve">Hierarchical tree view </w:t>
      </w:r>
      <w:r w:rsidR="00897B62">
        <w:rPr>
          <w:rFonts w:ascii="Cambria" w:hAnsi="Cambria"/>
          <w:sz w:val="22"/>
          <w:lang w:val="en-US"/>
        </w:rPr>
        <w:t xml:space="preserve">of </w:t>
      </w:r>
      <w:r w:rsidRPr="00722CDB">
        <w:rPr>
          <w:rFonts w:ascii="Cambria" w:hAnsi="Cambria"/>
          <w:sz w:val="22"/>
          <w:lang w:val="en-US"/>
        </w:rPr>
        <w:t xml:space="preserve">files </w:t>
      </w:r>
      <w:r w:rsidR="00897B62">
        <w:rPr>
          <w:rFonts w:ascii="Cambria" w:hAnsi="Cambria"/>
          <w:sz w:val="22"/>
          <w:lang w:val="en-US"/>
        </w:rPr>
        <w:t>and</w:t>
      </w:r>
      <w:r w:rsidRPr="00722CDB">
        <w:rPr>
          <w:rFonts w:ascii="Cambria" w:hAnsi="Cambria"/>
          <w:sz w:val="22"/>
          <w:lang w:val="en-US"/>
        </w:rPr>
        <w:t xml:space="preserve"> </w:t>
      </w:r>
      <w:r w:rsidR="00F0533B">
        <w:rPr>
          <w:rFonts w:ascii="Cambria" w:hAnsi="Cambria"/>
          <w:sz w:val="22"/>
          <w:lang w:val="en-US"/>
        </w:rPr>
        <w:t>folder</w:t>
      </w:r>
      <w:r w:rsidRPr="00722CDB">
        <w:rPr>
          <w:rFonts w:ascii="Cambria" w:hAnsi="Cambria"/>
          <w:sz w:val="22"/>
          <w:lang w:val="en-US"/>
        </w:rPr>
        <w:t xml:space="preserve"> </w:t>
      </w:r>
      <w:r w:rsidR="00897B62">
        <w:rPr>
          <w:rFonts w:ascii="Cambria" w:hAnsi="Cambria"/>
          <w:sz w:val="22"/>
          <w:lang w:val="en-US"/>
        </w:rPr>
        <w:t>structure</w:t>
      </w:r>
      <w:r w:rsidRPr="00722CDB">
        <w:rPr>
          <w:rFonts w:ascii="Cambria" w:hAnsi="Cambria"/>
          <w:sz w:val="22"/>
          <w:lang w:val="en-US"/>
        </w:rPr>
        <w:t>.</w:t>
      </w:r>
    </w:p>
    <w:p w14:paraId="4C604838" w14:textId="77777777" w:rsidR="00722CDB" w:rsidRPr="00722CDB" w:rsidRDefault="00722CDB" w:rsidP="00897B62">
      <w:pPr>
        <w:numPr>
          <w:ilvl w:val="1"/>
          <w:numId w:val="43"/>
        </w:numPr>
        <w:tabs>
          <w:tab w:val="num" w:pos="720"/>
        </w:tabs>
        <w:rPr>
          <w:rFonts w:ascii="Cambria" w:hAnsi="Cambria"/>
          <w:sz w:val="22"/>
          <w:lang w:val="en-US"/>
        </w:rPr>
      </w:pPr>
      <w:r w:rsidRPr="00722CDB">
        <w:rPr>
          <w:rFonts w:ascii="Cambria" w:hAnsi="Cambria"/>
          <w:sz w:val="22"/>
          <w:lang w:val="en-US"/>
        </w:rPr>
        <w:t>Allows admins to create, rename, or delete folders.</w:t>
      </w:r>
    </w:p>
    <w:p w14:paraId="24BF703A" w14:textId="77777777" w:rsidR="00722CDB" w:rsidRPr="00722CDB" w:rsidRDefault="00722CDB" w:rsidP="00897B62">
      <w:pPr>
        <w:rPr>
          <w:rFonts w:ascii="Cambria" w:hAnsi="Cambria"/>
          <w:sz w:val="22"/>
          <w:lang w:val="en-US"/>
        </w:rPr>
      </w:pPr>
      <w:r w:rsidRPr="00722CDB">
        <w:rPr>
          <w:rFonts w:ascii="Cambria" w:hAnsi="Cambria"/>
          <w:sz w:val="22"/>
          <w:lang w:val="en-US"/>
        </w:rPr>
        <w:t>[Screenshot: Folder structure with nested subfolders.]</w:t>
      </w:r>
    </w:p>
    <w:p w14:paraId="5F41196A" w14:textId="0997C40B" w:rsidR="00722CDB" w:rsidRPr="00722CDB" w:rsidRDefault="00722CDB" w:rsidP="0027246B">
      <w:pPr>
        <w:numPr>
          <w:ilvl w:val="0"/>
          <w:numId w:val="43"/>
        </w:numPr>
        <w:rPr>
          <w:rFonts w:ascii="Cambria" w:hAnsi="Cambria"/>
          <w:b/>
          <w:bCs/>
          <w:sz w:val="22"/>
          <w:lang w:val="en-US"/>
        </w:rPr>
      </w:pPr>
      <w:r w:rsidRPr="00722CDB">
        <w:rPr>
          <w:rFonts w:ascii="Cambria" w:hAnsi="Cambria"/>
          <w:b/>
          <w:bCs/>
          <w:sz w:val="22"/>
          <w:lang w:val="en-US"/>
        </w:rPr>
        <w:t>Metadata Editor:</w:t>
      </w:r>
    </w:p>
    <w:p w14:paraId="5F78E820" w14:textId="0A988210" w:rsidR="00722CDB" w:rsidRPr="00722CDB" w:rsidRDefault="00722CDB" w:rsidP="00C67A75">
      <w:pPr>
        <w:numPr>
          <w:ilvl w:val="1"/>
          <w:numId w:val="43"/>
        </w:numPr>
        <w:tabs>
          <w:tab w:val="num" w:pos="720"/>
        </w:tabs>
        <w:rPr>
          <w:rFonts w:ascii="Cambria" w:hAnsi="Cambria"/>
          <w:sz w:val="22"/>
          <w:lang w:val="en-US"/>
        </w:rPr>
      </w:pPr>
      <w:r w:rsidRPr="00722CDB">
        <w:rPr>
          <w:rFonts w:ascii="Cambria" w:hAnsi="Cambria"/>
          <w:sz w:val="22"/>
          <w:lang w:val="en-US"/>
        </w:rPr>
        <w:t xml:space="preserve">Enables users to add or update metadata like title, author, </w:t>
      </w:r>
      <w:proofErr w:type="spellStart"/>
      <w:r w:rsidR="0027246B" w:rsidRPr="00C67A75">
        <w:rPr>
          <w:rFonts w:ascii="Cambria" w:hAnsi="Cambria"/>
          <w:sz w:val="22"/>
          <w:lang w:val="en-US"/>
        </w:rPr>
        <w:t>etc</w:t>
      </w:r>
      <w:proofErr w:type="spellEnd"/>
      <w:r w:rsidRPr="00722CDB">
        <w:rPr>
          <w:rFonts w:ascii="Cambria" w:hAnsi="Cambria"/>
          <w:sz w:val="22"/>
          <w:lang w:val="en-US"/>
        </w:rPr>
        <w:t xml:space="preserve"> for each document.</w:t>
      </w:r>
    </w:p>
    <w:p w14:paraId="3C6DEDB0" w14:textId="77777777" w:rsidR="00722CDB" w:rsidRPr="00722CDB" w:rsidRDefault="00722CDB" w:rsidP="00C67A75">
      <w:pPr>
        <w:rPr>
          <w:rFonts w:ascii="Cambria" w:hAnsi="Cambria"/>
          <w:sz w:val="22"/>
          <w:lang w:val="en-US"/>
        </w:rPr>
      </w:pPr>
      <w:r w:rsidRPr="00722CDB">
        <w:rPr>
          <w:rFonts w:ascii="Cambria" w:hAnsi="Cambria"/>
          <w:sz w:val="22"/>
          <w:lang w:val="en-US"/>
        </w:rPr>
        <w:t>[Screenshot: Metadata editor panel with editable fields.]</w:t>
      </w:r>
    </w:p>
    <w:p w14:paraId="60445F83" w14:textId="4B24451A" w:rsidR="00722CDB" w:rsidRPr="00722CDB" w:rsidRDefault="00722CDB" w:rsidP="008A7336">
      <w:pPr>
        <w:numPr>
          <w:ilvl w:val="0"/>
          <w:numId w:val="43"/>
        </w:numPr>
        <w:rPr>
          <w:rFonts w:ascii="Cambria" w:hAnsi="Cambria"/>
          <w:b/>
          <w:bCs/>
          <w:sz w:val="22"/>
          <w:lang w:val="en-US"/>
        </w:rPr>
      </w:pPr>
      <w:r w:rsidRPr="00722CDB">
        <w:rPr>
          <w:rFonts w:ascii="Cambria" w:hAnsi="Cambria"/>
          <w:b/>
          <w:bCs/>
          <w:sz w:val="22"/>
          <w:lang w:val="en-US"/>
        </w:rPr>
        <w:t>Document Viewer:</w:t>
      </w:r>
    </w:p>
    <w:p w14:paraId="3A1117FB" w14:textId="77777777" w:rsidR="00722CDB" w:rsidRPr="00722CDB" w:rsidRDefault="00722CDB" w:rsidP="008A7336">
      <w:pPr>
        <w:numPr>
          <w:ilvl w:val="1"/>
          <w:numId w:val="43"/>
        </w:numPr>
        <w:tabs>
          <w:tab w:val="num" w:pos="720"/>
        </w:tabs>
        <w:rPr>
          <w:rFonts w:ascii="Cambria" w:hAnsi="Cambria"/>
          <w:sz w:val="22"/>
          <w:lang w:val="en-US"/>
        </w:rPr>
      </w:pPr>
      <w:r w:rsidRPr="00722CDB">
        <w:rPr>
          <w:rFonts w:ascii="Cambria" w:hAnsi="Cambria"/>
          <w:sz w:val="22"/>
          <w:lang w:val="en-US"/>
        </w:rPr>
        <w:t>Built-in viewer for previewing documents without downloading.</w:t>
      </w:r>
    </w:p>
    <w:p w14:paraId="3CD1C788" w14:textId="77777777" w:rsidR="00722CDB" w:rsidRPr="00722CDB" w:rsidRDefault="00722CDB" w:rsidP="008A7336">
      <w:pPr>
        <w:numPr>
          <w:ilvl w:val="1"/>
          <w:numId w:val="43"/>
        </w:numPr>
        <w:tabs>
          <w:tab w:val="num" w:pos="720"/>
        </w:tabs>
        <w:rPr>
          <w:rFonts w:ascii="Cambria" w:hAnsi="Cambria"/>
          <w:sz w:val="22"/>
          <w:lang w:val="en-US"/>
        </w:rPr>
      </w:pPr>
      <w:r w:rsidRPr="00722CDB">
        <w:rPr>
          <w:rFonts w:ascii="Cambria" w:hAnsi="Cambria"/>
          <w:sz w:val="22"/>
          <w:lang w:val="en-US"/>
        </w:rPr>
        <w:t>Supports PDF, Word, Excel, and image files.</w:t>
      </w:r>
    </w:p>
    <w:p w14:paraId="6F1EAFC5" w14:textId="6C2595BA" w:rsidR="00722CDB" w:rsidRDefault="00722CDB" w:rsidP="007D3A4F">
      <w:pPr>
        <w:rPr>
          <w:rFonts w:ascii="Cambria" w:hAnsi="Cambria"/>
          <w:sz w:val="22"/>
          <w:lang w:val="en-US"/>
        </w:rPr>
      </w:pPr>
      <w:r w:rsidRPr="00722CDB">
        <w:rPr>
          <w:rFonts w:ascii="Cambria" w:hAnsi="Cambria"/>
          <w:sz w:val="22"/>
          <w:lang w:val="en-US"/>
        </w:rPr>
        <w:t>[Screenshot: Document preview window.]</w:t>
      </w:r>
    </w:p>
    <w:p w14:paraId="74371A86" w14:textId="741930C2" w:rsidR="00135649" w:rsidRPr="005C4F68" w:rsidRDefault="00135649" w:rsidP="00B34676">
      <w:pPr>
        <w:numPr>
          <w:ilvl w:val="0"/>
          <w:numId w:val="43"/>
        </w:numPr>
        <w:rPr>
          <w:rFonts w:ascii="Cambria" w:hAnsi="Cambria"/>
          <w:sz w:val="22"/>
          <w:lang w:val="en-US"/>
        </w:rPr>
      </w:pPr>
      <w:r w:rsidRPr="005C4F68">
        <w:rPr>
          <w:rFonts w:ascii="Cambria" w:hAnsi="Cambria"/>
          <w:b/>
          <w:bCs/>
          <w:sz w:val="22"/>
          <w:lang w:val="en-US"/>
        </w:rPr>
        <w:lastRenderedPageBreak/>
        <w:t>Work Breakdown Structure Management</w:t>
      </w:r>
      <w:r w:rsidR="005C4F68">
        <w:rPr>
          <w:rFonts w:ascii="Cambria" w:hAnsi="Cambria"/>
          <w:b/>
          <w:bCs/>
          <w:sz w:val="22"/>
          <w:lang w:val="en-US"/>
        </w:rPr>
        <w:t>:</w:t>
      </w:r>
    </w:p>
    <w:p w14:paraId="2777661B" w14:textId="77777777" w:rsidR="004547D9" w:rsidRPr="00C774A4" w:rsidRDefault="004547D9" w:rsidP="004547D9">
      <w:pPr>
        <w:numPr>
          <w:ilvl w:val="1"/>
          <w:numId w:val="43"/>
        </w:numPr>
        <w:rPr>
          <w:rFonts w:ascii="Cambria" w:hAnsi="Cambria"/>
          <w:sz w:val="22"/>
          <w:highlight w:val="yellow"/>
          <w:lang w:val="en-US"/>
        </w:rPr>
      </w:pPr>
      <w:r w:rsidRPr="00C774A4">
        <w:rPr>
          <w:rFonts w:ascii="Cambria" w:hAnsi="Cambria"/>
          <w:sz w:val="22"/>
          <w:highlight w:val="yellow"/>
          <w:lang w:val="en-US"/>
        </w:rPr>
        <w:t>Provides a tree view of files and documents for hierarchical exploration.</w:t>
      </w:r>
    </w:p>
    <w:p w14:paraId="6D46D227" w14:textId="77777777" w:rsidR="004547D9" w:rsidRPr="00C774A4" w:rsidRDefault="004547D9" w:rsidP="004547D9">
      <w:pPr>
        <w:numPr>
          <w:ilvl w:val="2"/>
          <w:numId w:val="43"/>
        </w:numPr>
        <w:rPr>
          <w:rFonts w:ascii="Cambria" w:hAnsi="Cambria"/>
          <w:sz w:val="22"/>
          <w:highlight w:val="yellow"/>
          <w:lang w:val="en-US"/>
        </w:rPr>
      </w:pPr>
      <w:r w:rsidRPr="00C774A4">
        <w:rPr>
          <w:rFonts w:ascii="Cambria" w:hAnsi="Cambria"/>
          <w:sz w:val="22"/>
          <w:highlight w:val="yellow"/>
          <w:lang w:val="en-US"/>
        </w:rPr>
        <w:t>Allows admin to explore parts of the database interactively.</w:t>
      </w:r>
    </w:p>
    <w:p w14:paraId="14CD6A65" w14:textId="07AFF46E" w:rsidR="004547D9" w:rsidRPr="00C774A4" w:rsidRDefault="004547D9" w:rsidP="008B7AD7">
      <w:pPr>
        <w:numPr>
          <w:ilvl w:val="2"/>
          <w:numId w:val="43"/>
        </w:numPr>
        <w:rPr>
          <w:rFonts w:ascii="Cambria" w:hAnsi="Cambria"/>
          <w:sz w:val="22"/>
          <w:highlight w:val="yellow"/>
          <w:lang w:val="en-US"/>
        </w:rPr>
      </w:pPr>
      <w:r w:rsidRPr="00C774A4">
        <w:rPr>
          <w:rFonts w:ascii="Cambria" w:hAnsi="Cambria"/>
          <w:sz w:val="22"/>
          <w:highlight w:val="yellow"/>
          <w:lang w:val="en-US"/>
        </w:rPr>
        <w:t>Allows admin to create new folder</w:t>
      </w:r>
      <w:r w:rsidR="00D52038" w:rsidRPr="00C774A4">
        <w:rPr>
          <w:rFonts w:ascii="Cambria" w:hAnsi="Cambria"/>
          <w:sz w:val="22"/>
          <w:highlight w:val="yellow"/>
          <w:lang w:val="en-US"/>
        </w:rPr>
        <w:t>s</w:t>
      </w:r>
      <w:r w:rsidR="00633959" w:rsidRPr="00C774A4">
        <w:rPr>
          <w:rFonts w:ascii="Cambria" w:hAnsi="Cambria"/>
          <w:sz w:val="22"/>
          <w:highlight w:val="yellow"/>
          <w:lang w:val="en-US"/>
        </w:rPr>
        <w:t xml:space="preserve"> and upload new documents within</w:t>
      </w:r>
      <w:r w:rsidR="006260A6" w:rsidRPr="00C774A4">
        <w:rPr>
          <w:rFonts w:ascii="Cambria" w:hAnsi="Cambria"/>
          <w:sz w:val="22"/>
          <w:highlight w:val="yellow"/>
          <w:lang w:val="en-US"/>
        </w:rPr>
        <w:t xml:space="preserve"> specific</w:t>
      </w:r>
      <w:r w:rsidR="00633959" w:rsidRPr="00C774A4">
        <w:rPr>
          <w:rFonts w:ascii="Cambria" w:hAnsi="Cambria"/>
          <w:sz w:val="22"/>
          <w:highlight w:val="yellow"/>
          <w:lang w:val="en-US"/>
        </w:rPr>
        <w:t xml:space="preserve"> folders</w:t>
      </w:r>
    </w:p>
    <w:p w14:paraId="679F595A" w14:textId="2DA820E0" w:rsidR="00256FE9" w:rsidRPr="00256FE9" w:rsidRDefault="00256FE9" w:rsidP="004531F1">
      <w:pPr>
        <w:numPr>
          <w:ilvl w:val="0"/>
          <w:numId w:val="43"/>
        </w:numPr>
        <w:rPr>
          <w:rFonts w:ascii="Cambria" w:hAnsi="Cambria"/>
          <w:b/>
          <w:bCs/>
          <w:sz w:val="22"/>
          <w:lang w:val="en-US"/>
        </w:rPr>
      </w:pPr>
      <w:r w:rsidRPr="00256FE9">
        <w:rPr>
          <w:rFonts w:ascii="Cambria" w:hAnsi="Cambria"/>
          <w:b/>
          <w:bCs/>
          <w:sz w:val="22"/>
          <w:lang w:val="en-US"/>
        </w:rPr>
        <w:t>Revision Management</w:t>
      </w:r>
    </w:p>
    <w:p w14:paraId="1F1DD3D3" w14:textId="69E92CEC" w:rsidR="000A15BA" w:rsidRPr="009737B5" w:rsidRDefault="00B655D8" w:rsidP="009737B5">
      <w:pPr>
        <w:numPr>
          <w:ilvl w:val="1"/>
          <w:numId w:val="43"/>
        </w:numPr>
        <w:tabs>
          <w:tab w:val="num" w:pos="720"/>
        </w:tabs>
        <w:rPr>
          <w:rFonts w:ascii="Cambria" w:hAnsi="Cambria"/>
          <w:sz w:val="22"/>
          <w:highlight w:val="yellow"/>
          <w:lang w:val="en-US"/>
        </w:rPr>
      </w:pPr>
      <w:r>
        <w:rPr>
          <w:rFonts w:ascii="Cambria" w:hAnsi="Cambria"/>
          <w:sz w:val="22"/>
          <w:highlight w:val="yellow"/>
          <w:lang w:val="en-US"/>
        </w:rPr>
        <w:t>The</w:t>
      </w:r>
      <w:r w:rsidR="00052548">
        <w:rPr>
          <w:rFonts w:ascii="Cambria" w:hAnsi="Cambria"/>
          <w:sz w:val="22"/>
          <w:highlight w:val="yellow"/>
          <w:lang w:val="en-US"/>
        </w:rPr>
        <w:t xml:space="preserve"> </w:t>
      </w:r>
      <w:r>
        <w:rPr>
          <w:rFonts w:ascii="Cambria" w:hAnsi="Cambria"/>
          <w:sz w:val="22"/>
          <w:highlight w:val="yellow"/>
          <w:lang w:val="en-US"/>
        </w:rPr>
        <w:t>i</w:t>
      </w:r>
      <w:r w:rsidR="000A15BA" w:rsidRPr="00B655D8">
        <w:rPr>
          <w:rFonts w:ascii="Cambria" w:hAnsi="Cambria"/>
          <w:sz w:val="22"/>
          <w:highlight w:val="yellow"/>
          <w:lang w:val="en-US"/>
        </w:rPr>
        <w:t>nterface has two options</w:t>
      </w:r>
      <w:r>
        <w:rPr>
          <w:rFonts w:ascii="Cambria" w:hAnsi="Cambria"/>
          <w:sz w:val="22"/>
          <w:highlight w:val="yellow"/>
          <w:lang w:val="en-US"/>
        </w:rPr>
        <w:t xml:space="preserve"> for revision management</w:t>
      </w:r>
      <w:r w:rsidR="000A15BA" w:rsidRPr="00B655D8">
        <w:rPr>
          <w:rFonts w:ascii="Cambria" w:hAnsi="Cambria"/>
          <w:sz w:val="22"/>
          <w:highlight w:val="yellow"/>
          <w:lang w:val="en-US"/>
        </w:rPr>
        <w:t>: Revise and Updat</w:t>
      </w:r>
      <w:r w:rsidR="00AA3E0F" w:rsidRPr="00B655D8">
        <w:rPr>
          <w:rFonts w:ascii="Cambria" w:hAnsi="Cambria"/>
          <w:sz w:val="22"/>
          <w:highlight w:val="yellow"/>
          <w:lang w:val="en-US"/>
        </w:rPr>
        <w:t>e</w:t>
      </w:r>
    </w:p>
    <w:p w14:paraId="6733AFF4" w14:textId="5AF51673" w:rsidR="00256FE9" w:rsidRDefault="00256FE9" w:rsidP="009737B5">
      <w:pPr>
        <w:numPr>
          <w:ilvl w:val="1"/>
          <w:numId w:val="43"/>
        </w:numPr>
        <w:tabs>
          <w:tab w:val="num" w:pos="720"/>
        </w:tabs>
        <w:rPr>
          <w:rFonts w:ascii="Cambria" w:hAnsi="Cambria"/>
          <w:sz w:val="22"/>
          <w:highlight w:val="yellow"/>
          <w:lang w:val="en-US"/>
        </w:rPr>
      </w:pPr>
      <w:r w:rsidRPr="009737B5">
        <w:rPr>
          <w:rFonts w:ascii="Cambria" w:hAnsi="Cambria"/>
          <w:sz w:val="22"/>
          <w:highlight w:val="yellow"/>
          <w:lang w:val="en-US"/>
        </w:rPr>
        <w:t xml:space="preserve">Every time </w:t>
      </w:r>
      <w:r w:rsidR="00537800" w:rsidRPr="009737B5">
        <w:rPr>
          <w:rFonts w:ascii="Cambria" w:hAnsi="Cambria"/>
          <w:sz w:val="22"/>
          <w:highlight w:val="yellow"/>
          <w:lang w:val="en-US"/>
        </w:rPr>
        <w:t>a</w:t>
      </w:r>
      <w:r w:rsidR="00667409" w:rsidRPr="009737B5">
        <w:rPr>
          <w:rFonts w:ascii="Cambria" w:hAnsi="Cambria"/>
          <w:sz w:val="22"/>
          <w:highlight w:val="yellow"/>
          <w:lang w:val="en-US"/>
        </w:rPr>
        <w:t xml:space="preserve"> </w:t>
      </w:r>
      <w:r w:rsidR="00537800" w:rsidRPr="009737B5">
        <w:rPr>
          <w:rFonts w:ascii="Cambria" w:hAnsi="Cambria"/>
          <w:sz w:val="22"/>
          <w:highlight w:val="yellow"/>
          <w:lang w:val="en-US"/>
        </w:rPr>
        <w:t xml:space="preserve">data item </w:t>
      </w:r>
      <w:r w:rsidR="00667409" w:rsidRPr="009737B5">
        <w:rPr>
          <w:rFonts w:ascii="Cambria" w:hAnsi="Cambria"/>
          <w:sz w:val="22"/>
          <w:highlight w:val="yellow"/>
          <w:lang w:val="en-US"/>
        </w:rPr>
        <w:t>related to a</w:t>
      </w:r>
      <w:r w:rsidR="00275A85">
        <w:rPr>
          <w:rFonts w:ascii="Cambria" w:hAnsi="Cambria"/>
          <w:sz w:val="22"/>
          <w:highlight w:val="yellow"/>
          <w:lang w:val="en-US"/>
        </w:rPr>
        <w:t xml:space="preserve"> document </w:t>
      </w:r>
      <w:r w:rsidR="00537800" w:rsidRPr="009737B5">
        <w:rPr>
          <w:rFonts w:ascii="Cambria" w:hAnsi="Cambria"/>
          <w:sz w:val="22"/>
          <w:highlight w:val="yellow"/>
          <w:lang w:val="en-US"/>
        </w:rPr>
        <w:t>is revised,</w:t>
      </w:r>
      <w:r w:rsidR="00667409" w:rsidRPr="009737B5">
        <w:rPr>
          <w:rFonts w:ascii="Cambria" w:hAnsi="Cambria"/>
          <w:sz w:val="22"/>
          <w:highlight w:val="yellow"/>
          <w:lang w:val="en-US"/>
        </w:rPr>
        <w:t xml:space="preserve"> a copy of its record is created with its revision number incremented by 1. This makes </w:t>
      </w:r>
      <w:r w:rsidR="00A86767" w:rsidRPr="009737B5">
        <w:rPr>
          <w:rFonts w:ascii="Cambria" w:hAnsi="Cambria"/>
          <w:sz w:val="22"/>
          <w:highlight w:val="yellow"/>
          <w:lang w:val="en-US"/>
        </w:rPr>
        <w:t xml:space="preserve">it easy to </w:t>
      </w:r>
      <w:r w:rsidR="00667409" w:rsidRPr="009737B5">
        <w:rPr>
          <w:rFonts w:ascii="Cambria" w:hAnsi="Cambria"/>
          <w:sz w:val="22"/>
          <w:highlight w:val="yellow"/>
          <w:lang w:val="en-US"/>
        </w:rPr>
        <w:t xml:space="preserve">track revisions </w:t>
      </w:r>
      <w:r w:rsidR="00A86767" w:rsidRPr="009737B5">
        <w:rPr>
          <w:rFonts w:ascii="Cambria" w:hAnsi="Cambria"/>
          <w:sz w:val="22"/>
          <w:highlight w:val="yellow"/>
          <w:lang w:val="en-US"/>
        </w:rPr>
        <w:t>and revert to older versions</w:t>
      </w:r>
      <w:r w:rsidR="00650399" w:rsidRPr="009737B5">
        <w:rPr>
          <w:rFonts w:ascii="Cambria" w:hAnsi="Cambria"/>
          <w:sz w:val="22"/>
          <w:highlight w:val="yellow"/>
          <w:lang w:val="en-US"/>
        </w:rPr>
        <w:t>, if needed.</w:t>
      </w:r>
    </w:p>
    <w:p w14:paraId="10052E5A" w14:textId="4BB0404C" w:rsidR="00501B5A" w:rsidRPr="009737B5" w:rsidRDefault="00501B5A" w:rsidP="00501B5A">
      <w:pPr>
        <w:rPr>
          <w:rFonts w:ascii="Cambria" w:hAnsi="Cambria"/>
          <w:sz w:val="22"/>
          <w:highlight w:val="yellow"/>
          <w:lang w:val="en-US"/>
        </w:rPr>
      </w:pPr>
      <w:r>
        <w:rPr>
          <w:rFonts w:ascii="Cambria" w:hAnsi="Cambria"/>
          <w:sz w:val="22"/>
          <w:highlight w:val="yellow"/>
          <w:lang w:val="en-US"/>
        </w:rPr>
        <w:t>[this will be demonstrated with a screenshot</w:t>
      </w:r>
      <w:r w:rsidR="00A81B68">
        <w:rPr>
          <w:rFonts w:ascii="Cambria" w:hAnsi="Cambria"/>
          <w:sz w:val="22"/>
          <w:highlight w:val="yellow"/>
          <w:lang w:val="en-US"/>
        </w:rPr>
        <w:t xml:space="preserve"> here</w:t>
      </w:r>
      <w:r>
        <w:rPr>
          <w:rFonts w:ascii="Cambria" w:hAnsi="Cambria"/>
          <w:sz w:val="22"/>
          <w:highlight w:val="yellow"/>
          <w:lang w:val="en-US"/>
        </w:rPr>
        <w:t>]</w:t>
      </w:r>
    </w:p>
    <w:p w14:paraId="157BC7FE" w14:textId="37550740" w:rsidR="00256FE9" w:rsidRPr="00256FE9" w:rsidRDefault="00256FE9" w:rsidP="004531F1">
      <w:pPr>
        <w:numPr>
          <w:ilvl w:val="0"/>
          <w:numId w:val="43"/>
        </w:numPr>
        <w:rPr>
          <w:rFonts w:ascii="Cambria" w:hAnsi="Cambria"/>
          <w:b/>
          <w:bCs/>
          <w:sz w:val="22"/>
          <w:lang w:val="en-US"/>
        </w:rPr>
      </w:pPr>
      <w:r w:rsidRPr="00256FE9">
        <w:rPr>
          <w:rFonts w:ascii="Cambria" w:hAnsi="Cambria"/>
          <w:b/>
          <w:bCs/>
          <w:sz w:val="22"/>
          <w:lang w:val="en-US"/>
        </w:rPr>
        <w:t>Content Search</w:t>
      </w:r>
    </w:p>
    <w:p w14:paraId="3868E468" w14:textId="77777777" w:rsidR="000030E7" w:rsidRDefault="000030E7" w:rsidP="000030E7">
      <w:pPr>
        <w:numPr>
          <w:ilvl w:val="1"/>
          <w:numId w:val="43"/>
        </w:numPr>
        <w:tabs>
          <w:tab w:val="num" w:pos="720"/>
        </w:tabs>
        <w:rPr>
          <w:rFonts w:ascii="Cambria" w:hAnsi="Cambria"/>
          <w:sz w:val="22"/>
          <w:lang w:val="en-US"/>
        </w:rPr>
      </w:pPr>
      <w:r w:rsidRPr="00275A85">
        <w:rPr>
          <w:rFonts w:ascii="Cambria" w:hAnsi="Cambria"/>
          <w:sz w:val="22"/>
          <w:lang w:val="en-US"/>
        </w:rPr>
        <w:t>Users</w:t>
      </w:r>
      <w:r>
        <w:rPr>
          <w:rFonts w:ascii="Cambria" w:hAnsi="Cambria"/>
          <w:sz w:val="22"/>
          <w:lang w:val="en-US"/>
        </w:rPr>
        <w:t xml:space="preserve"> can search documents by content. </w:t>
      </w:r>
    </w:p>
    <w:p w14:paraId="2B0F3AEE" w14:textId="77777777" w:rsidR="000030E7" w:rsidRDefault="000030E7" w:rsidP="000030E7">
      <w:pPr>
        <w:numPr>
          <w:ilvl w:val="1"/>
          <w:numId w:val="43"/>
        </w:numPr>
        <w:tabs>
          <w:tab w:val="num" w:pos="720"/>
        </w:tabs>
        <w:rPr>
          <w:rFonts w:ascii="Cambria" w:hAnsi="Cambria"/>
          <w:sz w:val="22"/>
          <w:lang w:val="en-US"/>
        </w:rPr>
      </w:pPr>
      <w:r>
        <w:rPr>
          <w:rFonts w:ascii="Cambria" w:hAnsi="Cambria"/>
          <w:sz w:val="22"/>
          <w:lang w:val="en-US"/>
        </w:rPr>
        <w:t>The interface will have a text input field to accept the search excerpt from the user and all documents that contain the given excerpt will be displayed in list view. From this view, the user can view documents as needed.</w:t>
      </w:r>
    </w:p>
    <w:p w14:paraId="4FAB8C0C" w14:textId="4F6D1208" w:rsidR="00436606" w:rsidRPr="00B07523" w:rsidRDefault="00436606" w:rsidP="00DB2CE8">
      <w:pPr>
        <w:numPr>
          <w:ilvl w:val="0"/>
          <w:numId w:val="43"/>
        </w:numPr>
        <w:rPr>
          <w:rFonts w:ascii="Cambria" w:hAnsi="Cambria"/>
          <w:b/>
          <w:bCs/>
          <w:sz w:val="22"/>
          <w:lang w:val="en-US"/>
        </w:rPr>
      </w:pPr>
      <w:r w:rsidRPr="00B07523">
        <w:rPr>
          <w:rFonts w:ascii="Cambria" w:hAnsi="Cambria"/>
          <w:b/>
          <w:bCs/>
          <w:sz w:val="22"/>
          <w:lang w:val="en-US"/>
        </w:rPr>
        <w:t>Content Extraction</w:t>
      </w:r>
    </w:p>
    <w:p w14:paraId="5EF13C33" w14:textId="01AA518B" w:rsidR="00256FE9" w:rsidRDefault="00B07523" w:rsidP="00B07523">
      <w:pPr>
        <w:numPr>
          <w:ilvl w:val="1"/>
          <w:numId w:val="43"/>
        </w:numPr>
        <w:tabs>
          <w:tab w:val="num" w:pos="720"/>
        </w:tabs>
        <w:rPr>
          <w:rFonts w:ascii="Cambria" w:hAnsi="Cambria"/>
          <w:sz w:val="22"/>
          <w:highlight w:val="yellow"/>
          <w:lang w:val="en-US"/>
        </w:rPr>
      </w:pPr>
      <w:r>
        <w:rPr>
          <w:rFonts w:ascii="Cambria" w:hAnsi="Cambria"/>
          <w:sz w:val="22"/>
          <w:highlight w:val="yellow"/>
          <w:lang w:val="en-US"/>
        </w:rPr>
        <w:t>Users can r</w:t>
      </w:r>
      <w:r w:rsidR="00436606" w:rsidRPr="00436606">
        <w:rPr>
          <w:rFonts w:ascii="Cambria" w:hAnsi="Cambria"/>
          <w:sz w:val="22"/>
          <w:highlight w:val="yellow"/>
          <w:lang w:val="en-US"/>
        </w:rPr>
        <w:t>etriev</w:t>
      </w:r>
      <w:r>
        <w:rPr>
          <w:rFonts w:ascii="Cambria" w:hAnsi="Cambria"/>
          <w:sz w:val="22"/>
          <w:highlight w:val="yellow"/>
          <w:lang w:val="en-US"/>
        </w:rPr>
        <w:t>e</w:t>
      </w:r>
      <w:r w:rsidR="00436606" w:rsidRPr="00436606">
        <w:rPr>
          <w:rFonts w:ascii="Cambria" w:hAnsi="Cambria"/>
          <w:sz w:val="22"/>
          <w:highlight w:val="yellow"/>
          <w:lang w:val="en-US"/>
        </w:rPr>
        <w:t xml:space="preserve"> specific information or data from within a </w:t>
      </w:r>
      <w:r>
        <w:rPr>
          <w:rFonts w:ascii="Cambria" w:hAnsi="Cambria"/>
          <w:sz w:val="22"/>
          <w:highlight w:val="yellow"/>
          <w:lang w:val="en-US"/>
        </w:rPr>
        <w:t xml:space="preserve">given </w:t>
      </w:r>
      <w:r w:rsidR="00436606" w:rsidRPr="00436606">
        <w:rPr>
          <w:rFonts w:ascii="Cambria" w:hAnsi="Cambria"/>
          <w:sz w:val="22"/>
          <w:highlight w:val="yellow"/>
          <w:lang w:val="en-US"/>
        </w:rPr>
        <w:t>document</w:t>
      </w:r>
      <w:r>
        <w:rPr>
          <w:rFonts w:ascii="Cambria" w:hAnsi="Cambria"/>
          <w:sz w:val="22"/>
          <w:highlight w:val="yellow"/>
          <w:lang w:val="en-US"/>
        </w:rPr>
        <w:t xml:space="preserve"> </w:t>
      </w:r>
      <w:r w:rsidR="00436606" w:rsidRPr="00B07523">
        <w:rPr>
          <w:rFonts w:ascii="Cambria" w:hAnsi="Cambria"/>
          <w:sz w:val="22"/>
          <w:highlight w:val="yellow"/>
          <w:lang w:val="en-US"/>
        </w:rPr>
        <w:t xml:space="preserve">for further analysis or </w:t>
      </w:r>
      <w:proofErr w:type="gramStart"/>
      <w:r w:rsidR="00436606" w:rsidRPr="00B07523">
        <w:rPr>
          <w:rFonts w:ascii="Cambria" w:hAnsi="Cambria"/>
          <w:sz w:val="22"/>
          <w:highlight w:val="yellow"/>
          <w:lang w:val="en-US"/>
        </w:rPr>
        <w:t>use.</w:t>
      </w:r>
      <w:r>
        <w:rPr>
          <w:rFonts w:ascii="Cambria" w:hAnsi="Cambria"/>
          <w:sz w:val="22"/>
          <w:highlight w:val="yellow"/>
          <w:lang w:val="en-US"/>
        </w:rPr>
        <w:t>----</w:t>
      </w:r>
      <w:proofErr w:type="gramEnd"/>
      <w:r>
        <w:rPr>
          <w:rFonts w:ascii="Cambria" w:hAnsi="Cambria"/>
          <w:sz w:val="22"/>
          <w:highlight w:val="yellow"/>
          <w:lang w:val="en-US"/>
        </w:rPr>
        <w:t>need to understand this a little more</w:t>
      </w:r>
    </w:p>
    <w:p w14:paraId="1FA443A2" w14:textId="26358D4E" w:rsidR="006C1D38" w:rsidRPr="00A12CDC" w:rsidRDefault="006E167D" w:rsidP="006C1D38">
      <w:pPr>
        <w:pStyle w:val="Heading2"/>
        <w:numPr>
          <w:ilvl w:val="0"/>
          <w:numId w:val="0"/>
        </w:numPr>
        <w:spacing w:before="360" w:after="200"/>
        <w:ind w:left="431" w:hanging="431"/>
        <w:jc w:val="left"/>
        <w:rPr>
          <w:rFonts w:ascii="Cambria" w:hAnsi="Cambria"/>
          <w:color w:val="000000" w:themeColor="text1"/>
          <w:lang w:val="en-US"/>
        </w:rPr>
      </w:pPr>
      <w:r>
        <w:rPr>
          <w:rFonts w:ascii="Cambria" w:hAnsi="Cambria"/>
          <w:color w:val="000000" w:themeColor="text1"/>
          <w:lang w:val="en-US"/>
        </w:rPr>
        <w:t>5</w:t>
      </w:r>
      <w:r w:rsidR="006C1D38">
        <w:rPr>
          <w:rFonts w:ascii="Cambria" w:hAnsi="Cambria"/>
          <w:color w:val="000000" w:themeColor="text1"/>
          <w:lang w:val="en-US"/>
        </w:rPr>
        <w:t>.</w:t>
      </w:r>
      <w:r>
        <w:rPr>
          <w:rFonts w:ascii="Cambria" w:hAnsi="Cambria"/>
          <w:color w:val="000000" w:themeColor="text1"/>
          <w:lang w:val="en-US"/>
        </w:rPr>
        <w:t>5</w:t>
      </w:r>
      <w:r w:rsidR="006C1D38">
        <w:rPr>
          <w:rFonts w:ascii="Cambria" w:hAnsi="Cambria"/>
          <w:color w:val="000000" w:themeColor="text1"/>
          <w:lang w:val="en-US"/>
        </w:rPr>
        <w:tab/>
      </w:r>
      <w:r w:rsidR="006C1D38" w:rsidRPr="00A12CDC">
        <w:rPr>
          <w:rFonts w:ascii="Cambria" w:hAnsi="Cambria"/>
          <w:color w:val="000000" w:themeColor="text1"/>
          <w:lang w:val="en-US"/>
        </w:rPr>
        <w:t>Data Model Definition</w:t>
      </w:r>
    </w:p>
    <w:p w14:paraId="7BC3627C" w14:textId="4169C8FB" w:rsidR="006C1D38" w:rsidRPr="00AE05E3" w:rsidRDefault="006C1D38" w:rsidP="006C1D38">
      <w:pPr>
        <w:rPr>
          <w:rFonts w:ascii="Cambria" w:hAnsi="Cambria"/>
          <w:sz w:val="22"/>
          <w:lang w:val="en-US"/>
        </w:rPr>
      </w:pPr>
      <w:r w:rsidRPr="00AE05E3">
        <w:rPr>
          <w:rFonts w:ascii="Cambria" w:hAnsi="Cambria"/>
          <w:sz w:val="22"/>
          <w:lang w:val="en-US"/>
        </w:rPr>
        <w:t xml:space="preserve">The data model for the </w:t>
      </w:r>
      <w:r w:rsidR="00217649">
        <w:rPr>
          <w:rFonts w:ascii="Cambria" w:hAnsi="Cambria"/>
          <w:sz w:val="22"/>
          <w:lang w:val="en-US"/>
        </w:rPr>
        <w:t>Document</w:t>
      </w:r>
      <w:r w:rsidRPr="00AE05E3">
        <w:rPr>
          <w:rFonts w:ascii="Cambria" w:hAnsi="Cambria"/>
          <w:sz w:val="22"/>
          <w:lang w:val="en-US"/>
        </w:rPr>
        <w:t xml:space="preserve"> Management System is designed to ensure efficient organization, retrieval, and manipulation of </w:t>
      </w:r>
      <w:r w:rsidR="00CB0BAA">
        <w:rPr>
          <w:rFonts w:ascii="Cambria" w:hAnsi="Cambria"/>
          <w:sz w:val="22"/>
          <w:lang w:val="en-US"/>
        </w:rPr>
        <w:t>documents and meta-data</w:t>
      </w:r>
      <w:r w:rsidRPr="00AE05E3">
        <w:rPr>
          <w:rFonts w:ascii="Cambria" w:hAnsi="Cambria"/>
          <w:sz w:val="22"/>
          <w:lang w:val="en-US"/>
        </w:rPr>
        <w:t>. The key entities, attributes, and relationships are detailed below:</w:t>
      </w:r>
    </w:p>
    <w:p w14:paraId="11A62314" w14:textId="035804DC" w:rsidR="006C1D38" w:rsidRDefault="006F1CD2" w:rsidP="006C1D38">
      <w:pPr>
        <w:tabs>
          <w:tab w:val="num" w:pos="720"/>
        </w:tabs>
        <w:rPr>
          <w:rFonts w:ascii="Cambria" w:hAnsi="Cambria"/>
          <w:b/>
          <w:bCs/>
          <w:sz w:val="22"/>
          <w:lang w:val="en-US"/>
        </w:rPr>
      </w:pPr>
      <w:r>
        <w:rPr>
          <w:rFonts w:ascii="Cambria" w:hAnsi="Cambria"/>
          <w:b/>
          <w:bCs/>
          <w:sz w:val="22"/>
          <w:lang w:val="en-US"/>
        </w:rPr>
        <w:t>5</w:t>
      </w:r>
      <w:r w:rsidR="006C1D38">
        <w:rPr>
          <w:rFonts w:ascii="Cambria" w:hAnsi="Cambria"/>
          <w:b/>
          <w:bCs/>
          <w:sz w:val="22"/>
          <w:lang w:val="en-US"/>
        </w:rPr>
        <w:t>.</w:t>
      </w:r>
      <w:r>
        <w:rPr>
          <w:rFonts w:ascii="Cambria" w:hAnsi="Cambria"/>
          <w:b/>
          <w:bCs/>
          <w:sz w:val="22"/>
          <w:lang w:val="en-US"/>
        </w:rPr>
        <w:t>5</w:t>
      </w:r>
      <w:r w:rsidR="006C1D38">
        <w:rPr>
          <w:rFonts w:ascii="Cambria" w:hAnsi="Cambria"/>
          <w:b/>
          <w:bCs/>
          <w:sz w:val="22"/>
          <w:lang w:val="en-US"/>
        </w:rPr>
        <w:t xml:space="preserve">.1 </w:t>
      </w:r>
      <w:r w:rsidR="006C1D38">
        <w:rPr>
          <w:rFonts w:ascii="Cambria" w:hAnsi="Cambria"/>
          <w:b/>
          <w:bCs/>
          <w:sz w:val="22"/>
          <w:lang w:val="en-US"/>
        </w:rPr>
        <w:tab/>
        <w:t>Entities</w:t>
      </w:r>
    </w:p>
    <w:p w14:paraId="2D9C610D" w14:textId="5422BC29" w:rsidR="006C1D38" w:rsidRDefault="004F04B1" w:rsidP="006C1D38">
      <w:pPr>
        <w:tabs>
          <w:tab w:val="num" w:pos="720"/>
        </w:tabs>
        <w:rPr>
          <w:rFonts w:ascii="Cambria" w:hAnsi="Cambria"/>
          <w:b/>
          <w:bCs/>
          <w:sz w:val="22"/>
          <w:lang w:val="en-US"/>
        </w:rPr>
      </w:pPr>
      <w:r>
        <w:rPr>
          <w:rFonts w:ascii="Cambria" w:hAnsi="Cambria"/>
          <w:b/>
          <w:bCs/>
          <w:sz w:val="22"/>
          <w:lang w:val="en-US"/>
        </w:rPr>
        <w:t>5</w:t>
      </w:r>
      <w:r w:rsidR="006C1D38" w:rsidRPr="00E93510">
        <w:rPr>
          <w:rFonts w:ascii="Cambria" w:hAnsi="Cambria"/>
          <w:b/>
          <w:bCs/>
          <w:sz w:val="22"/>
          <w:lang w:val="en-US"/>
        </w:rPr>
        <w:t>.</w:t>
      </w:r>
      <w:r>
        <w:rPr>
          <w:rFonts w:ascii="Cambria" w:hAnsi="Cambria"/>
          <w:b/>
          <w:bCs/>
          <w:sz w:val="22"/>
          <w:lang w:val="en-US"/>
        </w:rPr>
        <w:t>5</w:t>
      </w:r>
      <w:r w:rsidR="006C1D38" w:rsidRPr="00E93510">
        <w:rPr>
          <w:rFonts w:ascii="Cambria" w:hAnsi="Cambria"/>
          <w:b/>
          <w:bCs/>
          <w:sz w:val="22"/>
          <w:lang w:val="en-US"/>
        </w:rPr>
        <w:t>.1.</w:t>
      </w:r>
      <w:r>
        <w:rPr>
          <w:rFonts w:ascii="Cambria" w:hAnsi="Cambria"/>
          <w:b/>
          <w:bCs/>
          <w:sz w:val="22"/>
          <w:lang w:val="en-US"/>
        </w:rPr>
        <w:t>1</w:t>
      </w:r>
      <w:r w:rsidR="006C1D38" w:rsidRPr="00E93510">
        <w:rPr>
          <w:rFonts w:ascii="Cambria" w:hAnsi="Cambria"/>
          <w:b/>
          <w:bCs/>
          <w:sz w:val="22"/>
          <w:lang w:val="en-US"/>
        </w:rPr>
        <w:tab/>
      </w:r>
      <w:r w:rsidR="006C1D38" w:rsidRPr="00AE05E3">
        <w:rPr>
          <w:rFonts w:ascii="Cambria" w:hAnsi="Cambria"/>
          <w:b/>
          <w:bCs/>
          <w:sz w:val="22"/>
          <w:lang w:val="en-US"/>
        </w:rPr>
        <w:t>User</w:t>
      </w:r>
      <w:r w:rsidR="006C1D38">
        <w:rPr>
          <w:rFonts w:ascii="Cambria" w:hAnsi="Cambria"/>
          <w:b/>
          <w:bCs/>
          <w:sz w:val="22"/>
          <w:lang w:val="en-US"/>
        </w:rPr>
        <w:t xml:space="preserve"> Attributes</w:t>
      </w:r>
      <w:r w:rsidR="006C1D38" w:rsidRPr="00AE05E3">
        <w:rPr>
          <w:rFonts w:ascii="Cambria" w:hAnsi="Cambria"/>
          <w:b/>
          <w:bCs/>
          <w:sz w:val="22"/>
          <w:lang w:val="en-US"/>
        </w:rPr>
        <w:t>:</w:t>
      </w:r>
    </w:p>
    <w:p w14:paraId="13CD403B" w14:textId="2156482A" w:rsidR="000A5370" w:rsidRPr="00135649" w:rsidRDefault="000A5370" w:rsidP="000A5370">
      <w:pPr>
        <w:pStyle w:val="ListParagraph"/>
        <w:numPr>
          <w:ilvl w:val="0"/>
          <w:numId w:val="16"/>
        </w:numPr>
        <w:rPr>
          <w:rFonts w:ascii="Cambria" w:hAnsi="Cambria"/>
          <w:sz w:val="22"/>
          <w:lang w:val="en-US"/>
        </w:rPr>
      </w:pPr>
      <w:proofErr w:type="spellStart"/>
      <w:r w:rsidRPr="00135649">
        <w:rPr>
          <w:rFonts w:ascii="Cambria" w:hAnsi="Cambria"/>
          <w:sz w:val="22"/>
          <w:lang w:val="en-US"/>
        </w:rPr>
        <w:t>UserID</w:t>
      </w:r>
      <w:proofErr w:type="spellEnd"/>
      <w:r w:rsidRPr="00135649">
        <w:rPr>
          <w:rFonts w:ascii="Cambria" w:hAnsi="Cambria"/>
          <w:sz w:val="22"/>
          <w:lang w:val="en-US"/>
        </w:rPr>
        <w:t>: Unique identifier for the user.</w:t>
      </w:r>
    </w:p>
    <w:p w14:paraId="0EA996E7" w14:textId="5CD9DF51" w:rsidR="002C3E20" w:rsidRPr="0004596B" w:rsidRDefault="000A5370" w:rsidP="002C3E20">
      <w:pPr>
        <w:pStyle w:val="ListParagraph"/>
        <w:numPr>
          <w:ilvl w:val="0"/>
          <w:numId w:val="16"/>
        </w:numPr>
        <w:rPr>
          <w:rFonts w:ascii="Cambria" w:hAnsi="Cambria"/>
          <w:sz w:val="22"/>
          <w:lang w:val="en-US"/>
        </w:rPr>
      </w:pPr>
      <w:r w:rsidRPr="00135649">
        <w:rPr>
          <w:rFonts w:ascii="Cambria" w:hAnsi="Cambria"/>
          <w:sz w:val="22"/>
          <w:lang w:val="en-US"/>
        </w:rPr>
        <w:t>Role:</w:t>
      </w:r>
      <w:r w:rsidRPr="000A5370">
        <w:rPr>
          <w:rFonts w:ascii="Cambria" w:hAnsi="Cambria"/>
          <w:sz w:val="22"/>
          <w:lang w:val="en-US"/>
        </w:rPr>
        <w:t xml:space="preserve"> Permissions assigned to the user (e.g., Admin, Viewer).</w:t>
      </w:r>
    </w:p>
    <w:p w14:paraId="6B99AE85" w14:textId="084A63C6" w:rsidR="002C3E20" w:rsidRDefault="002C3E20" w:rsidP="00237037">
      <w:pPr>
        <w:tabs>
          <w:tab w:val="num" w:pos="720"/>
        </w:tabs>
        <w:rPr>
          <w:rFonts w:ascii="Cambria" w:hAnsi="Cambria"/>
          <w:b/>
          <w:bCs/>
          <w:sz w:val="22"/>
          <w:lang w:val="en-US"/>
        </w:rPr>
      </w:pPr>
      <w:r>
        <w:rPr>
          <w:rFonts w:ascii="Cambria" w:hAnsi="Cambria"/>
          <w:b/>
          <w:bCs/>
          <w:sz w:val="22"/>
          <w:lang w:val="en-US"/>
        </w:rPr>
        <w:t>5</w:t>
      </w:r>
      <w:r w:rsidRPr="00E93510">
        <w:rPr>
          <w:rFonts w:ascii="Cambria" w:hAnsi="Cambria"/>
          <w:b/>
          <w:bCs/>
          <w:sz w:val="22"/>
          <w:lang w:val="en-US"/>
        </w:rPr>
        <w:t>.</w:t>
      </w:r>
      <w:r>
        <w:rPr>
          <w:rFonts w:ascii="Cambria" w:hAnsi="Cambria"/>
          <w:b/>
          <w:bCs/>
          <w:sz w:val="22"/>
          <w:lang w:val="en-US"/>
        </w:rPr>
        <w:t>5</w:t>
      </w:r>
      <w:r w:rsidRPr="00E93510">
        <w:rPr>
          <w:rFonts w:ascii="Cambria" w:hAnsi="Cambria"/>
          <w:b/>
          <w:bCs/>
          <w:sz w:val="22"/>
          <w:lang w:val="en-US"/>
        </w:rPr>
        <w:t>.1.</w:t>
      </w:r>
      <w:r w:rsidR="00237037">
        <w:rPr>
          <w:rFonts w:ascii="Cambria" w:hAnsi="Cambria"/>
          <w:b/>
          <w:bCs/>
          <w:sz w:val="22"/>
          <w:lang w:val="en-US"/>
        </w:rPr>
        <w:t>2</w:t>
      </w:r>
      <w:r w:rsidRPr="00E93510">
        <w:rPr>
          <w:rFonts w:ascii="Cambria" w:hAnsi="Cambria"/>
          <w:b/>
          <w:bCs/>
          <w:sz w:val="22"/>
          <w:lang w:val="en-US"/>
        </w:rPr>
        <w:tab/>
      </w:r>
      <w:r w:rsidR="00237037">
        <w:rPr>
          <w:rFonts w:ascii="Cambria" w:hAnsi="Cambria"/>
          <w:b/>
          <w:bCs/>
          <w:sz w:val="22"/>
          <w:lang w:val="en-US"/>
        </w:rPr>
        <w:t>Admin Class</w:t>
      </w:r>
      <w:r>
        <w:rPr>
          <w:rFonts w:ascii="Cambria" w:hAnsi="Cambria"/>
          <w:b/>
          <w:bCs/>
          <w:sz w:val="22"/>
          <w:lang w:val="en-US"/>
        </w:rPr>
        <w:t xml:space="preserve"> Attributes</w:t>
      </w:r>
      <w:r w:rsidRPr="00AE05E3">
        <w:rPr>
          <w:rFonts w:ascii="Cambria" w:hAnsi="Cambria"/>
          <w:b/>
          <w:bCs/>
          <w:sz w:val="22"/>
          <w:lang w:val="en-US"/>
        </w:rPr>
        <w:t>:</w:t>
      </w:r>
    </w:p>
    <w:p w14:paraId="2068394F" w14:textId="77777777" w:rsidR="002D47CB" w:rsidRDefault="004C18D8" w:rsidP="004C18D8">
      <w:pPr>
        <w:rPr>
          <w:rFonts w:ascii="Cambria" w:hAnsi="Cambria"/>
          <w:sz w:val="22"/>
          <w:lang w:val="en-US"/>
        </w:rPr>
      </w:pPr>
      <w:r w:rsidRPr="004C18D8">
        <w:rPr>
          <w:rFonts w:ascii="Cambria" w:hAnsi="Cambria"/>
          <w:sz w:val="22"/>
          <w:lang w:val="en-US"/>
        </w:rPr>
        <w:t>For each class created, a new entry will be added to th</w:t>
      </w:r>
      <w:r>
        <w:rPr>
          <w:rFonts w:ascii="Cambria" w:hAnsi="Cambria"/>
          <w:sz w:val="22"/>
          <w:lang w:val="en-US"/>
        </w:rPr>
        <w:t>e Admin Class table</w:t>
      </w:r>
      <w:r w:rsidR="00821166">
        <w:rPr>
          <w:rFonts w:ascii="Cambria" w:hAnsi="Cambria"/>
          <w:sz w:val="22"/>
          <w:lang w:val="en-US"/>
        </w:rPr>
        <w:t xml:space="preserve"> </w:t>
      </w:r>
    </w:p>
    <w:p w14:paraId="51384285" w14:textId="1B7631FB" w:rsidR="004C18D8" w:rsidRPr="004C18D8" w:rsidRDefault="00821166" w:rsidP="004C18D8">
      <w:pPr>
        <w:rPr>
          <w:rFonts w:ascii="Cambria" w:hAnsi="Cambria"/>
          <w:sz w:val="22"/>
          <w:lang w:val="en-US"/>
        </w:rPr>
      </w:pPr>
      <w:r w:rsidRPr="002D47CB">
        <w:rPr>
          <w:rFonts w:ascii="Cambria" w:hAnsi="Cambria"/>
          <w:sz w:val="22"/>
          <w:lang w:val="en-US"/>
        </w:rPr>
        <w:lastRenderedPageBreak/>
        <w:t>[show image of the table below]</w:t>
      </w:r>
    </w:p>
    <w:p w14:paraId="4EFC0E89" w14:textId="078556F0" w:rsidR="0050348B" w:rsidRPr="0005289A" w:rsidRDefault="0050348B" w:rsidP="0005289A">
      <w:pPr>
        <w:pStyle w:val="ListParagraph"/>
        <w:numPr>
          <w:ilvl w:val="0"/>
          <w:numId w:val="16"/>
        </w:numPr>
        <w:rPr>
          <w:rFonts w:ascii="Cambria" w:hAnsi="Cambria"/>
          <w:sz w:val="22"/>
          <w:lang w:val="en-US"/>
        </w:rPr>
      </w:pPr>
      <w:proofErr w:type="spellStart"/>
      <w:r w:rsidRPr="0005289A">
        <w:rPr>
          <w:rFonts w:ascii="Cambria" w:hAnsi="Cambria"/>
          <w:sz w:val="22"/>
          <w:lang w:val="en-US"/>
        </w:rPr>
        <w:t>class_id</w:t>
      </w:r>
      <w:proofErr w:type="spellEnd"/>
      <w:r w:rsidR="000901B3">
        <w:rPr>
          <w:rFonts w:ascii="Cambria" w:hAnsi="Cambria"/>
          <w:sz w:val="22"/>
          <w:lang w:val="en-US"/>
        </w:rPr>
        <w:t>: Unique identifier for each class</w:t>
      </w:r>
    </w:p>
    <w:p w14:paraId="36C67CC8" w14:textId="11AEE9BD" w:rsidR="0050348B" w:rsidRPr="0005289A" w:rsidRDefault="0050348B" w:rsidP="0005289A">
      <w:pPr>
        <w:pStyle w:val="ListParagraph"/>
        <w:numPr>
          <w:ilvl w:val="0"/>
          <w:numId w:val="16"/>
        </w:numPr>
        <w:rPr>
          <w:rFonts w:ascii="Cambria" w:hAnsi="Cambria"/>
          <w:sz w:val="22"/>
          <w:lang w:val="en-US"/>
        </w:rPr>
      </w:pPr>
      <w:proofErr w:type="spellStart"/>
      <w:r w:rsidRPr="0005289A">
        <w:rPr>
          <w:rFonts w:ascii="Cambria" w:hAnsi="Cambria"/>
          <w:sz w:val="22"/>
          <w:lang w:val="en-US"/>
        </w:rPr>
        <w:t>class_name</w:t>
      </w:r>
      <w:proofErr w:type="spellEnd"/>
      <w:r w:rsidR="008742C7">
        <w:rPr>
          <w:rFonts w:ascii="Cambria" w:hAnsi="Cambria"/>
          <w:sz w:val="22"/>
          <w:lang w:val="en-US"/>
        </w:rPr>
        <w:t>: Descriptive name for the class</w:t>
      </w:r>
    </w:p>
    <w:p w14:paraId="77ADC46B" w14:textId="38DDF2B3" w:rsidR="0050348B" w:rsidRPr="0005289A" w:rsidRDefault="0050348B" w:rsidP="0005289A">
      <w:pPr>
        <w:pStyle w:val="ListParagraph"/>
        <w:numPr>
          <w:ilvl w:val="0"/>
          <w:numId w:val="16"/>
        </w:numPr>
        <w:rPr>
          <w:rFonts w:ascii="Cambria" w:hAnsi="Cambria"/>
          <w:sz w:val="22"/>
          <w:lang w:val="en-US"/>
        </w:rPr>
      </w:pPr>
      <w:r w:rsidRPr="0005289A">
        <w:rPr>
          <w:rFonts w:ascii="Cambria" w:hAnsi="Cambria"/>
          <w:sz w:val="22"/>
          <w:lang w:val="en-US"/>
        </w:rPr>
        <w:t>revisable</w:t>
      </w:r>
      <w:r w:rsidR="00BF3A33">
        <w:rPr>
          <w:rFonts w:ascii="Cambria" w:hAnsi="Cambria"/>
          <w:sz w:val="22"/>
          <w:lang w:val="en-US"/>
        </w:rPr>
        <w:t>: Boolean value to specify if the class can be updated once created</w:t>
      </w:r>
    </w:p>
    <w:p w14:paraId="60552CD0" w14:textId="4F3ECBE8" w:rsidR="0050348B" w:rsidRDefault="0050348B" w:rsidP="0005289A">
      <w:pPr>
        <w:pStyle w:val="ListParagraph"/>
        <w:numPr>
          <w:ilvl w:val="0"/>
          <w:numId w:val="16"/>
        </w:numPr>
        <w:rPr>
          <w:rFonts w:ascii="Cambria" w:hAnsi="Cambria"/>
          <w:sz w:val="22"/>
          <w:lang w:val="en-US"/>
        </w:rPr>
      </w:pPr>
      <w:proofErr w:type="spellStart"/>
      <w:r w:rsidRPr="0005289A">
        <w:rPr>
          <w:rFonts w:ascii="Cambria" w:hAnsi="Cambria"/>
          <w:sz w:val="22"/>
          <w:lang w:val="en-US"/>
        </w:rPr>
        <w:t>creation_date</w:t>
      </w:r>
      <w:proofErr w:type="spellEnd"/>
      <w:r w:rsidR="0051105C">
        <w:rPr>
          <w:rFonts w:ascii="Cambria" w:hAnsi="Cambria"/>
          <w:sz w:val="22"/>
          <w:lang w:val="en-US"/>
        </w:rPr>
        <w:t>: Timestamp for when the class was created</w:t>
      </w:r>
    </w:p>
    <w:p w14:paraId="3D1BD9A6" w14:textId="7EA41821" w:rsidR="00736DCE" w:rsidRPr="00736DCE" w:rsidRDefault="00736DCE" w:rsidP="00736DCE">
      <w:pPr>
        <w:pStyle w:val="ListParagraph"/>
        <w:numPr>
          <w:ilvl w:val="0"/>
          <w:numId w:val="16"/>
        </w:numPr>
        <w:rPr>
          <w:rFonts w:ascii="Cambria" w:hAnsi="Cambria"/>
          <w:sz w:val="22"/>
          <w:lang w:val="en-US"/>
        </w:rPr>
      </w:pPr>
      <w:proofErr w:type="spellStart"/>
      <w:r>
        <w:rPr>
          <w:rFonts w:ascii="Cambria" w:hAnsi="Cambria"/>
          <w:sz w:val="22"/>
          <w:lang w:val="en-US"/>
        </w:rPr>
        <w:t>created_by</w:t>
      </w:r>
      <w:proofErr w:type="spellEnd"/>
      <w:r>
        <w:rPr>
          <w:rFonts w:ascii="Cambria" w:hAnsi="Cambria"/>
          <w:sz w:val="22"/>
          <w:lang w:val="en-US"/>
        </w:rPr>
        <w:t>: User who created the class</w:t>
      </w:r>
    </w:p>
    <w:p w14:paraId="3EA50FCA" w14:textId="1BE224EA" w:rsidR="0050348B" w:rsidRDefault="0050348B" w:rsidP="0005289A">
      <w:pPr>
        <w:pStyle w:val="ListParagraph"/>
        <w:numPr>
          <w:ilvl w:val="0"/>
          <w:numId w:val="16"/>
        </w:numPr>
        <w:rPr>
          <w:rFonts w:ascii="Cambria" w:hAnsi="Cambria"/>
          <w:sz w:val="22"/>
          <w:lang w:val="en-US"/>
        </w:rPr>
      </w:pPr>
      <w:proofErr w:type="spellStart"/>
      <w:r w:rsidRPr="0005289A">
        <w:rPr>
          <w:rFonts w:ascii="Cambria" w:hAnsi="Cambria"/>
          <w:sz w:val="22"/>
          <w:lang w:val="en-US"/>
        </w:rPr>
        <w:t>last_updated_date</w:t>
      </w:r>
      <w:proofErr w:type="spellEnd"/>
      <w:r w:rsidR="00211FBA">
        <w:rPr>
          <w:rFonts w:ascii="Cambria" w:hAnsi="Cambria"/>
          <w:sz w:val="22"/>
          <w:lang w:val="en-US"/>
        </w:rPr>
        <w:t>: Timestamp for when the class was last updated</w:t>
      </w:r>
    </w:p>
    <w:p w14:paraId="1E6D83A5" w14:textId="369B7B00" w:rsidR="001033EE" w:rsidRPr="001033EE" w:rsidRDefault="001033EE" w:rsidP="001033EE">
      <w:pPr>
        <w:pStyle w:val="ListParagraph"/>
        <w:numPr>
          <w:ilvl w:val="0"/>
          <w:numId w:val="16"/>
        </w:numPr>
        <w:rPr>
          <w:rFonts w:ascii="Cambria" w:hAnsi="Cambria"/>
          <w:sz w:val="22"/>
          <w:lang w:val="en-US"/>
        </w:rPr>
      </w:pPr>
      <w:proofErr w:type="spellStart"/>
      <w:r>
        <w:rPr>
          <w:rFonts w:ascii="Cambria" w:hAnsi="Cambria"/>
          <w:sz w:val="22"/>
          <w:lang w:val="en-US"/>
        </w:rPr>
        <w:t>updated_by</w:t>
      </w:r>
      <w:proofErr w:type="spellEnd"/>
      <w:r>
        <w:rPr>
          <w:rFonts w:ascii="Cambria" w:hAnsi="Cambria"/>
          <w:sz w:val="22"/>
          <w:lang w:val="en-US"/>
        </w:rPr>
        <w:t xml:space="preserve">: User who </w:t>
      </w:r>
      <w:r w:rsidR="00D36854">
        <w:rPr>
          <w:rFonts w:ascii="Cambria" w:hAnsi="Cambria"/>
          <w:sz w:val="22"/>
          <w:lang w:val="en-US"/>
        </w:rPr>
        <w:t xml:space="preserve">last </w:t>
      </w:r>
      <w:r>
        <w:rPr>
          <w:rFonts w:ascii="Cambria" w:hAnsi="Cambria"/>
          <w:sz w:val="22"/>
          <w:lang w:val="en-US"/>
        </w:rPr>
        <w:t>updated the class</w:t>
      </w:r>
    </w:p>
    <w:p w14:paraId="354D619D" w14:textId="73BD0C8D" w:rsidR="00033F94" w:rsidRPr="0005289A" w:rsidRDefault="00033F94" w:rsidP="0005289A">
      <w:pPr>
        <w:pStyle w:val="ListParagraph"/>
        <w:numPr>
          <w:ilvl w:val="0"/>
          <w:numId w:val="16"/>
        </w:numPr>
        <w:rPr>
          <w:rFonts w:ascii="Cambria" w:hAnsi="Cambria"/>
          <w:sz w:val="22"/>
          <w:lang w:val="en-US"/>
        </w:rPr>
      </w:pPr>
      <w:r>
        <w:rPr>
          <w:rFonts w:ascii="Cambria" w:hAnsi="Cambria"/>
          <w:sz w:val="22"/>
          <w:lang w:val="en-US"/>
        </w:rPr>
        <w:t>terminated</w:t>
      </w:r>
      <w:r w:rsidR="00D36854">
        <w:rPr>
          <w:rFonts w:ascii="Cambria" w:hAnsi="Cambria"/>
          <w:sz w:val="22"/>
          <w:lang w:val="en-US"/>
        </w:rPr>
        <w:t>: A Boolean value to specify if the class has been deleted or not</w:t>
      </w:r>
    </w:p>
    <w:p w14:paraId="6D525B21" w14:textId="5C6630F2" w:rsidR="0050348B" w:rsidRDefault="0050348B" w:rsidP="009B3E02">
      <w:pPr>
        <w:pStyle w:val="ListParagraph"/>
        <w:numPr>
          <w:ilvl w:val="0"/>
          <w:numId w:val="16"/>
        </w:numPr>
        <w:rPr>
          <w:rFonts w:ascii="Cambria" w:hAnsi="Cambria"/>
          <w:sz w:val="22"/>
          <w:lang w:val="en-US"/>
        </w:rPr>
      </w:pPr>
      <w:proofErr w:type="spellStart"/>
      <w:r w:rsidRPr="0005289A">
        <w:rPr>
          <w:rFonts w:ascii="Cambria" w:hAnsi="Cambria"/>
          <w:sz w:val="22"/>
          <w:lang w:val="en-US"/>
        </w:rPr>
        <w:t>termination_date</w:t>
      </w:r>
      <w:proofErr w:type="spellEnd"/>
      <w:r w:rsidR="009B3E02">
        <w:rPr>
          <w:rFonts w:ascii="Cambria" w:hAnsi="Cambria"/>
          <w:sz w:val="22"/>
          <w:lang w:val="en-US"/>
        </w:rPr>
        <w:t>: Timestamp for when the class was deleted</w:t>
      </w:r>
      <w:r w:rsidR="00ED07AD">
        <w:rPr>
          <w:rFonts w:ascii="Cambria" w:hAnsi="Cambria"/>
          <w:sz w:val="22"/>
          <w:lang w:val="en-US"/>
        </w:rPr>
        <w:t xml:space="preserve"> (if</w:t>
      </w:r>
      <w:r w:rsidR="00E16877">
        <w:rPr>
          <w:rFonts w:ascii="Cambria" w:hAnsi="Cambria"/>
          <w:sz w:val="22"/>
          <w:lang w:val="en-US"/>
        </w:rPr>
        <w:t xml:space="preserve"> </w:t>
      </w:r>
      <w:r w:rsidR="00FD00A0">
        <w:rPr>
          <w:rFonts w:ascii="Cambria" w:hAnsi="Cambria"/>
          <w:sz w:val="22"/>
          <w:lang w:val="en-US"/>
        </w:rPr>
        <w:t>terminated=True</w:t>
      </w:r>
      <w:r w:rsidR="00ED07AD">
        <w:rPr>
          <w:rFonts w:ascii="Cambria" w:hAnsi="Cambria"/>
          <w:sz w:val="22"/>
          <w:lang w:val="en-US"/>
        </w:rPr>
        <w:t>)</w:t>
      </w:r>
    </w:p>
    <w:p w14:paraId="4A11B8FE" w14:textId="643649B5" w:rsidR="00073B8B" w:rsidRDefault="00073B8B" w:rsidP="00073B8B">
      <w:pPr>
        <w:tabs>
          <w:tab w:val="num" w:pos="720"/>
        </w:tabs>
        <w:rPr>
          <w:rFonts w:ascii="Cambria" w:hAnsi="Cambria"/>
          <w:b/>
          <w:bCs/>
          <w:sz w:val="22"/>
          <w:lang w:val="en-US"/>
        </w:rPr>
      </w:pPr>
      <w:r>
        <w:rPr>
          <w:rFonts w:ascii="Cambria" w:hAnsi="Cambria"/>
          <w:b/>
          <w:bCs/>
          <w:sz w:val="22"/>
          <w:lang w:val="en-US"/>
        </w:rPr>
        <w:t>5</w:t>
      </w:r>
      <w:r w:rsidRPr="00E93510">
        <w:rPr>
          <w:rFonts w:ascii="Cambria" w:hAnsi="Cambria"/>
          <w:b/>
          <w:bCs/>
          <w:sz w:val="22"/>
          <w:lang w:val="en-US"/>
        </w:rPr>
        <w:t>.</w:t>
      </w:r>
      <w:r>
        <w:rPr>
          <w:rFonts w:ascii="Cambria" w:hAnsi="Cambria"/>
          <w:b/>
          <w:bCs/>
          <w:sz w:val="22"/>
          <w:lang w:val="en-US"/>
        </w:rPr>
        <w:t>5</w:t>
      </w:r>
      <w:r w:rsidRPr="00E93510">
        <w:rPr>
          <w:rFonts w:ascii="Cambria" w:hAnsi="Cambria"/>
          <w:b/>
          <w:bCs/>
          <w:sz w:val="22"/>
          <w:lang w:val="en-US"/>
        </w:rPr>
        <w:t>.1.</w:t>
      </w:r>
      <w:r>
        <w:rPr>
          <w:rFonts w:ascii="Cambria" w:hAnsi="Cambria"/>
          <w:b/>
          <w:bCs/>
          <w:sz w:val="22"/>
          <w:lang w:val="en-US"/>
        </w:rPr>
        <w:t>3</w:t>
      </w:r>
      <w:r w:rsidRPr="00E93510">
        <w:rPr>
          <w:rFonts w:ascii="Cambria" w:hAnsi="Cambria"/>
          <w:b/>
          <w:bCs/>
          <w:sz w:val="22"/>
          <w:lang w:val="en-US"/>
        </w:rPr>
        <w:tab/>
      </w:r>
      <w:r>
        <w:rPr>
          <w:rFonts w:ascii="Cambria" w:hAnsi="Cambria"/>
          <w:b/>
          <w:bCs/>
          <w:sz w:val="22"/>
          <w:lang w:val="en-US"/>
        </w:rPr>
        <w:t>Property Class Attributes</w:t>
      </w:r>
      <w:r w:rsidRPr="00AE05E3">
        <w:rPr>
          <w:rFonts w:ascii="Cambria" w:hAnsi="Cambria"/>
          <w:b/>
          <w:bCs/>
          <w:sz w:val="22"/>
          <w:lang w:val="en-US"/>
        </w:rPr>
        <w:t>:</w:t>
      </w:r>
    </w:p>
    <w:p w14:paraId="4DFA6EB7" w14:textId="77777777" w:rsidR="002D47CB" w:rsidRDefault="0076784B" w:rsidP="0076784B">
      <w:pPr>
        <w:rPr>
          <w:rFonts w:ascii="Cambria" w:hAnsi="Cambria"/>
          <w:sz w:val="22"/>
          <w:lang w:val="en-US"/>
        </w:rPr>
      </w:pPr>
      <w:r w:rsidRPr="004C18D8">
        <w:rPr>
          <w:rFonts w:ascii="Cambria" w:hAnsi="Cambria"/>
          <w:sz w:val="22"/>
          <w:lang w:val="en-US"/>
        </w:rPr>
        <w:t xml:space="preserve">For each </w:t>
      </w:r>
      <w:r>
        <w:rPr>
          <w:rFonts w:ascii="Cambria" w:hAnsi="Cambria"/>
          <w:sz w:val="22"/>
          <w:lang w:val="en-US"/>
        </w:rPr>
        <w:t>class</w:t>
      </w:r>
      <w:r w:rsidRPr="004C18D8">
        <w:rPr>
          <w:rFonts w:ascii="Cambria" w:hAnsi="Cambria"/>
          <w:sz w:val="22"/>
          <w:lang w:val="en-US"/>
        </w:rPr>
        <w:t xml:space="preserve"> created, </w:t>
      </w:r>
      <w:r w:rsidR="00C306E0">
        <w:rPr>
          <w:rFonts w:ascii="Cambria" w:hAnsi="Cambria"/>
          <w:sz w:val="22"/>
          <w:lang w:val="en-US"/>
        </w:rPr>
        <w:t xml:space="preserve">the admin can customize its properties. For each property of each class </w:t>
      </w:r>
      <w:r w:rsidRPr="004C18D8">
        <w:rPr>
          <w:rFonts w:ascii="Cambria" w:hAnsi="Cambria"/>
          <w:sz w:val="22"/>
          <w:lang w:val="en-US"/>
        </w:rPr>
        <w:t>a new entry will be added to th</w:t>
      </w:r>
      <w:r>
        <w:rPr>
          <w:rFonts w:ascii="Cambria" w:hAnsi="Cambria"/>
          <w:sz w:val="22"/>
          <w:lang w:val="en-US"/>
        </w:rPr>
        <w:t xml:space="preserve">e </w:t>
      </w:r>
      <w:r>
        <w:rPr>
          <w:rFonts w:ascii="Cambria" w:hAnsi="Cambria"/>
          <w:sz w:val="22"/>
          <w:lang w:val="en-US"/>
        </w:rPr>
        <w:t>Property</w:t>
      </w:r>
      <w:r>
        <w:rPr>
          <w:rFonts w:ascii="Cambria" w:hAnsi="Cambria"/>
          <w:sz w:val="22"/>
          <w:lang w:val="en-US"/>
        </w:rPr>
        <w:t xml:space="preserve"> Class table</w:t>
      </w:r>
      <w:r w:rsidR="00C306E0">
        <w:rPr>
          <w:rFonts w:ascii="Cambria" w:hAnsi="Cambria"/>
          <w:sz w:val="22"/>
          <w:lang w:val="en-US"/>
        </w:rPr>
        <w:t xml:space="preserve"> with all details of the particular property</w:t>
      </w:r>
      <w:r>
        <w:rPr>
          <w:rFonts w:ascii="Cambria" w:hAnsi="Cambria"/>
          <w:sz w:val="22"/>
          <w:lang w:val="en-US"/>
        </w:rPr>
        <w:t xml:space="preserve"> </w:t>
      </w:r>
    </w:p>
    <w:p w14:paraId="52EC0EA7" w14:textId="54048F4D" w:rsidR="0076784B" w:rsidRPr="0076784B" w:rsidRDefault="0076784B" w:rsidP="0076784B">
      <w:pPr>
        <w:rPr>
          <w:rFonts w:ascii="Cambria" w:hAnsi="Cambria"/>
          <w:sz w:val="22"/>
          <w:lang w:val="en-US"/>
        </w:rPr>
      </w:pPr>
      <w:r w:rsidRPr="002D47CB">
        <w:rPr>
          <w:rFonts w:ascii="Cambria" w:hAnsi="Cambria"/>
          <w:sz w:val="22"/>
          <w:lang w:val="en-US"/>
        </w:rPr>
        <w:t>[show image of the table below]</w:t>
      </w:r>
    </w:p>
    <w:p w14:paraId="0EBBB487" w14:textId="2BB152E7" w:rsidR="00562D55" w:rsidRPr="009677F5" w:rsidRDefault="00562D55" w:rsidP="009677F5">
      <w:pPr>
        <w:pStyle w:val="ListParagraph"/>
        <w:numPr>
          <w:ilvl w:val="0"/>
          <w:numId w:val="16"/>
        </w:numPr>
        <w:rPr>
          <w:rFonts w:ascii="Cambria" w:hAnsi="Cambria"/>
          <w:sz w:val="22"/>
          <w:lang w:val="en-US"/>
        </w:rPr>
      </w:pPr>
      <w:proofErr w:type="spellStart"/>
      <w:r w:rsidRPr="00562D55">
        <w:rPr>
          <w:rFonts w:ascii="Cambria" w:hAnsi="Cambria"/>
          <w:sz w:val="22"/>
          <w:lang w:val="en-US"/>
        </w:rPr>
        <w:t>prop_id</w:t>
      </w:r>
      <w:proofErr w:type="spellEnd"/>
      <w:r w:rsidR="009677F5">
        <w:rPr>
          <w:rFonts w:ascii="Cambria" w:hAnsi="Cambria"/>
          <w:sz w:val="22"/>
          <w:lang w:val="en-US"/>
        </w:rPr>
        <w:t>: Unique identifier for each class property</w:t>
      </w:r>
    </w:p>
    <w:p w14:paraId="52094927" w14:textId="74E5A9BF" w:rsidR="00562D55" w:rsidRPr="00562D55" w:rsidRDefault="00562D55" w:rsidP="00B066E7">
      <w:pPr>
        <w:pStyle w:val="ListParagraph"/>
        <w:numPr>
          <w:ilvl w:val="0"/>
          <w:numId w:val="16"/>
        </w:numPr>
        <w:rPr>
          <w:rFonts w:ascii="Cambria" w:hAnsi="Cambria"/>
          <w:sz w:val="22"/>
          <w:lang w:val="en-US"/>
        </w:rPr>
      </w:pPr>
      <w:proofErr w:type="spellStart"/>
      <w:r w:rsidRPr="00562D55">
        <w:rPr>
          <w:rFonts w:ascii="Cambria" w:hAnsi="Cambria"/>
          <w:sz w:val="22"/>
          <w:lang w:val="en-US"/>
        </w:rPr>
        <w:t>class_id</w:t>
      </w:r>
      <w:proofErr w:type="spellEnd"/>
      <w:r w:rsidR="0000244F">
        <w:rPr>
          <w:rFonts w:ascii="Cambria" w:hAnsi="Cambria"/>
          <w:sz w:val="22"/>
          <w:lang w:val="en-US"/>
        </w:rPr>
        <w:t>: ID of the class that the property belongs to</w:t>
      </w:r>
    </w:p>
    <w:p w14:paraId="49483A27" w14:textId="0D198782" w:rsidR="00562D55" w:rsidRDefault="00562D55" w:rsidP="003809EC">
      <w:pPr>
        <w:pStyle w:val="ListParagraph"/>
        <w:numPr>
          <w:ilvl w:val="0"/>
          <w:numId w:val="16"/>
        </w:numPr>
        <w:rPr>
          <w:rFonts w:ascii="Cambria" w:hAnsi="Cambria"/>
          <w:sz w:val="22"/>
          <w:lang w:val="en-US"/>
        </w:rPr>
      </w:pPr>
      <w:proofErr w:type="spellStart"/>
      <w:r w:rsidRPr="00562D55">
        <w:rPr>
          <w:rFonts w:ascii="Cambria" w:hAnsi="Cambria"/>
          <w:sz w:val="22"/>
          <w:lang w:val="en-US"/>
        </w:rPr>
        <w:t>prop_</w:t>
      </w:r>
      <w:proofErr w:type="gramStart"/>
      <w:r w:rsidRPr="00562D55">
        <w:rPr>
          <w:rFonts w:ascii="Cambria" w:hAnsi="Cambria"/>
          <w:sz w:val="22"/>
          <w:lang w:val="en-US"/>
        </w:rPr>
        <w:t>name</w:t>
      </w:r>
      <w:proofErr w:type="spellEnd"/>
      <w:r w:rsidRPr="00562D55">
        <w:rPr>
          <w:rFonts w:ascii="Cambria" w:hAnsi="Cambria"/>
          <w:sz w:val="22"/>
          <w:lang w:val="en-US"/>
        </w:rPr>
        <w:t xml:space="preserve"> </w:t>
      </w:r>
      <w:r w:rsidR="003809EC">
        <w:rPr>
          <w:rFonts w:ascii="Cambria" w:hAnsi="Cambria"/>
          <w:sz w:val="22"/>
          <w:lang w:val="en-US"/>
        </w:rPr>
        <w:t>:</w:t>
      </w:r>
      <w:proofErr w:type="gramEnd"/>
      <w:r w:rsidR="003809EC">
        <w:rPr>
          <w:rFonts w:ascii="Cambria" w:hAnsi="Cambria"/>
          <w:sz w:val="22"/>
          <w:lang w:val="en-US"/>
        </w:rPr>
        <w:t xml:space="preserve"> Descriptive name for the property</w:t>
      </w:r>
    </w:p>
    <w:p w14:paraId="15B3C6EE" w14:textId="2BF95882" w:rsidR="00DE46D5" w:rsidRPr="00DE46D5" w:rsidRDefault="00DE46D5" w:rsidP="00DE46D5">
      <w:pPr>
        <w:pStyle w:val="ListParagraph"/>
        <w:numPr>
          <w:ilvl w:val="0"/>
          <w:numId w:val="16"/>
        </w:numPr>
        <w:rPr>
          <w:rFonts w:ascii="Cambria" w:hAnsi="Cambria"/>
          <w:sz w:val="22"/>
          <w:lang w:val="en-US"/>
        </w:rPr>
      </w:pPr>
      <w:proofErr w:type="spellStart"/>
      <w:r w:rsidRPr="00562D55">
        <w:rPr>
          <w:rFonts w:ascii="Cambria" w:hAnsi="Cambria"/>
          <w:sz w:val="22"/>
          <w:lang w:val="en-US"/>
        </w:rPr>
        <w:t>display_name</w:t>
      </w:r>
      <w:proofErr w:type="spellEnd"/>
      <w:r w:rsidR="00724CBB">
        <w:rPr>
          <w:rFonts w:ascii="Cambria" w:hAnsi="Cambria"/>
          <w:sz w:val="22"/>
          <w:lang w:val="en-US"/>
        </w:rPr>
        <w:t>: Name of the field as displayed in the input form</w:t>
      </w:r>
    </w:p>
    <w:p w14:paraId="72EBD3F7" w14:textId="2E14362E" w:rsidR="00562D55" w:rsidRDefault="00562D55" w:rsidP="00B066E7">
      <w:pPr>
        <w:pStyle w:val="ListParagraph"/>
        <w:numPr>
          <w:ilvl w:val="0"/>
          <w:numId w:val="16"/>
        </w:numPr>
        <w:rPr>
          <w:rFonts w:ascii="Cambria" w:hAnsi="Cambria"/>
          <w:sz w:val="22"/>
          <w:lang w:val="en-US"/>
        </w:rPr>
      </w:pPr>
      <w:proofErr w:type="spellStart"/>
      <w:r w:rsidRPr="00562D55">
        <w:rPr>
          <w:rFonts w:ascii="Cambria" w:hAnsi="Cambria"/>
          <w:sz w:val="22"/>
          <w:lang w:val="en-US"/>
        </w:rPr>
        <w:t>prop_data_type</w:t>
      </w:r>
      <w:proofErr w:type="spellEnd"/>
      <w:r w:rsidR="00DE46D5">
        <w:rPr>
          <w:rFonts w:ascii="Cambria" w:hAnsi="Cambria"/>
          <w:sz w:val="22"/>
          <w:lang w:val="en-US"/>
        </w:rPr>
        <w:t xml:space="preserve">: Data type </w:t>
      </w:r>
      <w:r w:rsidR="00A03B05">
        <w:rPr>
          <w:rFonts w:ascii="Cambria" w:hAnsi="Cambria"/>
          <w:sz w:val="22"/>
          <w:lang w:val="en-US"/>
        </w:rPr>
        <w:t>of the property</w:t>
      </w:r>
    </w:p>
    <w:p w14:paraId="714B3672" w14:textId="1D7A7F93" w:rsidR="002E728C" w:rsidRPr="00562D55" w:rsidRDefault="002E728C" w:rsidP="00B066E7">
      <w:pPr>
        <w:pStyle w:val="ListParagraph"/>
        <w:numPr>
          <w:ilvl w:val="0"/>
          <w:numId w:val="16"/>
        </w:numPr>
        <w:rPr>
          <w:rFonts w:ascii="Cambria" w:hAnsi="Cambria"/>
          <w:sz w:val="22"/>
          <w:lang w:val="en-US"/>
        </w:rPr>
      </w:pPr>
      <w:proofErr w:type="spellStart"/>
      <w:r w:rsidRPr="00562D55">
        <w:rPr>
          <w:rFonts w:ascii="Cambria" w:hAnsi="Cambria"/>
          <w:sz w:val="22"/>
          <w:lang w:val="en-US"/>
        </w:rPr>
        <w:t>prop_display_control</w:t>
      </w:r>
      <w:proofErr w:type="spellEnd"/>
      <w:r>
        <w:rPr>
          <w:rFonts w:ascii="Cambria" w:hAnsi="Cambria"/>
          <w:sz w:val="22"/>
          <w:lang w:val="en-US"/>
        </w:rPr>
        <w:t xml:space="preserve">: Control to be displayed depending on the data type mentioned in the </w:t>
      </w:r>
      <w:proofErr w:type="spellStart"/>
      <w:r>
        <w:rPr>
          <w:rFonts w:ascii="Cambria" w:hAnsi="Cambria"/>
          <w:sz w:val="22"/>
          <w:lang w:val="en-US"/>
        </w:rPr>
        <w:t>prop_data_type</w:t>
      </w:r>
      <w:proofErr w:type="spellEnd"/>
      <w:r>
        <w:rPr>
          <w:rFonts w:ascii="Cambria" w:hAnsi="Cambria"/>
          <w:sz w:val="22"/>
          <w:lang w:val="en-US"/>
        </w:rPr>
        <w:t xml:space="preserve"> attribute</w:t>
      </w:r>
    </w:p>
    <w:p w14:paraId="2B4356D2" w14:textId="0A2676A9" w:rsidR="0070526D" w:rsidRPr="002E728C" w:rsidRDefault="00562D55" w:rsidP="002E728C">
      <w:pPr>
        <w:pStyle w:val="ListParagraph"/>
        <w:numPr>
          <w:ilvl w:val="0"/>
          <w:numId w:val="16"/>
        </w:numPr>
        <w:rPr>
          <w:rFonts w:ascii="Cambria" w:hAnsi="Cambria"/>
          <w:sz w:val="22"/>
          <w:lang w:val="en-US"/>
        </w:rPr>
      </w:pPr>
      <w:proofErr w:type="spellStart"/>
      <w:r w:rsidRPr="00562D55">
        <w:rPr>
          <w:rFonts w:ascii="Cambria" w:hAnsi="Cambria"/>
          <w:sz w:val="22"/>
          <w:lang w:val="en-US"/>
        </w:rPr>
        <w:t>prop_display_control_enabled</w:t>
      </w:r>
      <w:proofErr w:type="spellEnd"/>
      <w:r w:rsidR="00D77059">
        <w:rPr>
          <w:rFonts w:ascii="Cambria" w:hAnsi="Cambria"/>
          <w:sz w:val="22"/>
          <w:lang w:val="en-US"/>
        </w:rPr>
        <w:t>: Specifies if the property’s control will be displayed in the form or not.</w:t>
      </w:r>
    </w:p>
    <w:p w14:paraId="7205BDD1" w14:textId="38AE43AD" w:rsidR="00562D55" w:rsidRPr="00562D55" w:rsidRDefault="00562D55" w:rsidP="00B066E7">
      <w:pPr>
        <w:pStyle w:val="ListParagraph"/>
        <w:numPr>
          <w:ilvl w:val="0"/>
          <w:numId w:val="16"/>
        </w:numPr>
        <w:rPr>
          <w:rFonts w:ascii="Cambria" w:hAnsi="Cambria"/>
          <w:sz w:val="22"/>
          <w:lang w:val="en-US"/>
        </w:rPr>
      </w:pPr>
      <w:proofErr w:type="spellStart"/>
      <w:r w:rsidRPr="00562D55">
        <w:rPr>
          <w:rFonts w:ascii="Cambria" w:hAnsi="Cambria"/>
          <w:sz w:val="22"/>
          <w:lang w:val="en-US"/>
        </w:rPr>
        <w:t>grouping_section</w:t>
      </w:r>
      <w:proofErr w:type="spellEnd"/>
      <w:r w:rsidR="00B2758A">
        <w:rPr>
          <w:rFonts w:ascii="Cambria" w:hAnsi="Cambria"/>
          <w:sz w:val="22"/>
          <w:lang w:val="en-US"/>
        </w:rPr>
        <w:t xml:space="preserve">: Specifies the group that the property field will be displayed as part of in the </w:t>
      </w:r>
      <w:r w:rsidR="000A6DB0">
        <w:rPr>
          <w:rFonts w:ascii="Cambria" w:hAnsi="Cambria"/>
          <w:sz w:val="22"/>
          <w:lang w:val="en-US"/>
        </w:rPr>
        <w:t xml:space="preserve">input </w:t>
      </w:r>
      <w:r w:rsidR="00B2758A">
        <w:rPr>
          <w:rFonts w:ascii="Cambria" w:hAnsi="Cambria"/>
          <w:sz w:val="22"/>
          <w:lang w:val="en-US"/>
        </w:rPr>
        <w:t>form</w:t>
      </w:r>
    </w:p>
    <w:p w14:paraId="614FDE21" w14:textId="27FAA91F" w:rsidR="00562D55" w:rsidRPr="00562D55" w:rsidRDefault="00562D55" w:rsidP="00B066E7">
      <w:pPr>
        <w:pStyle w:val="ListParagraph"/>
        <w:numPr>
          <w:ilvl w:val="0"/>
          <w:numId w:val="16"/>
        </w:numPr>
        <w:rPr>
          <w:rFonts w:ascii="Cambria" w:hAnsi="Cambria"/>
          <w:sz w:val="22"/>
          <w:lang w:val="en-US"/>
        </w:rPr>
      </w:pPr>
      <w:proofErr w:type="spellStart"/>
      <w:r w:rsidRPr="00562D55">
        <w:rPr>
          <w:rFonts w:ascii="Cambria" w:hAnsi="Cambria"/>
          <w:sz w:val="22"/>
          <w:lang w:val="en-US"/>
        </w:rPr>
        <w:t>display_size</w:t>
      </w:r>
      <w:proofErr w:type="spellEnd"/>
      <w:r w:rsidR="00355D79">
        <w:rPr>
          <w:rFonts w:ascii="Cambria" w:hAnsi="Cambria"/>
          <w:sz w:val="22"/>
          <w:lang w:val="en-US"/>
        </w:rPr>
        <w:t>: Specifies the size of the input control in the form</w:t>
      </w:r>
    </w:p>
    <w:p w14:paraId="500984B5" w14:textId="14D40162" w:rsidR="00562D55" w:rsidRPr="00562D55" w:rsidRDefault="00562D55" w:rsidP="00B066E7">
      <w:pPr>
        <w:pStyle w:val="ListParagraph"/>
        <w:numPr>
          <w:ilvl w:val="0"/>
          <w:numId w:val="16"/>
        </w:numPr>
        <w:rPr>
          <w:rFonts w:ascii="Cambria" w:hAnsi="Cambria"/>
          <w:sz w:val="22"/>
          <w:lang w:val="en-US"/>
        </w:rPr>
      </w:pPr>
      <w:proofErr w:type="spellStart"/>
      <w:r w:rsidRPr="00562D55">
        <w:rPr>
          <w:rFonts w:ascii="Cambria" w:hAnsi="Cambria"/>
          <w:sz w:val="22"/>
          <w:lang w:val="en-US"/>
        </w:rPr>
        <w:t>display_order</w:t>
      </w:r>
      <w:proofErr w:type="spellEnd"/>
      <w:r w:rsidR="00960E59">
        <w:rPr>
          <w:rFonts w:ascii="Cambria" w:hAnsi="Cambria"/>
          <w:sz w:val="22"/>
          <w:lang w:val="en-US"/>
        </w:rPr>
        <w:t>: Specifies the order of the control in the form</w:t>
      </w:r>
    </w:p>
    <w:p w14:paraId="1835031A" w14:textId="0E71EF21" w:rsidR="00562D55" w:rsidRPr="00562D55" w:rsidRDefault="00562D55" w:rsidP="00B066E7">
      <w:pPr>
        <w:pStyle w:val="ListParagraph"/>
        <w:numPr>
          <w:ilvl w:val="0"/>
          <w:numId w:val="16"/>
        </w:numPr>
        <w:rPr>
          <w:rFonts w:ascii="Cambria" w:hAnsi="Cambria"/>
          <w:sz w:val="22"/>
          <w:lang w:val="en-US"/>
        </w:rPr>
      </w:pPr>
      <w:r w:rsidRPr="00562D55">
        <w:rPr>
          <w:rFonts w:ascii="Cambria" w:hAnsi="Cambria"/>
          <w:sz w:val="22"/>
          <w:lang w:val="en-US"/>
        </w:rPr>
        <w:t>validation</w:t>
      </w:r>
      <w:r w:rsidR="002B2A1B">
        <w:rPr>
          <w:rFonts w:ascii="Cambria" w:hAnsi="Cambria"/>
          <w:sz w:val="22"/>
          <w:lang w:val="en-US"/>
        </w:rPr>
        <w:t>: Specifies any validation to be performed for the</w:t>
      </w:r>
      <w:r w:rsidR="0035751F">
        <w:rPr>
          <w:rFonts w:ascii="Cambria" w:hAnsi="Cambria"/>
          <w:sz w:val="22"/>
          <w:lang w:val="en-US"/>
        </w:rPr>
        <w:t xml:space="preserve"> particular control</w:t>
      </w:r>
    </w:p>
    <w:p w14:paraId="44C4ACC6" w14:textId="6CB62A17" w:rsidR="00562D55" w:rsidRPr="006C367C" w:rsidRDefault="00562D55" w:rsidP="00B066E7">
      <w:pPr>
        <w:pStyle w:val="ListParagraph"/>
        <w:numPr>
          <w:ilvl w:val="0"/>
          <w:numId w:val="16"/>
        </w:numPr>
        <w:rPr>
          <w:rFonts w:ascii="Cambria" w:hAnsi="Cambria"/>
          <w:sz w:val="22"/>
          <w:highlight w:val="yellow"/>
          <w:lang w:val="en-US"/>
        </w:rPr>
      </w:pPr>
      <w:proofErr w:type="spellStart"/>
      <w:r w:rsidRPr="006C367C">
        <w:rPr>
          <w:rFonts w:ascii="Cambria" w:hAnsi="Cambria"/>
          <w:sz w:val="22"/>
          <w:highlight w:val="yellow"/>
          <w:lang w:val="en-US"/>
        </w:rPr>
        <w:t>null_validation</w:t>
      </w:r>
      <w:proofErr w:type="spellEnd"/>
    </w:p>
    <w:p w14:paraId="482507D6" w14:textId="08BA7115" w:rsidR="00562D55" w:rsidRPr="00562D55" w:rsidRDefault="00562D55" w:rsidP="00B066E7">
      <w:pPr>
        <w:pStyle w:val="ListParagraph"/>
        <w:numPr>
          <w:ilvl w:val="0"/>
          <w:numId w:val="16"/>
        </w:numPr>
        <w:rPr>
          <w:rFonts w:ascii="Cambria" w:hAnsi="Cambria"/>
          <w:sz w:val="22"/>
          <w:lang w:val="en-US"/>
        </w:rPr>
      </w:pPr>
      <w:proofErr w:type="spellStart"/>
      <w:r w:rsidRPr="00562D55">
        <w:rPr>
          <w:rFonts w:ascii="Cambria" w:hAnsi="Cambria"/>
          <w:sz w:val="22"/>
          <w:lang w:val="en-US"/>
        </w:rPr>
        <w:t>read_only</w:t>
      </w:r>
      <w:proofErr w:type="spellEnd"/>
      <w:r w:rsidR="006C367C">
        <w:rPr>
          <w:rFonts w:ascii="Cambria" w:hAnsi="Cambria"/>
          <w:sz w:val="22"/>
          <w:lang w:val="en-US"/>
        </w:rPr>
        <w:t>: Specifies if the property is editable or not, once created</w:t>
      </w:r>
    </w:p>
    <w:p w14:paraId="216371BA" w14:textId="3EFEACEC" w:rsidR="0050348B" w:rsidRDefault="00562D55" w:rsidP="00B066E7">
      <w:pPr>
        <w:pStyle w:val="ListParagraph"/>
        <w:numPr>
          <w:ilvl w:val="0"/>
          <w:numId w:val="16"/>
        </w:numPr>
        <w:rPr>
          <w:rFonts w:ascii="Cambria" w:hAnsi="Cambria"/>
          <w:sz w:val="22"/>
          <w:lang w:val="en-US"/>
        </w:rPr>
      </w:pPr>
      <w:r w:rsidRPr="00562D55">
        <w:rPr>
          <w:rFonts w:ascii="Cambria" w:hAnsi="Cambria"/>
          <w:sz w:val="22"/>
          <w:lang w:val="en-US"/>
        </w:rPr>
        <w:t>mandatory</w:t>
      </w:r>
      <w:r w:rsidR="004C69E5">
        <w:rPr>
          <w:rFonts w:ascii="Cambria" w:hAnsi="Cambria"/>
          <w:sz w:val="22"/>
          <w:lang w:val="en-US"/>
        </w:rPr>
        <w:t xml:space="preserve">: Specifies if the value of the specific property is </w:t>
      </w:r>
      <w:proofErr w:type="spellStart"/>
      <w:r w:rsidR="004C69E5">
        <w:rPr>
          <w:rFonts w:ascii="Cambria" w:hAnsi="Cambria"/>
          <w:sz w:val="22"/>
          <w:lang w:val="en-US"/>
        </w:rPr>
        <w:t>manadatory</w:t>
      </w:r>
      <w:proofErr w:type="spellEnd"/>
      <w:r w:rsidR="004C69E5">
        <w:rPr>
          <w:rFonts w:ascii="Cambria" w:hAnsi="Cambria"/>
          <w:sz w:val="22"/>
          <w:lang w:val="en-US"/>
        </w:rPr>
        <w:t xml:space="preserve"> or not.</w:t>
      </w:r>
    </w:p>
    <w:p w14:paraId="1C230D46" w14:textId="1DDD7360" w:rsidR="00C106D9" w:rsidRDefault="00C106D9" w:rsidP="00C106D9">
      <w:pPr>
        <w:pStyle w:val="ListParagraph"/>
        <w:numPr>
          <w:ilvl w:val="0"/>
          <w:numId w:val="16"/>
        </w:numPr>
        <w:rPr>
          <w:rFonts w:ascii="Cambria" w:hAnsi="Cambria"/>
          <w:sz w:val="22"/>
          <w:lang w:val="en-US"/>
        </w:rPr>
      </w:pPr>
      <w:proofErr w:type="spellStart"/>
      <w:r w:rsidRPr="0005289A">
        <w:rPr>
          <w:rFonts w:ascii="Cambria" w:hAnsi="Cambria"/>
          <w:sz w:val="22"/>
          <w:lang w:val="en-US"/>
        </w:rPr>
        <w:t>creation_date</w:t>
      </w:r>
      <w:proofErr w:type="spellEnd"/>
      <w:r>
        <w:rPr>
          <w:rFonts w:ascii="Cambria" w:hAnsi="Cambria"/>
          <w:sz w:val="22"/>
          <w:lang w:val="en-US"/>
        </w:rPr>
        <w:t xml:space="preserve">: Timestamp for when the </w:t>
      </w:r>
      <w:r w:rsidR="0042218B">
        <w:rPr>
          <w:rFonts w:ascii="Cambria" w:hAnsi="Cambria"/>
          <w:sz w:val="22"/>
          <w:lang w:val="en-US"/>
        </w:rPr>
        <w:t>property</w:t>
      </w:r>
      <w:r>
        <w:rPr>
          <w:rFonts w:ascii="Cambria" w:hAnsi="Cambria"/>
          <w:sz w:val="22"/>
          <w:lang w:val="en-US"/>
        </w:rPr>
        <w:t xml:space="preserve"> was created</w:t>
      </w:r>
    </w:p>
    <w:p w14:paraId="07C10376" w14:textId="2F163B1F" w:rsidR="00C106D9" w:rsidRPr="00736DCE" w:rsidRDefault="00C106D9" w:rsidP="00C106D9">
      <w:pPr>
        <w:pStyle w:val="ListParagraph"/>
        <w:numPr>
          <w:ilvl w:val="0"/>
          <w:numId w:val="16"/>
        </w:numPr>
        <w:rPr>
          <w:rFonts w:ascii="Cambria" w:hAnsi="Cambria"/>
          <w:sz w:val="22"/>
          <w:lang w:val="en-US"/>
        </w:rPr>
      </w:pPr>
      <w:proofErr w:type="spellStart"/>
      <w:r>
        <w:rPr>
          <w:rFonts w:ascii="Cambria" w:hAnsi="Cambria"/>
          <w:sz w:val="22"/>
          <w:lang w:val="en-US"/>
        </w:rPr>
        <w:t>created_by</w:t>
      </w:r>
      <w:proofErr w:type="spellEnd"/>
      <w:r>
        <w:rPr>
          <w:rFonts w:ascii="Cambria" w:hAnsi="Cambria"/>
          <w:sz w:val="22"/>
          <w:lang w:val="en-US"/>
        </w:rPr>
        <w:t xml:space="preserve">: User who created the </w:t>
      </w:r>
      <w:r w:rsidR="0042218B">
        <w:rPr>
          <w:rFonts w:ascii="Cambria" w:hAnsi="Cambria"/>
          <w:sz w:val="22"/>
          <w:lang w:val="en-US"/>
        </w:rPr>
        <w:t>property</w:t>
      </w:r>
    </w:p>
    <w:p w14:paraId="12AE6EDB" w14:textId="607B3650" w:rsidR="00C106D9" w:rsidRDefault="00C106D9" w:rsidP="00C106D9">
      <w:pPr>
        <w:pStyle w:val="ListParagraph"/>
        <w:numPr>
          <w:ilvl w:val="0"/>
          <w:numId w:val="16"/>
        </w:numPr>
        <w:rPr>
          <w:rFonts w:ascii="Cambria" w:hAnsi="Cambria"/>
          <w:sz w:val="22"/>
          <w:lang w:val="en-US"/>
        </w:rPr>
      </w:pPr>
      <w:proofErr w:type="spellStart"/>
      <w:r w:rsidRPr="0005289A">
        <w:rPr>
          <w:rFonts w:ascii="Cambria" w:hAnsi="Cambria"/>
          <w:sz w:val="22"/>
          <w:lang w:val="en-US"/>
        </w:rPr>
        <w:t>last_updated_date</w:t>
      </w:r>
      <w:proofErr w:type="spellEnd"/>
      <w:r>
        <w:rPr>
          <w:rFonts w:ascii="Cambria" w:hAnsi="Cambria"/>
          <w:sz w:val="22"/>
          <w:lang w:val="en-US"/>
        </w:rPr>
        <w:t xml:space="preserve">: Timestamp for when the </w:t>
      </w:r>
      <w:r w:rsidR="0042218B">
        <w:rPr>
          <w:rFonts w:ascii="Cambria" w:hAnsi="Cambria"/>
          <w:sz w:val="22"/>
          <w:lang w:val="en-US"/>
        </w:rPr>
        <w:t>property</w:t>
      </w:r>
      <w:r>
        <w:rPr>
          <w:rFonts w:ascii="Cambria" w:hAnsi="Cambria"/>
          <w:sz w:val="22"/>
          <w:lang w:val="en-US"/>
        </w:rPr>
        <w:t xml:space="preserve"> was last updated</w:t>
      </w:r>
    </w:p>
    <w:p w14:paraId="48DF88BF" w14:textId="487E390F" w:rsidR="00C106D9" w:rsidRPr="001033EE" w:rsidRDefault="00C106D9" w:rsidP="00C106D9">
      <w:pPr>
        <w:pStyle w:val="ListParagraph"/>
        <w:numPr>
          <w:ilvl w:val="0"/>
          <w:numId w:val="16"/>
        </w:numPr>
        <w:rPr>
          <w:rFonts w:ascii="Cambria" w:hAnsi="Cambria"/>
          <w:sz w:val="22"/>
          <w:lang w:val="en-US"/>
        </w:rPr>
      </w:pPr>
      <w:proofErr w:type="spellStart"/>
      <w:r>
        <w:rPr>
          <w:rFonts w:ascii="Cambria" w:hAnsi="Cambria"/>
          <w:sz w:val="22"/>
          <w:lang w:val="en-US"/>
        </w:rPr>
        <w:t>updated_by</w:t>
      </w:r>
      <w:proofErr w:type="spellEnd"/>
      <w:r>
        <w:rPr>
          <w:rFonts w:ascii="Cambria" w:hAnsi="Cambria"/>
          <w:sz w:val="22"/>
          <w:lang w:val="en-US"/>
        </w:rPr>
        <w:t xml:space="preserve">: User who last updated the </w:t>
      </w:r>
      <w:r w:rsidR="0042218B">
        <w:rPr>
          <w:rFonts w:ascii="Cambria" w:hAnsi="Cambria"/>
          <w:sz w:val="22"/>
          <w:lang w:val="en-US"/>
        </w:rPr>
        <w:t>property</w:t>
      </w:r>
    </w:p>
    <w:p w14:paraId="428DE246" w14:textId="29A64424" w:rsidR="00C106D9" w:rsidRPr="0005289A" w:rsidRDefault="00C106D9" w:rsidP="00C106D9">
      <w:pPr>
        <w:pStyle w:val="ListParagraph"/>
        <w:numPr>
          <w:ilvl w:val="0"/>
          <w:numId w:val="16"/>
        </w:numPr>
        <w:rPr>
          <w:rFonts w:ascii="Cambria" w:hAnsi="Cambria"/>
          <w:sz w:val="22"/>
          <w:lang w:val="en-US"/>
        </w:rPr>
      </w:pPr>
      <w:r>
        <w:rPr>
          <w:rFonts w:ascii="Cambria" w:hAnsi="Cambria"/>
          <w:sz w:val="22"/>
          <w:lang w:val="en-US"/>
        </w:rPr>
        <w:t xml:space="preserve">terminated: A Boolean value to specify if the </w:t>
      </w:r>
      <w:r w:rsidR="00A37016">
        <w:rPr>
          <w:rFonts w:ascii="Cambria" w:hAnsi="Cambria"/>
          <w:sz w:val="22"/>
          <w:lang w:val="en-US"/>
        </w:rPr>
        <w:t>property</w:t>
      </w:r>
      <w:r>
        <w:rPr>
          <w:rFonts w:ascii="Cambria" w:hAnsi="Cambria"/>
          <w:sz w:val="22"/>
          <w:lang w:val="en-US"/>
        </w:rPr>
        <w:t xml:space="preserve"> has been deleted or not</w:t>
      </w:r>
    </w:p>
    <w:p w14:paraId="620CB25A" w14:textId="72D232A4" w:rsidR="00C106D9" w:rsidRPr="0042218B" w:rsidRDefault="00C106D9" w:rsidP="0042218B">
      <w:pPr>
        <w:pStyle w:val="ListParagraph"/>
        <w:numPr>
          <w:ilvl w:val="0"/>
          <w:numId w:val="16"/>
        </w:numPr>
        <w:rPr>
          <w:rFonts w:ascii="Cambria" w:hAnsi="Cambria"/>
          <w:sz w:val="22"/>
          <w:lang w:val="en-US"/>
        </w:rPr>
      </w:pPr>
      <w:proofErr w:type="spellStart"/>
      <w:r w:rsidRPr="0005289A">
        <w:rPr>
          <w:rFonts w:ascii="Cambria" w:hAnsi="Cambria"/>
          <w:sz w:val="22"/>
          <w:lang w:val="en-US"/>
        </w:rPr>
        <w:t>termination_date</w:t>
      </w:r>
      <w:proofErr w:type="spellEnd"/>
      <w:r>
        <w:rPr>
          <w:rFonts w:ascii="Cambria" w:hAnsi="Cambria"/>
          <w:sz w:val="22"/>
          <w:lang w:val="en-US"/>
        </w:rPr>
        <w:t xml:space="preserve">: Timestamp for when the </w:t>
      </w:r>
      <w:r w:rsidR="00CE7E8C">
        <w:rPr>
          <w:rFonts w:ascii="Cambria" w:hAnsi="Cambria"/>
          <w:sz w:val="22"/>
          <w:lang w:val="en-US"/>
        </w:rPr>
        <w:t>property</w:t>
      </w:r>
      <w:r>
        <w:rPr>
          <w:rFonts w:ascii="Cambria" w:hAnsi="Cambria"/>
          <w:sz w:val="22"/>
          <w:lang w:val="en-US"/>
        </w:rPr>
        <w:t xml:space="preserve"> was deleted (if terminated=True)</w:t>
      </w:r>
    </w:p>
    <w:p w14:paraId="4B68338E" w14:textId="2338EFCF" w:rsidR="007A7961" w:rsidRDefault="007A7961" w:rsidP="006E4E56">
      <w:pPr>
        <w:tabs>
          <w:tab w:val="num" w:pos="720"/>
        </w:tabs>
        <w:rPr>
          <w:rFonts w:ascii="Cambria" w:hAnsi="Cambria"/>
          <w:b/>
          <w:bCs/>
          <w:sz w:val="22"/>
          <w:lang w:val="en-US"/>
        </w:rPr>
      </w:pPr>
      <w:r w:rsidRPr="006E4E56">
        <w:rPr>
          <w:rFonts w:ascii="Cambria" w:hAnsi="Cambria"/>
          <w:b/>
          <w:bCs/>
          <w:sz w:val="22"/>
          <w:lang w:val="en-US"/>
        </w:rPr>
        <w:t>5.5.1.</w:t>
      </w:r>
      <w:r w:rsidR="00285A89">
        <w:rPr>
          <w:rFonts w:ascii="Cambria" w:hAnsi="Cambria"/>
          <w:b/>
          <w:bCs/>
          <w:sz w:val="22"/>
          <w:lang w:val="en-US"/>
        </w:rPr>
        <w:t>4</w:t>
      </w:r>
      <w:r w:rsidRPr="006E4E56">
        <w:rPr>
          <w:rFonts w:ascii="Cambria" w:hAnsi="Cambria"/>
          <w:b/>
          <w:bCs/>
          <w:sz w:val="22"/>
          <w:lang w:val="en-US"/>
        </w:rPr>
        <w:tab/>
        <w:t>Folders Class Attributes:</w:t>
      </w:r>
    </w:p>
    <w:p w14:paraId="1270E210" w14:textId="7B80DAC0" w:rsidR="006E4E56" w:rsidRPr="006E4E56" w:rsidRDefault="006E4E56" w:rsidP="006E4E56">
      <w:pPr>
        <w:rPr>
          <w:rFonts w:ascii="Cambria" w:hAnsi="Cambria"/>
          <w:sz w:val="22"/>
          <w:lang w:val="en-US"/>
        </w:rPr>
      </w:pPr>
      <w:r w:rsidRPr="006E4E56">
        <w:rPr>
          <w:rFonts w:ascii="Cambria" w:hAnsi="Cambria"/>
          <w:sz w:val="22"/>
          <w:lang w:val="en-US"/>
        </w:rPr>
        <w:lastRenderedPageBreak/>
        <w:t>All files uploaded to the vault can be organized by the admin in a hierarchical folder structure. To keep track of the folders and subfolders, a Folders class will be created, that will have the following properties:</w:t>
      </w:r>
    </w:p>
    <w:p w14:paraId="445033B1" w14:textId="57E601F5" w:rsidR="006E4E56" w:rsidRPr="006E4E56" w:rsidRDefault="006E4E56" w:rsidP="006E4E56">
      <w:pPr>
        <w:pStyle w:val="ListParagraph"/>
        <w:numPr>
          <w:ilvl w:val="0"/>
          <w:numId w:val="16"/>
        </w:numPr>
        <w:rPr>
          <w:rFonts w:ascii="Cambria" w:hAnsi="Cambria"/>
          <w:sz w:val="22"/>
          <w:lang w:val="en-US"/>
        </w:rPr>
      </w:pPr>
      <w:proofErr w:type="spellStart"/>
      <w:r>
        <w:rPr>
          <w:rFonts w:ascii="Cambria" w:hAnsi="Cambria"/>
          <w:sz w:val="22"/>
          <w:lang w:val="en-US"/>
        </w:rPr>
        <w:t>folder_id</w:t>
      </w:r>
      <w:proofErr w:type="spellEnd"/>
      <w:r>
        <w:rPr>
          <w:rFonts w:ascii="Cambria" w:hAnsi="Cambria"/>
          <w:sz w:val="22"/>
          <w:lang w:val="en-US"/>
        </w:rPr>
        <w:t xml:space="preserve">: </w:t>
      </w:r>
      <w:r>
        <w:rPr>
          <w:rFonts w:ascii="Cambria" w:hAnsi="Cambria"/>
          <w:sz w:val="22"/>
          <w:lang w:val="en-US"/>
        </w:rPr>
        <w:t xml:space="preserve">Unique identifier for each </w:t>
      </w:r>
      <w:r>
        <w:rPr>
          <w:rFonts w:ascii="Cambria" w:hAnsi="Cambria"/>
          <w:sz w:val="22"/>
          <w:lang w:val="en-US"/>
        </w:rPr>
        <w:t>folder</w:t>
      </w:r>
    </w:p>
    <w:p w14:paraId="02731743" w14:textId="1A87CBA3" w:rsidR="006E4E56" w:rsidRPr="006E4E56" w:rsidRDefault="006E4E56" w:rsidP="006E4E56">
      <w:pPr>
        <w:pStyle w:val="ListParagraph"/>
        <w:numPr>
          <w:ilvl w:val="0"/>
          <w:numId w:val="16"/>
        </w:numPr>
        <w:rPr>
          <w:rFonts w:ascii="Cambria" w:hAnsi="Cambria"/>
          <w:sz w:val="22"/>
          <w:lang w:val="en-US"/>
        </w:rPr>
      </w:pPr>
      <w:proofErr w:type="spellStart"/>
      <w:r>
        <w:rPr>
          <w:rFonts w:ascii="Cambria" w:hAnsi="Cambria"/>
          <w:sz w:val="22"/>
          <w:lang w:val="en-US"/>
        </w:rPr>
        <w:t>folder_name</w:t>
      </w:r>
      <w:proofErr w:type="spellEnd"/>
      <w:r>
        <w:rPr>
          <w:rFonts w:ascii="Cambria" w:hAnsi="Cambria"/>
          <w:sz w:val="22"/>
          <w:lang w:val="en-US"/>
        </w:rPr>
        <w:t xml:space="preserve">: </w:t>
      </w:r>
      <w:r>
        <w:rPr>
          <w:rFonts w:ascii="Cambria" w:hAnsi="Cambria"/>
          <w:sz w:val="22"/>
          <w:lang w:val="en-US"/>
        </w:rPr>
        <w:t xml:space="preserve">Descriptive name for the </w:t>
      </w:r>
      <w:r>
        <w:rPr>
          <w:rFonts w:ascii="Cambria" w:hAnsi="Cambria"/>
          <w:sz w:val="22"/>
          <w:lang w:val="en-US"/>
        </w:rPr>
        <w:t>folder</w:t>
      </w:r>
    </w:p>
    <w:p w14:paraId="2C120138" w14:textId="79B10162" w:rsidR="006E4E56" w:rsidRDefault="006E4E56" w:rsidP="006E4E56">
      <w:pPr>
        <w:pStyle w:val="ListParagraph"/>
        <w:numPr>
          <w:ilvl w:val="0"/>
          <w:numId w:val="16"/>
        </w:numPr>
        <w:rPr>
          <w:rFonts w:ascii="Cambria" w:hAnsi="Cambria"/>
          <w:sz w:val="22"/>
          <w:lang w:val="en-US"/>
        </w:rPr>
      </w:pPr>
      <w:proofErr w:type="spellStart"/>
      <w:r>
        <w:rPr>
          <w:rFonts w:ascii="Cambria" w:hAnsi="Cambria"/>
          <w:sz w:val="22"/>
          <w:lang w:val="en-US"/>
        </w:rPr>
        <w:t>p</w:t>
      </w:r>
      <w:r w:rsidRPr="006E4E56">
        <w:rPr>
          <w:rFonts w:ascii="Cambria" w:hAnsi="Cambria"/>
          <w:sz w:val="22"/>
          <w:lang w:val="en-US"/>
        </w:rPr>
        <w:t>arent_folder</w:t>
      </w:r>
      <w:r>
        <w:rPr>
          <w:rFonts w:ascii="Cambria" w:hAnsi="Cambria"/>
          <w:sz w:val="22"/>
          <w:lang w:val="en-US"/>
        </w:rPr>
        <w:t>_id</w:t>
      </w:r>
      <w:proofErr w:type="spellEnd"/>
      <w:r>
        <w:rPr>
          <w:rFonts w:ascii="Cambria" w:hAnsi="Cambria"/>
          <w:sz w:val="22"/>
          <w:lang w:val="en-US"/>
        </w:rPr>
        <w:t>: Id of the parent folder that this folder is under</w:t>
      </w:r>
    </w:p>
    <w:p w14:paraId="0F8A29F0" w14:textId="0CB33FD9" w:rsidR="00D078B6" w:rsidRDefault="00D078B6" w:rsidP="00D078B6">
      <w:pPr>
        <w:pStyle w:val="ListParagraph"/>
        <w:numPr>
          <w:ilvl w:val="0"/>
          <w:numId w:val="16"/>
        </w:numPr>
        <w:rPr>
          <w:rFonts w:ascii="Cambria" w:hAnsi="Cambria"/>
          <w:sz w:val="22"/>
          <w:lang w:val="en-US"/>
        </w:rPr>
      </w:pPr>
      <w:proofErr w:type="spellStart"/>
      <w:r w:rsidRPr="0005289A">
        <w:rPr>
          <w:rFonts w:ascii="Cambria" w:hAnsi="Cambria"/>
          <w:sz w:val="22"/>
          <w:lang w:val="en-US"/>
        </w:rPr>
        <w:t>creation_date</w:t>
      </w:r>
      <w:proofErr w:type="spellEnd"/>
      <w:r>
        <w:rPr>
          <w:rFonts w:ascii="Cambria" w:hAnsi="Cambria"/>
          <w:sz w:val="22"/>
          <w:lang w:val="en-US"/>
        </w:rPr>
        <w:t xml:space="preserve">: Timestamp for when the </w:t>
      </w:r>
      <w:r>
        <w:rPr>
          <w:rFonts w:ascii="Cambria" w:hAnsi="Cambria"/>
          <w:sz w:val="22"/>
          <w:lang w:val="en-US"/>
        </w:rPr>
        <w:t>folder</w:t>
      </w:r>
      <w:r>
        <w:rPr>
          <w:rFonts w:ascii="Cambria" w:hAnsi="Cambria"/>
          <w:sz w:val="22"/>
          <w:lang w:val="en-US"/>
        </w:rPr>
        <w:t xml:space="preserve"> was created</w:t>
      </w:r>
    </w:p>
    <w:p w14:paraId="42779475" w14:textId="1DC1E5E5" w:rsidR="00D078B6" w:rsidRPr="00736DCE" w:rsidRDefault="00D078B6" w:rsidP="00D078B6">
      <w:pPr>
        <w:pStyle w:val="ListParagraph"/>
        <w:numPr>
          <w:ilvl w:val="0"/>
          <w:numId w:val="16"/>
        </w:numPr>
        <w:rPr>
          <w:rFonts w:ascii="Cambria" w:hAnsi="Cambria"/>
          <w:sz w:val="22"/>
          <w:lang w:val="en-US"/>
        </w:rPr>
      </w:pPr>
      <w:proofErr w:type="spellStart"/>
      <w:r>
        <w:rPr>
          <w:rFonts w:ascii="Cambria" w:hAnsi="Cambria"/>
          <w:sz w:val="22"/>
          <w:lang w:val="en-US"/>
        </w:rPr>
        <w:t>created_by</w:t>
      </w:r>
      <w:proofErr w:type="spellEnd"/>
      <w:r>
        <w:rPr>
          <w:rFonts w:ascii="Cambria" w:hAnsi="Cambria"/>
          <w:sz w:val="22"/>
          <w:lang w:val="en-US"/>
        </w:rPr>
        <w:t>: User who created the folder</w:t>
      </w:r>
    </w:p>
    <w:p w14:paraId="00873628" w14:textId="58C9FF50" w:rsidR="00D078B6" w:rsidRDefault="00D078B6" w:rsidP="00D078B6">
      <w:pPr>
        <w:pStyle w:val="ListParagraph"/>
        <w:numPr>
          <w:ilvl w:val="0"/>
          <w:numId w:val="16"/>
        </w:numPr>
        <w:rPr>
          <w:rFonts w:ascii="Cambria" w:hAnsi="Cambria"/>
          <w:sz w:val="22"/>
          <w:lang w:val="en-US"/>
        </w:rPr>
      </w:pPr>
      <w:proofErr w:type="spellStart"/>
      <w:r w:rsidRPr="0005289A">
        <w:rPr>
          <w:rFonts w:ascii="Cambria" w:hAnsi="Cambria"/>
          <w:sz w:val="22"/>
          <w:lang w:val="en-US"/>
        </w:rPr>
        <w:t>last_updated_date</w:t>
      </w:r>
      <w:proofErr w:type="spellEnd"/>
      <w:r>
        <w:rPr>
          <w:rFonts w:ascii="Cambria" w:hAnsi="Cambria"/>
          <w:sz w:val="22"/>
          <w:lang w:val="en-US"/>
        </w:rPr>
        <w:t>: Timestamp for when the folder was last updated</w:t>
      </w:r>
    </w:p>
    <w:p w14:paraId="5E35545A" w14:textId="7F7C67B1" w:rsidR="00D078B6" w:rsidRPr="001033EE" w:rsidRDefault="00D078B6" w:rsidP="00D078B6">
      <w:pPr>
        <w:pStyle w:val="ListParagraph"/>
        <w:numPr>
          <w:ilvl w:val="0"/>
          <w:numId w:val="16"/>
        </w:numPr>
        <w:rPr>
          <w:rFonts w:ascii="Cambria" w:hAnsi="Cambria"/>
          <w:sz w:val="22"/>
          <w:lang w:val="en-US"/>
        </w:rPr>
      </w:pPr>
      <w:proofErr w:type="spellStart"/>
      <w:r>
        <w:rPr>
          <w:rFonts w:ascii="Cambria" w:hAnsi="Cambria"/>
          <w:sz w:val="22"/>
          <w:lang w:val="en-US"/>
        </w:rPr>
        <w:t>updated_by</w:t>
      </w:r>
      <w:proofErr w:type="spellEnd"/>
      <w:r>
        <w:rPr>
          <w:rFonts w:ascii="Cambria" w:hAnsi="Cambria"/>
          <w:sz w:val="22"/>
          <w:lang w:val="en-US"/>
        </w:rPr>
        <w:t>: User who last updated the folder</w:t>
      </w:r>
    </w:p>
    <w:p w14:paraId="3EF1E6E6" w14:textId="3855FB8A" w:rsidR="00D078B6" w:rsidRPr="0005289A" w:rsidRDefault="00D078B6" w:rsidP="00D078B6">
      <w:pPr>
        <w:pStyle w:val="ListParagraph"/>
        <w:numPr>
          <w:ilvl w:val="0"/>
          <w:numId w:val="16"/>
        </w:numPr>
        <w:rPr>
          <w:rFonts w:ascii="Cambria" w:hAnsi="Cambria"/>
          <w:sz w:val="22"/>
          <w:lang w:val="en-US"/>
        </w:rPr>
      </w:pPr>
      <w:r>
        <w:rPr>
          <w:rFonts w:ascii="Cambria" w:hAnsi="Cambria"/>
          <w:sz w:val="22"/>
          <w:lang w:val="en-US"/>
        </w:rPr>
        <w:t>terminated: A Boolean value to specify if the folder has been deleted or not</w:t>
      </w:r>
    </w:p>
    <w:p w14:paraId="6133E191" w14:textId="0253F9E4" w:rsidR="00D078B6" w:rsidRDefault="00D078B6" w:rsidP="00D078B6">
      <w:pPr>
        <w:pStyle w:val="ListParagraph"/>
        <w:numPr>
          <w:ilvl w:val="0"/>
          <w:numId w:val="16"/>
        </w:numPr>
        <w:rPr>
          <w:rFonts w:ascii="Cambria" w:hAnsi="Cambria"/>
          <w:sz w:val="22"/>
          <w:lang w:val="en-US"/>
        </w:rPr>
      </w:pPr>
      <w:proofErr w:type="spellStart"/>
      <w:r w:rsidRPr="0005289A">
        <w:rPr>
          <w:rFonts w:ascii="Cambria" w:hAnsi="Cambria"/>
          <w:sz w:val="22"/>
          <w:lang w:val="en-US"/>
        </w:rPr>
        <w:t>termination_date</w:t>
      </w:r>
      <w:proofErr w:type="spellEnd"/>
      <w:r>
        <w:rPr>
          <w:rFonts w:ascii="Cambria" w:hAnsi="Cambria"/>
          <w:sz w:val="22"/>
          <w:lang w:val="en-US"/>
        </w:rPr>
        <w:t>: Timestamp for when the folder was deleted (if terminated=True)</w:t>
      </w:r>
    </w:p>
    <w:p w14:paraId="1A823078" w14:textId="77777777" w:rsidR="00D078B6" w:rsidRPr="006E4E56" w:rsidRDefault="00D078B6" w:rsidP="008010DD">
      <w:pPr>
        <w:pStyle w:val="ListParagraph"/>
        <w:rPr>
          <w:rFonts w:ascii="Cambria" w:hAnsi="Cambria"/>
          <w:sz w:val="22"/>
          <w:lang w:val="en-US"/>
        </w:rPr>
      </w:pPr>
    </w:p>
    <w:p w14:paraId="778E9996" w14:textId="79AA3011" w:rsidR="007A7961" w:rsidRDefault="007A7961" w:rsidP="006E4E56">
      <w:pPr>
        <w:tabs>
          <w:tab w:val="num" w:pos="720"/>
        </w:tabs>
        <w:rPr>
          <w:rFonts w:ascii="Cambria" w:hAnsi="Cambria"/>
          <w:b/>
          <w:bCs/>
          <w:sz w:val="22"/>
          <w:lang w:val="en-US"/>
        </w:rPr>
      </w:pPr>
      <w:r w:rsidRPr="006E4E56">
        <w:rPr>
          <w:rFonts w:ascii="Cambria" w:hAnsi="Cambria"/>
          <w:b/>
          <w:bCs/>
          <w:sz w:val="22"/>
          <w:lang w:val="en-US"/>
        </w:rPr>
        <w:t>5.5.1.</w:t>
      </w:r>
      <w:r w:rsidR="00285A89">
        <w:rPr>
          <w:rFonts w:ascii="Cambria" w:hAnsi="Cambria"/>
          <w:b/>
          <w:bCs/>
          <w:sz w:val="22"/>
          <w:lang w:val="en-US"/>
        </w:rPr>
        <w:t>5</w:t>
      </w:r>
      <w:r w:rsidRPr="006E4E56">
        <w:rPr>
          <w:rFonts w:ascii="Cambria" w:hAnsi="Cambria"/>
          <w:b/>
          <w:bCs/>
          <w:sz w:val="22"/>
          <w:lang w:val="en-US"/>
        </w:rPr>
        <w:tab/>
        <w:t>Files Class Attri</w:t>
      </w:r>
      <w:r w:rsidR="00CE050D">
        <w:rPr>
          <w:rFonts w:ascii="Cambria" w:hAnsi="Cambria"/>
          <w:b/>
          <w:bCs/>
          <w:sz w:val="22"/>
          <w:lang w:val="en-US"/>
        </w:rPr>
        <w:t>b</w:t>
      </w:r>
      <w:r w:rsidRPr="006E4E56">
        <w:rPr>
          <w:rFonts w:ascii="Cambria" w:hAnsi="Cambria"/>
          <w:b/>
          <w:bCs/>
          <w:sz w:val="22"/>
          <w:lang w:val="en-US"/>
        </w:rPr>
        <w:t>utes:</w:t>
      </w:r>
    </w:p>
    <w:p w14:paraId="09E134B8" w14:textId="0AF8F846" w:rsidR="00535602" w:rsidRPr="006E4E56" w:rsidRDefault="00535602" w:rsidP="00535602">
      <w:pPr>
        <w:rPr>
          <w:rFonts w:ascii="Cambria" w:hAnsi="Cambria"/>
          <w:sz w:val="22"/>
          <w:lang w:val="en-US"/>
        </w:rPr>
      </w:pPr>
      <w:r w:rsidRPr="006E4E56">
        <w:rPr>
          <w:rFonts w:ascii="Cambria" w:hAnsi="Cambria"/>
          <w:sz w:val="22"/>
          <w:lang w:val="en-US"/>
        </w:rPr>
        <w:t xml:space="preserve">To keep track of the </w:t>
      </w:r>
      <w:r>
        <w:rPr>
          <w:rFonts w:ascii="Cambria" w:hAnsi="Cambria"/>
          <w:sz w:val="22"/>
          <w:lang w:val="en-US"/>
        </w:rPr>
        <w:t>files, a separate Files</w:t>
      </w:r>
      <w:r w:rsidRPr="006E4E56">
        <w:rPr>
          <w:rFonts w:ascii="Cambria" w:hAnsi="Cambria"/>
          <w:sz w:val="22"/>
          <w:lang w:val="en-US"/>
        </w:rPr>
        <w:t xml:space="preserve"> class will be created, that will have the following properties:</w:t>
      </w:r>
    </w:p>
    <w:p w14:paraId="1FB03051" w14:textId="40FA8F5C" w:rsidR="00535602" w:rsidRPr="006E4E56" w:rsidRDefault="006129EC" w:rsidP="00535602">
      <w:pPr>
        <w:pStyle w:val="ListParagraph"/>
        <w:numPr>
          <w:ilvl w:val="0"/>
          <w:numId w:val="16"/>
        </w:numPr>
        <w:rPr>
          <w:rFonts w:ascii="Cambria" w:hAnsi="Cambria"/>
          <w:sz w:val="22"/>
          <w:lang w:val="en-US"/>
        </w:rPr>
      </w:pPr>
      <w:proofErr w:type="spellStart"/>
      <w:r>
        <w:rPr>
          <w:rFonts w:ascii="Cambria" w:hAnsi="Cambria"/>
          <w:sz w:val="22"/>
          <w:lang w:val="en-US"/>
        </w:rPr>
        <w:t>file</w:t>
      </w:r>
      <w:r w:rsidR="00535602">
        <w:rPr>
          <w:rFonts w:ascii="Cambria" w:hAnsi="Cambria"/>
          <w:sz w:val="22"/>
          <w:lang w:val="en-US"/>
        </w:rPr>
        <w:t>_id</w:t>
      </w:r>
      <w:proofErr w:type="spellEnd"/>
      <w:r w:rsidR="00535602">
        <w:rPr>
          <w:rFonts w:ascii="Cambria" w:hAnsi="Cambria"/>
          <w:sz w:val="22"/>
          <w:lang w:val="en-US"/>
        </w:rPr>
        <w:t xml:space="preserve">: Unique identifier for each </w:t>
      </w:r>
      <w:r w:rsidR="0080762B">
        <w:rPr>
          <w:rFonts w:ascii="Cambria" w:hAnsi="Cambria"/>
          <w:sz w:val="22"/>
          <w:lang w:val="en-US"/>
        </w:rPr>
        <w:t>file</w:t>
      </w:r>
    </w:p>
    <w:p w14:paraId="453A531D" w14:textId="6AB3FFDC" w:rsidR="00535602" w:rsidRPr="006E4E56" w:rsidRDefault="006129EC" w:rsidP="00535602">
      <w:pPr>
        <w:pStyle w:val="ListParagraph"/>
        <w:numPr>
          <w:ilvl w:val="0"/>
          <w:numId w:val="16"/>
        </w:numPr>
        <w:rPr>
          <w:rFonts w:ascii="Cambria" w:hAnsi="Cambria"/>
          <w:sz w:val="22"/>
          <w:lang w:val="en-US"/>
        </w:rPr>
      </w:pPr>
      <w:proofErr w:type="spellStart"/>
      <w:r>
        <w:rPr>
          <w:rFonts w:ascii="Cambria" w:hAnsi="Cambria"/>
          <w:sz w:val="22"/>
          <w:lang w:val="en-US"/>
        </w:rPr>
        <w:t>file</w:t>
      </w:r>
      <w:r w:rsidR="00535602">
        <w:rPr>
          <w:rFonts w:ascii="Cambria" w:hAnsi="Cambria"/>
          <w:sz w:val="22"/>
          <w:lang w:val="en-US"/>
        </w:rPr>
        <w:t>_name</w:t>
      </w:r>
      <w:proofErr w:type="spellEnd"/>
      <w:r w:rsidR="00535602">
        <w:rPr>
          <w:rFonts w:ascii="Cambria" w:hAnsi="Cambria"/>
          <w:sz w:val="22"/>
          <w:lang w:val="en-US"/>
        </w:rPr>
        <w:t xml:space="preserve">: Descriptive name for the </w:t>
      </w:r>
      <w:r w:rsidR="0080762B">
        <w:rPr>
          <w:rFonts w:ascii="Cambria" w:hAnsi="Cambria"/>
          <w:sz w:val="22"/>
          <w:lang w:val="en-US"/>
        </w:rPr>
        <w:t>file</w:t>
      </w:r>
    </w:p>
    <w:p w14:paraId="69936882" w14:textId="77777777" w:rsidR="00535602" w:rsidRDefault="00535602" w:rsidP="00535602">
      <w:pPr>
        <w:pStyle w:val="ListParagraph"/>
        <w:numPr>
          <w:ilvl w:val="0"/>
          <w:numId w:val="16"/>
        </w:numPr>
        <w:rPr>
          <w:rFonts w:ascii="Cambria" w:hAnsi="Cambria"/>
          <w:sz w:val="22"/>
          <w:lang w:val="en-US"/>
        </w:rPr>
      </w:pPr>
      <w:proofErr w:type="spellStart"/>
      <w:r>
        <w:rPr>
          <w:rFonts w:ascii="Cambria" w:hAnsi="Cambria"/>
          <w:sz w:val="22"/>
          <w:lang w:val="en-US"/>
        </w:rPr>
        <w:t>p</w:t>
      </w:r>
      <w:r w:rsidRPr="006E4E56">
        <w:rPr>
          <w:rFonts w:ascii="Cambria" w:hAnsi="Cambria"/>
          <w:sz w:val="22"/>
          <w:lang w:val="en-US"/>
        </w:rPr>
        <w:t>arent_folder</w:t>
      </w:r>
      <w:r>
        <w:rPr>
          <w:rFonts w:ascii="Cambria" w:hAnsi="Cambria"/>
          <w:sz w:val="22"/>
          <w:lang w:val="en-US"/>
        </w:rPr>
        <w:t>_id</w:t>
      </w:r>
      <w:proofErr w:type="spellEnd"/>
      <w:r>
        <w:rPr>
          <w:rFonts w:ascii="Cambria" w:hAnsi="Cambria"/>
          <w:sz w:val="22"/>
          <w:lang w:val="en-US"/>
        </w:rPr>
        <w:t>: Id of the parent folder that this folder is under</w:t>
      </w:r>
    </w:p>
    <w:p w14:paraId="6E61D481" w14:textId="77777777" w:rsidR="00EE55F3" w:rsidRDefault="00EE55F3" w:rsidP="00EE55F3">
      <w:pPr>
        <w:pStyle w:val="ListParagraph"/>
        <w:numPr>
          <w:ilvl w:val="0"/>
          <w:numId w:val="16"/>
        </w:numPr>
        <w:rPr>
          <w:rFonts w:ascii="Cambria" w:hAnsi="Cambria"/>
          <w:sz w:val="22"/>
          <w:lang w:val="en-US"/>
        </w:rPr>
      </w:pPr>
      <w:proofErr w:type="spellStart"/>
      <w:r w:rsidRPr="0005289A">
        <w:rPr>
          <w:rFonts w:ascii="Cambria" w:hAnsi="Cambria"/>
          <w:sz w:val="22"/>
          <w:lang w:val="en-US"/>
        </w:rPr>
        <w:t>creation_date</w:t>
      </w:r>
      <w:proofErr w:type="spellEnd"/>
      <w:r>
        <w:rPr>
          <w:rFonts w:ascii="Cambria" w:hAnsi="Cambria"/>
          <w:sz w:val="22"/>
          <w:lang w:val="en-US"/>
        </w:rPr>
        <w:t>: Timestamp for when the folder was created</w:t>
      </w:r>
    </w:p>
    <w:p w14:paraId="3A223E8B" w14:textId="5FB32AB4" w:rsidR="00EE55F3" w:rsidRPr="00736DCE" w:rsidRDefault="00EE55F3" w:rsidP="00EE55F3">
      <w:pPr>
        <w:pStyle w:val="ListParagraph"/>
        <w:numPr>
          <w:ilvl w:val="0"/>
          <w:numId w:val="16"/>
        </w:numPr>
        <w:rPr>
          <w:rFonts w:ascii="Cambria" w:hAnsi="Cambria"/>
          <w:sz w:val="22"/>
          <w:lang w:val="en-US"/>
        </w:rPr>
      </w:pPr>
      <w:proofErr w:type="spellStart"/>
      <w:r>
        <w:rPr>
          <w:rFonts w:ascii="Cambria" w:hAnsi="Cambria"/>
          <w:sz w:val="22"/>
          <w:lang w:val="en-US"/>
        </w:rPr>
        <w:t>created_by</w:t>
      </w:r>
      <w:proofErr w:type="spellEnd"/>
      <w:r>
        <w:rPr>
          <w:rFonts w:ascii="Cambria" w:hAnsi="Cambria"/>
          <w:sz w:val="22"/>
          <w:lang w:val="en-US"/>
        </w:rPr>
        <w:t xml:space="preserve">: User who created the </w:t>
      </w:r>
      <w:r>
        <w:rPr>
          <w:rFonts w:ascii="Cambria" w:hAnsi="Cambria"/>
          <w:sz w:val="22"/>
          <w:lang w:val="en-US"/>
        </w:rPr>
        <w:t>file</w:t>
      </w:r>
    </w:p>
    <w:p w14:paraId="4EC620B4" w14:textId="321351B7" w:rsidR="00EE55F3" w:rsidRDefault="00EE55F3" w:rsidP="00EE55F3">
      <w:pPr>
        <w:pStyle w:val="ListParagraph"/>
        <w:numPr>
          <w:ilvl w:val="0"/>
          <w:numId w:val="16"/>
        </w:numPr>
        <w:rPr>
          <w:rFonts w:ascii="Cambria" w:hAnsi="Cambria"/>
          <w:sz w:val="22"/>
          <w:lang w:val="en-US"/>
        </w:rPr>
      </w:pPr>
      <w:proofErr w:type="spellStart"/>
      <w:r w:rsidRPr="0005289A">
        <w:rPr>
          <w:rFonts w:ascii="Cambria" w:hAnsi="Cambria"/>
          <w:sz w:val="22"/>
          <w:lang w:val="en-US"/>
        </w:rPr>
        <w:t>last_updated_date</w:t>
      </w:r>
      <w:proofErr w:type="spellEnd"/>
      <w:r>
        <w:rPr>
          <w:rFonts w:ascii="Cambria" w:hAnsi="Cambria"/>
          <w:sz w:val="22"/>
          <w:lang w:val="en-US"/>
        </w:rPr>
        <w:t>: Timestamp for when the file</w:t>
      </w:r>
      <w:r>
        <w:rPr>
          <w:rFonts w:ascii="Cambria" w:hAnsi="Cambria"/>
          <w:sz w:val="22"/>
          <w:lang w:val="en-US"/>
        </w:rPr>
        <w:t xml:space="preserve"> </w:t>
      </w:r>
      <w:r>
        <w:rPr>
          <w:rFonts w:ascii="Cambria" w:hAnsi="Cambria"/>
          <w:sz w:val="22"/>
          <w:lang w:val="en-US"/>
        </w:rPr>
        <w:t>was last updated</w:t>
      </w:r>
    </w:p>
    <w:p w14:paraId="21E17ACD" w14:textId="25ADEEA7" w:rsidR="00EE55F3" w:rsidRPr="001033EE" w:rsidRDefault="00EE55F3" w:rsidP="00EE55F3">
      <w:pPr>
        <w:pStyle w:val="ListParagraph"/>
        <w:numPr>
          <w:ilvl w:val="0"/>
          <w:numId w:val="16"/>
        </w:numPr>
        <w:rPr>
          <w:rFonts w:ascii="Cambria" w:hAnsi="Cambria"/>
          <w:sz w:val="22"/>
          <w:lang w:val="en-US"/>
        </w:rPr>
      </w:pPr>
      <w:proofErr w:type="spellStart"/>
      <w:r>
        <w:rPr>
          <w:rFonts w:ascii="Cambria" w:hAnsi="Cambria"/>
          <w:sz w:val="22"/>
          <w:lang w:val="en-US"/>
        </w:rPr>
        <w:t>updated_by</w:t>
      </w:r>
      <w:proofErr w:type="spellEnd"/>
      <w:r>
        <w:rPr>
          <w:rFonts w:ascii="Cambria" w:hAnsi="Cambria"/>
          <w:sz w:val="22"/>
          <w:lang w:val="en-US"/>
        </w:rPr>
        <w:t>: User who last updated the file</w:t>
      </w:r>
    </w:p>
    <w:p w14:paraId="6230C30B" w14:textId="78FFA4A9" w:rsidR="00EE55F3" w:rsidRPr="0005289A" w:rsidRDefault="00EE55F3" w:rsidP="00EE55F3">
      <w:pPr>
        <w:pStyle w:val="ListParagraph"/>
        <w:numPr>
          <w:ilvl w:val="0"/>
          <w:numId w:val="16"/>
        </w:numPr>
        <w:rPr>
          <w:rFonts w:ascii="Cambria" w:hAnsi="Cambria"/>
          <w:sz w:val="22"/>
          <w:lang w:val="en-US"/>
        </w:rPr>
      </w:pPr>
      <w:r>
        <w:rPr>
          <w:rFonts w:ascii="Cambria" w:hAnsi="Cambria"/>
          <w:sz w:val="22"/>
          <w:lang w:val="en-US"/>
        </w:rPr>
        <w:t>terminated: A Boolean value to specify if the file has been deleted or not</w:t>
      </w:r>
    </w:p>
    <w:p w14:paraId="03B75C29" w14:textId="41B4388B" w:rsidR="00EE55F3" w:rsidRDefault="00EE55F3" w:rsidP="00EE55F3">
      <w:pPr>
        <w:pStyle w:val="ListParagraph"/>
        <w:numPr>
          <w:ilvl w:val="0"/>
          <w:numId w:val="16"/>
        </w:numPr>
        <w:rPr>
          <w:rFonts w:ascii="Cambria" w:hAnsi="Cambria"/>
          <w:sz w:val="22"/>
          <w:lang w:val="en-US"/>
        </w:rPr>
      </w:pPr>
      <w:proofErr w:type="spellStart"/>
      <w:r w:rsidRPr="0005289A">
        <w:rPr>
          <w:rFonts w:ascii="Cambria" w:hAnsi="Cambria"/>
          <w:sz w:val="22"/>
          <w:lang w:val="en-US"/>
        </w:rPr>
        <w:t>termination_date</w:t>
      </w:r>
      <w:proofErr w:type="spellEnd"/>
      <w:r>
        <w:rPr>
          <w:rFonts w:ascii="Cambria" w:hAnsi="Cambria"/>
          <w:sz w:val="22"/>
          <w:lang w:val="en-US"/>
        </w:rPr>
        <w:t xml:space="preserve">: Timestamp for when the </w:t>
      </w:r>
      <w:r w:rsidR="009B2603">
        <w:rPr>
          <w:rFonts w:ascii="Cambria" w:hAnsi="Cambria"/>
          <w:sz w:val="22"/>
          <w:lang w:val="en-US"/>
        </w:rPr>
        <w:t>file</w:t>
      </w:r>
      <w:r w:rsidR="009B2603">
        <w:rPr>
          <w:rFonts w:ascii="Cambria" w:hAnsi="Cambria"/>
          <w:sz w:val="22"/>
          <w:lang w:val="en-US"/>
        </w:rPr>
        <w:t xml:space="preserve"> </w:t>
      </w:r>
      <w:r>
        <w:rPr>
          <w:rFonts w:ascii="Cambria" w:hAnsi="Cambria"/>
          <w:sz w:val="22"/>
          <w:lang w:val="en-US"/>
        </w:rPr>
        <w:t>was deleted (if terminated=True)</w:t>
      </w:r>
    </w:p>
    <w:p w14:paraId="39F9774F" w14:textId="632A0B65" w:rsidR="004C18D8" w:rsidRPr="004C18D8" w:rsidRDefault="004C18D8" w:rsidP="004C18D8">
      <w:pPr>
        <w:rPr>
          <w:rFonts w:ascii="Cambria" w:hAnsi="Cambria"/>
          <w:sz w:val="22"/>
          <w:lang w:val="en-US"/>
        </w:rPr>
      </w:pPr>
      <w:r>
        <w:rPr>
          <w:rFonts w:ascii="Cambria" w:hAnsi="Cambria"/>
          <w:b/>
          <w:bCs/>
          <w:sz w:val="22"/>
          <w:lang w:val="en-US"/>
        </w:rPr>
        <w:t>5</w:t>
      </w:r>
      <w:r w:rsidRPr="004C18D8">
        <w:rPr>
          <w:rFonts w:ascii="Cambria" w:hAnsi="Cambria"/>
          <w:b/>
          <w:bCs/>
          <w:sz w:val="22"/>
          <w:lang w:val="en-US"/>
        </w:rPr>
        <w:t>.5.1.</w:t>
      </w:r>
      <w:r w:rsidR="00254CE0">
        <w:rPr>
          <w:rFonts w:ascii="Cambria" w:hAnsi="Cambria"/>
          <w:b/>
          <w:bCs/>
          <w:sz w:val="22"/>
          <w:lang w:val="en-US"/>
        </w:rPr>
        <w:t>6</w:t>
      </w:r>
      <w:r w:rsidRPr="004C18D8">
        <w:rPr>
          <w:rFonts w:ascii="Cambria" w:hAnsi="Cambria"/>
          <w:b/>
          <w:bCs/>
          <w:sz w:val="22"/>
          <w:lang w:val="en-US"/>
        </w:rPr>
        <w:tab/>
      </w:r>
      <w:r>
        <w:rPr>
          <w:rFonts w:ascii="Cambria" w:hAnsi="Cambria"/>
          <w:b/>
          <w:bCs/>
          <w:sz w:val="22"/>
          <w:lang w:val="en-US"/>
        </w:rPr>
        <w:t>Document</w:t>
      </w:r>
      <w:r w:rsidRPr="004C18D8">
        <w:rPr>
          <w:rFonts w:ascii="Cambria" w:hAnsi="Cambria"/>
          <w:b/>
          <w:bCs/>
          <w:sz w:val="22"/>
          <w:lang w:val="en-US"/>
        </w:rPr>
        <w:t xml:space="preserve"> Class Attributes:</w:t>
      </w:r>
    </w:p>
    <w:p w14:paraId="775A3F72" w14:textId="49ABB305" w:rsidR="00BA5189" w:rsidRDefault="004C18D8" w:rsidP="0070386C">
      <w:pPr>
        <w:rPr>
          <w:rFonts w:ascii="Cambria" w:hAnsi="Cambria"/>
          <w:sz w:val="22"/>
          <w:lang w:val="en-US"/>
        </w:rPr>
      </w:pPr>
      <w:r w:rsidRPr="004C18D8">
        <w:rPr>
          <w:rFonts w:ascii="Cambria" w:hAnsi="Cambria"/>
          <w:sz w:val="22"/>
          <w:lang w:val="en-US"/>
        </w:rPr>
        <w:t>Th</w:t>
      </w:r>
      <w:r>
        <w:rPr>
          <w:rFonts w:ascii="Cambria" w:hAnsi="Cambria"/>
          <w:sz w:val="22"/>
          <w:lang w:val="en-US"/>
        </w:rPr>
        <w:t>is</w:t>
      </w:r>
      <w:r w:rsidRPr="004C18D8">
        <w:rPr>
          <w:rFonts w:ascii="Cambria" w:hAnsi="Cambria"/>
          <w:sz w:val="22"/>
          <w:lang w:val="en-US"/>
        </w:rPr>
        <w:t xml:space="preserve"> class will be created dynamically and </w:t>
      </w:r>
      <w:r>
        <w:rPr>
          <w:rFonts w:ascii="Cambria" w:hAnsi="Cambria"/>
          <w:sz w:val="22"/>
          <w:lang w:val="en-US"/>
        </w:rPr>
        <w:t>its</w:t>
      </w:r>
      <w:r w:rsidRPr="004C18D8">
        <w:rPr>
          <w:rFonts w:ascii="Cambria" w:hAnsi="Cambria"/>
          <w:sz w:val="22"/>
          <w:lang w:val="en-US"/>
        </w:rPr>
        <w:t xml:space="preserve"> properties can be customized as needed by the admin. The properties will </w:t>
      </w:r>
      <w:proofErr w:type="gramStart"/>
      <w:r w:rsidRPr="004C18D8">
        <w:rPr>
          <w:rFonts w:ascii="Cambria" w:hAnsi="Cambria"/>
          <w:sz w:val="22"/>
          <w:lang w:val="en-US"/>
        </w:rPr>
        <w:t>considered</w:t>
      </w:r>
      <w:proofErr w:type="gramEnd"/>
      <w:r w:rsidRPr="004C18D8">
        <w:rPr>
          <w:rFonts w:ascii="Cambria" w:hAnsi="Cambria"/>
          <w:sz w:val="22"/>
          <w:lang w:val="en-US"/>
        </w:rPr>
        <w:t xml:space="preserve"> as the columns for the newly created document table.</w:t>
      </w:r>
    </w:p>
    <w:p w14:paraId="30EFC102" w14:textId="1E72FF84" w:rsidR="0027074F" w:rsidRDefault="0027074F" w:rsidP="00B66838">
      <w:pPr>
        <w:pStyle w:val="Heading1"/>
      </w:pPr>
      <w:r>
        <w:t>Asset</w:t>
      </w:r>
      <w:r w:rsidRPr="00E011A3">
        <w:t xml:space="preserve"> Management</w:t>
      </w:r>
    </w:p>
    <w:p w14:paraId="0AC19D5A" w14:textId="707FFEA8" w:rsidR="00B66838" w:rsidRPr="00BA1C90" w:rsidRDefault="00AD0CBB" w:rsidP="00B66838">
      <w:pPr>
        <w:pStyle w:val="Heading2"/>
        <w:numPr>
          <w:ilvl w:val="0"/>
          <w:numId w:val="0"/>
        </w:numPr>
        <w:spacing w:before="360" w:after="200"/>
        <w:ind w:left="431" w:hanging="431"/>
        <w:jc w:val="left"/>
        <w:rPr>
          <w:rFonts w:ascii="Cambria" w:hAnsi="Cambria"/>
          <w:color w:val="000000" w:themeColor="text1"/>
          <w:lang w:val="en-US"/>
        </w:rPr>
      </w:pPr>
      <w:r>
        <w:rPr>
          <w:rFonts w:ascii="Cambria" w:hAnsi="Cambria"/>
          <w:color w:val="000000" w:themeColor="text1"/>
          <w:lang w:val="en-US"/>
        </w:rPr>
        <w:t>6</w:t>
      </w:r>
      <w:r w:rsidR="00B66838">
        <w:rPr>
          <w:rFonts w:ascii="Cambria" w:hAnsi="Cambria"/>
          <w:color w:val="000000" w:themeColor="text1"/>
          <w:lang w:val="en-US"/>
        </w:rPr>
        <w:t>.1</w:t>
      </w:r>
      <w:r w:rsidR="00B66838">
        <w:rPr>
          <w:rFonts w:ascii="Cambria" w:hAnsi="Cambria"/>
          <w:color w:val="000000" w:themeColor="text1"/>
          <w:lang w:val="en-US"/>
        </w:rPr>
        <w:tab/>
      </w:r>
      <w:r w:rsidR="00B66838" w:rsidRPr="00BA1C90">
        <w:rPr>
          <w:rFonts w:ascii="Cambria" w:hAnsi="Cambria"/>
          <w:color w:val="000000" w:themeColor="text1"/>
          <w:lang w:val="en-US"/>
        </w:rPr>
        <w:t>Approach and Methodology</w:t>
      </w:r>
    </w:p>
    <w:p w14:paraId="40BE3CD8" w14:textId="1ED8386E" w:rsidR="00B66838" w:rsidRDefault="00B66838" w:rsidP="00B66838">
      <w:pPr>
        <w:rPr>
          <w:rFonts w:ascii="Cambria" w:hAnsi="Cambria"/>
          <w:sz w:val="22"/>
          <w:lang w:val="en-US"/>
        </w:rPr>
      </w:pPr>
      <w:r w:rsidRPr="00EB4296">
        <w:rPr>
          <w:rFonts w:ascii="Cambria" w:hAnsi="Cambria"/>
          <w:sz w:val="22"/>
        </w:rPr>
        <w:t xml:space="preserve">This section outlines the approach and methodology for the development, implementation, and maintenance of the </w:t>
      </w:r>
      <w:r w:rsidR="00AD0CBB">
        <w:rPr>
          <w:rFonts w:ascii="Cambria" w:hAnsi="Cambria"/>
          <w:sz w:val="22"/>
        </w:rPr>
        <w:t>Asset</w:t>
      </w:r>
      <w:r w:rsidRPr="00EB4296">
        <w:rPr>
          <w:rFonts w:ascii="Cambria" w:hAnsi="Cambria"/>
          <w:sz w:val="22"/>
        </w:rPr>
        <w:t xml:space="preserve"> Management System, ensuring a secure and user-friendly solution for storage, retrieval, and organization</w:t>
      </w:r>
      <w:r w:rsidR="002370E5">
        <w:rPr>
          <w:rFonts w:ascii="Cambria" w:hAnsi="Cambria"/>
          <w:sz w:val="22"/>
        </w:rPr>
        <w:t xml:space="preserve"> </w:t>
      </w:r>
      <w:r w:rsidR="002370E5" w:rsidRPr="002D47CB">
        <w:rPr>
          <w:rFonts w:ascii="Cambria" w:hAnsi="Cambria"/>
          <w:sz w:val="22"/>
        </w:rPr>
        <w:t>of tags/files</w:t>
      </w:r>
      <w:r w:rsidR="002370E5">
        <w:rPr>
          <w:rFonts w:ascii="Cambria" w:hAnsi="Cambria"/>
          <w:sz w:val="22"/>
        </w:rPr>
        <w:t xml:space="preserve"> relating to assets of an organization.</w:t>
      </w:r>
    </w:p>
    <w:p w14:paraId="5D30F851" w14:textId="1A7B3774" w:rsidR="00B66838" w:rsidRPr="00623F17" w:rsidRDefault="006D3CE5" w:rsidP="00B66838">
      <w:pPr>
        <w:pStyle w:val="Heading2"/>
        <w:numPr>
          <w:ilvl w:val="0"/>
          <w:numId w:val="0"/>
        </w:numPr>
        <w:spacing w:before="360" w:after="200"/>
        <w:ind w:left="431" w:hanging="431"/>
        <w:jc w:val="left"/>
        <w:rPr>
          <w:rFonts w:ascii="Cambria" w:hAnsi="Cambria"/>
          <w:color w:val="000000" w:themeColor="text1"/>
          <w:lang w:val="en-US"/>
        </w:rPr>
      </w:pPr>
      <w:r>
        <w:rPr>
          <w:rFonts w:ascii="Cambria" w:hAnsi="Cambria"/>
          <w:color w:val="000000" w:themeColor="text1"/>
          <w:lang w:val="en-US"/>
        </w:rPr>
        <w:t>6</w:t>
      </w:r>
      <w:r w:rsidR="00B66838" w:rsidRPr="00D00F01">
        <w:rPr>
          <w:rFonts w:ascii="Cambria" w:hAnsi="Cambria"/>
          <w:color w:val="000000" w:themeColor="text1"/>
          <w:lang w:val="en-US"/>
        </w:rPr>
        <w:t>.</w:t>
      </w:r>
      <w:r w:rsidR="00B66838">
        <w:rPr>
          <w:rFonts w:ascii="Cambria" w:hAnsi="Cambria"/>
          <w:color w:val="000000" w:themeColor="text1"/>
          <w:lang w:val="en-US"/>
        </w:rPr>
        <w:t>1.1</w:t>
      </w:r>
      <w:r w:rsidR="00B66838" w:rsidRPr="00D00F01">
        <w:rPr>
          <w:rFonts w:ascii="Cambria" w:hAnsi="Cambria"/>
          <w:color w:val="000000" w:themeColor="text1"/>
          <w:lang w:val="en-US"/>
        </w:rPr>
        <w:tab/>
      </w:r>
      <w:r w:rsidR="00B66838" w:rsidRPr="00623F17">
        <w:rPr>
          <w:rFonts w:ascii="Cambria" w:hAnsi="Cambria"/>
          <w:color w:val="000000" w:themeColor="text1"/>
          <w:lang w:val="en-US"/>
        </w:rPr>
        <w:t>Approach</w:t>
      </w:r>
    </w:p>
    <w:p w14:paraId="3AB33110" w14:textId="5849ACDC" w:rsidR="00B66838" w:rsidRPr="007C27AD" w:rsidRDefault="006D3CE5" w:rsidP="00B66838">
      <w:pPr>
        <w:rPr>
          <w:rFonts w:ascii="Cambria" w:hAnsi="Cambria"/>
          <w:sz w:val="22"/>
          <w:lang w:val="en-US"/>
        </w:rPr>
      </w:pPr>
      <w:r>
        <w:rPr>
          <w:rFonts w:ascii="Cambria" w:hAnsi="Cambria"/>
          <w:b/>
          <w:bCs/>
          <w:sz w:val="22"/>
          <w:lang w:val="en-US"/>
        </w:rPr>
        <w:t>6</w:t>
      </w:r>
      <w:r w:rsidR="00B66838" w:rsidRPr="006C6F8F">
        <w:rPr>
          <w:rFonts w:ascii="Cambria" w:hAnsi="Cambria"/>
          <w:b/>
          <w:bCs/>
          <w:sz w:val="22"/>
          <w:lang w:val="en-US"/>
        </w:rPr>
        <w:t>.1.1</w:t>
      </w:r>
      <w:r w:rsidR="00B66838">
        <w:rPr>
          <w:rFonts w:ascii="Cambria" w:hAnsi="Cambria"/>
          <w:b/>
          <w:bCs/>
          <w:sz w:val="22"/>
          <w:lang w:val="en-US"/>
        </w:rPr>
        <w:t>.1</w:t>
      </w:r>
      <w:r w:rsidR="00B66838">
        <w:rPr>
          <w:rFonts w:ascii="Cambria" w:hAnsi="Cambria"/>
          <w:sz w:val="22"/>
          <w:lang w:val="en-US"/>
        </w:rPr>
        <w:tab/>
      </w:r>
      <w:r w:rsidR="00B66838" w:rsidRPr="007C27AD">
        <w:rPr>
          <w:rFonts w:ascii="Cambria" w:hAnsi="Cambria"/>
          <w:b/>
          <w:bCs/>
          <w:sz w:val="22"/>
          <w:lang w:val="en-US"/>
        </w:rPr>
        <w:t>Centralized Repository Design</w:t>
      </w:r>
      <w:r w:rsidR="00B66838" w:rsidRPr="007C27AD">
        <w:rPr>
          <w:rFonts w:ascii="Cambria" w:hAnsi="Cambria"/>
          <w:sz w:val="22"/>
          <w:lang w:val="en-US"/>
        </w:rPr>
        <w:t>:</w:t>
      </w:r>
      <w:r w:rsidR="00B66838">
        <w:rPr>
          <w:rFonts w:ascii="Cambria" w:hAnsi="Cambria"/>
          <w:sz w:val="22"/>
          <w:lang w:val="en-US"/>
        </w:rPr>
        <w:t xml:space="preserve"> </w:t>
      </w:r>
      <w:r w:rsidR="00B66838" w:rsidRPr="007C27AD">
        <w:rPr>
          <w:rFonts w:ascii="Cambria" w:hAnsi="Cambria"/>
          <w:sz w:val="22"/>
          <w:lang w:val="en-US"/>
        </w:rPr>
        <w:t xml:space="preserve">Create a unified platform for storing and managing </w:t>
      </w:r>
      <w:r w:rsidR="007C7A32">
        <w:rPr>
          <w:rFonts w:ascii="Cambria" w:hAnsi="Cambria"/>
          <w:sz w:val="22"/>
          <w:lang w:val="en-US"/>
        </w:rPr>
        <w:t>assets and documents related to assets</w:t>
      </w:r>
      <w:r w:rsidR="00B66838" w:rsidRPr="007C27AD">
        <w:rPr>
          <w:rFonts w:ascii="Cambria" w:hAnsi="Cambria"/>
          <w:sz w:val="22"/>
          <w:lang w:val="en-US"/>
        </w:rPr>
        <w:t>.</w:t>
      </w:r>
    </w:p>
    <w:p w14:paraId="076E1366" w14:textId="63B73285" w:rsidR="00B66838" w:rsidRPr="007C27AD" w:rsidRDefault="006D3CE5" w:rsidP="00B66838">
      <w:pPr>
        <w:rPr>
          <w:rFonts w:ascii="Cambria" w:hAnsi="Cambria"/>
          <w:sz w:val="22"/>
          <w:lang w:val="en-US"/>
        </w:rPr>
      </w:pPr>
      <w:r>
        <w:rPr>
          <w:rFonts w:ascii="Cambria" w:hAnsi="Cambria"/>
          <w:b/>
          <w:bCs/>
          <w:sz w:val="22"/>
          <w:lang w:val="en-US"/>
        </w:rPr>
        <w:lastRenderedPageBreak/>
        <w:t>6</w:t>
      </w:r>
      <w:r w:rsidR="00B66838" w:rsidRPr="006C6F8F">
        <w:rPr>
          <w:rFonts w:ascii="Cambria" w:hAnsi="Cambria"/>
          <w:b/>
          <w:bCs/>
          <w:sz w:val="22"/>
          <w:lang w:val="en-US"/>
        </w:rPr>
        <w:t>.1.</w:t>
      </w:r>
      <w:r w:rsidR="00B66838">
        <w:rPr>
          <w:rFonts w:ascii="Cambria" w:hAnsi="Cambria"/>
          <w:b/>
          <w:bCs/>
          <w:sz w:val="22"/>
          <w:lang w:val="en-US"/>
        </w:rPr>
        <w:t>1.2</w:t>
      </w:r>
      <w:r w:rsidR="00B66838" w:rsidRPr="006C6F8F">
        <w:rPr>
          <w:rFonts w:ascii="Cambria" w:hAnsi="Cambria"/>
          <w:b/>
          <w:bCs/>
          <w:sz w:val="22"/>
          <w:lang w:val="en-US"/>
        </w:rPr>
        <w:tab/>
      </w:r>
      <w:r w:rsidR="00B66838" w:rsidRPr="007C27AD">
        <w:rPr>
          <w:rFonts w:ascii="Cambria" w:hAnsi="Cambria"/>
          <w:b/>
          <w:bCs/>
          <w:sz w:val="22"/>
          <w:lang w:val="en-US"/>
        </w:rPr>
        <w:t>Version control:</w:t>
      </w:r>
      <w:r w:rsidR="00B66838">
        <w:rPr>
          <w:rFonts w:ascii="Cambria" w:hAnsi="Cambria"/>
          <w:sz w:val="22"/>
          <w:lang w:val="en-US"/>
        </w:rPr>
        <w:t xml:space="preserve"> </w:t>
      </w:r>
      <w:r w:rsidR="00B66838" w:rsidRPr="007C27AD">
        <w:rPr>
          <w:rFonts w:ascii="Cambria" w:hAnsi="Cambria"/>
          <w:sz w:val="22"/>
          <w:lang w:val="en-US"/>
        </w:rPr>
        <w:t>Enable access to version-controlled files and metadata.</w:t>
      </w:r>
    </w:p>
    <w:p w14:paraId="24EAE8B4" w14:textId="2D3AB0E5" w:rsidR="00B66838" w:rsidRDefault="006D3CE5" w:rsidP="00B66838">
      <w:pPr>
        <w:pStyle w:val="Heading2"/>
        <w:numPr>
          <w:ilvl w:val="0"/>
          <w:numId w:val="0"/>
        </w:numPr>
        <w:spacing w:before="360" w:after="200"/>
        <w:ind w:left="431" w:hanging="431"/>
        <w:jc w:val="left"/>
        <w:rPr>
          <w:rFonts w:ascii="Cambria" w:hAnsi="Cambria"/>
          <w:color w:val="000000" w:themeColor="text1"/>
          <w:lang w:val="en-US"/>
        </w:rPr>
      </w:pPr>
      <w:r>
        <w:rPr>
          <w:rFonts w:ascii="Cambria" w:hAnsi="Cambria"/>
          <w:color w:val="000000" w:themeColor="text1"/>
          <w:lang w:val="en-US"/>
        </w:rPr>
        <w:t>6</w:t>
      </w:r>
      <w:r w:rsidR="00B66838" w:rsidRPr="00D00F01">
        <w:rPr>
          <w:rFonts w:ascii="Cambria" w:hAnsi="Cambria"/>
          <w:color w:val="000000" w:themeColor="text1"/>
          <w:lang w:val="en-US"/>
        </w:rPr>
        <w:t>.</w:t>
      </w:r>
      <w:r w:rsidR="00B66838">
        <w:rPr>
          <w:rFonts w:ascii="Cambria" w:hAnsi="Cambria"/>
          <w:color w:val="000000" w:themeColor="text1"/>
          <w:lang w:val="en-US"/>
        </w:rPr>
        <w:t>1.2</w:t>
      </w:r>
      <w:r w:rsidR="00B66838" w:rsidRPr="00D00F01">
        <w:rPr>
          <w:rFonts w:ascii="Cambria" w:hAnsi="Cambria"/>
          <w:color w:val="000000" w:themeColor="text1"/>
          <w:lang w:val="en-US"/>
        </w:rPr>
        <w:tab/>
        <w:t>Methodology</w:t>
      </w:r>
    </w:p>
    <w:p w14:paraId="62EE0127" w14:textId="30E155EC" w:rsidR="00B66838" w:rsidRPr="00F06C46" w:rsidRDefault="006D3CE5" w:rsidP="00B66838">
      <w:pPr>
        <w:rPr>
          <w:rFonts w:ascii="Cambria" w:hAnsi="Cambria"/>
          <w:sz w:val="22"/>
          <w:lang w:val="en-US"/>
        </w:rPr>
      </w:pPr>
      <w:r w:rsidRPr="00F06C46">
        <w:rPr>
          <w:rFonts w:ascii="Cambria" w:hAnsi="Cambria"/>
          <w:sz w:val="22"/>
          <w:lang w:val="en-US"/>
        </w:rPr>
        <w:t>6</w:t>
      </w:r>
      <w:r w:rsidR="00B66838" w:rsidRPr="00F06C46">
        <w:rPr>
          <w:rFonts w:ascii="Cambria" w:hAnsi="Cambria"/>
          <w:sz w:val="22"/>
          <w:lang w:val="en-US"/>
        </w:rPr>
        <w:t>.1.2.1</w:t>
      </w:r>
      <w:r w:rsidR="00B66838" w:rsidRPr="00F06C46">
        <w:rPr>
          <w:rFonts w:ascii="Cambria" w:hAnsi="Cambria"/>
          <w:sz w:val="22"/>
          <w:lang w:val="en-US"/>
        </w:rPr>
        <w:tab/>
      </w:r>
      <w:r w:rsidR="00B66838" w:rsidRPr="00F06C46">
        <w:rPr>
          <w:rFonts w:ascii="Cambria" w:hAnsi="Cambria"/>
          <w:b/>
          <w:bCs/>
          <w:sz w:val="22"/>
          <w:lang w:val="en-US"/>
        </w:rPr>
        <w:t>Requirement Analysis</w:t>
      </w:r>
      <w:r w:rsidR="00B66838" w:rsidRPr="00F06C46">
        <w:rPr>
          <w:rFonts w:ascii="Cambria" w:hAnsi="Cambria"/>
          <w:sz w:val="22"/>
          <w:lang w:val="en-US"/>
        </w:rPr>
        <w:t xml:space="preserve">: Start with basic features (upload, retrieve, and search </w:t>
      </w:r>
      <w:r w:rsidR="00F06C46">
        <w:rPr>
          <w:rFonts w:ascii="Cambria" w:hAnsi="Cambria"/>
          <w:sz w:val="22"/>
          <w:lang w:val="en-US"/>
        </w:rPr>
        <w:t>assets</w:t>
      </w:r>
      <w:r w:rsidR="00B66838" w:rsidRPr="00F06C46">
        <w:rPr>
          <w:rFonts w:ascii="Cambria" w:hAnsi="Cambria"/>
          <w:sz w:val="22"/>
          <w:lang w:val="en-US"/>
        </w:rPr>
        <w:t xml:space="preserve"> and progressively add advanced functionalities like versioning</w:t>
      </w:r>
      <w:r w:rsidR="00F06C46">
        <w:rPr>
          <w:rFonts w:ascii="Cambria" w:hAnsi="Cambria"/>
          <w:sz w:val="22"/>
          <w:lang w:val="en-US"/>
        </w:rPr>
        <w:t xml:space="preserve"> and tagging</w:t>
      </w:r>
      <w:r w:rsidR="00B66838" w:rsidRPr="00F06C46">
        <w:rPr>
          <w:rFonts w:ascii="Cambria" w:hAnsi="Cambria"/>
          <w:sz w:val="22"/>
          <w:lang w:val="en-US"/>
        </w:rPr>
        <w:t>.</w:t>
      </w:r>
    </w:p>
    <w:p w14:paraId="5FAF251C" w14:textId="53821C50" w:rsidR="00B66838" w:rsidRPr="00F06C46" w:rsidRDefault="006D3CE5" w:rsidP="00B66838">
      <w:pPr>
        <w:rPr>
          <w:rFonts w:ascii="Cambria" w:hAnsi="Cambria"/>
          <w:sz w:val="22"/>
          <w:lang w:val="en-US"/>
        </w:rPr>
      </w:pPr>
      <w:r w:rsidRPr="00F06C46">
        <w:rPr>
          <w:rFonts w:ascii="Cambria" w:hAnsi="Cambria"/>
          <w:sz w:val="22"/>
          <w:lang w:val="en-US"/>
        </w:rPr>
        <w:t>6</w:t>
      </w:r>
      <w:r w:rsidR="00B66838" w:rsidRPr="00F06C46">
        <w:rPr>
          <w:rFonts w:ascii="Cambria" w:hAnsi="Cambria"/>
          <w:sz w:val="22"/>
          <w:lang w:val="en-US"/>
        </w:rPr>
        <w:t>.1.2.2</w:t>
      </w:r>
      <w:r w:rsidR="00B66838" w:rsidRPr="00F06C46">
        <w:rPr>
          <w:rFonts w:ascii="Cambria" w:hAnsi="Cambria"/>
          <w:sz w:val="22"/>
          <w:lang w:val="en-US"/>
        </w:rPr>
        <w:tab/>
      </w:r>
      <w:r w:rsidR="00B66838" w:rsidRPr="00F06C46">
        <w:rPr>
          <w:rFonts w:ascii="Cambria" w:hAnsi="Cambria"/>
          <w:b/>
          <w:bCs/>
          <w:sz w:val="22"/>
          <w:lang w:val="en-US"/>
        </w:rPr>
        <w:t>Data Migration</w:t>
      </w:r>
      <w:r w:rsidR="00B66838" w:rsidRPr="00F06C46">
        <w:rPr>
          <w:rFonts w:ascii="Cambria" w:hAnsi="Cambria"/>
          <w:sz w:val="22"/>
          <w:lang w:val="en-US"/>
        </w:rPr>
        <w:t xml:space="preserve">: Execute migration of existing </w:t>
      </w:r>
      <w:r w:rsidR="00AB70D2">
        <w:rPr>
          <w:rFonts w:ascii="Cambria" w:hAnsi="Cambria"/>
          <w:sz w:val="22"/>
          <w:lang w:val="en-US"/>
        </w:rPr>
        <w:t>assets</w:t>
      </w:r>
      <w:r w:rsidR="00B66838" w:rsidRPr="00F06C46">
        <w:rPr>
          <w:rFonts w:ascii="Cambria" w:hAnsi="Cambria"/>
          <w:sz w:val="22"/>
          <w:lang w:val="en-US"/>
        </w:rPr>
        <w:t xml:space="preserve"> to the new system with minimal downtime.</w:t>
      </w:r>
    </w:p>
    <w:p w14:paraId="5D2F8B3F" w14:textId="035FAB8D" w:rsidR="00B66838" w:rsidRPr="007B2AB0" w:rsidRDefault="006D3CE5" w:rsidP="00B66838">
      <w:pPr>
        <w:rPr>
          <w:rFonts w:ascii="Cambria" w:hAnsi="Cambria"/>
          <w:sz w:val="22"/>
          <w:lang w:val="en-US"/>
        </w:rPr>
      </w:pPr>
      <w:r w:rsidRPr="00F06C46">
        <w:rPr>
          <w:rFonts w:ascii="Cambria" w:hAnsi="Cambria"/>
          <w:sz w:val="22"/>
          <w:lang w:val="en-US"/>
        </w:rPr>
        <w:t>6</w:t>
      </w:r>
      <w:r w:rsidR="00B66838" w:rsidRPr="00F06C46">
        <w:rPr>
          <w:rFonts w:ascii="Cambria" w:hAnsi="Cambria"/>
          <w:sz w:val="22"/>
          <w:lang w:val="en-US"/>
        </w:rPr>
        <w:t>.1.2.3</w:t>
      </w:r>
      <w:r w:rsidR="00B66838" w:rsidRPr="00F06C46">
        <w:rPr>
          <w:rFonts w:ascii="Cambria" w:hAnsi="Cambria"/>
          <w:sz w:val="22"/>
          <w:lang w:val="en-US"/>
        </w:rPr>
        <w:tab/>
      </w:r>
      <w:r w:rsidR="00B66838" w:rsidRPr="00F06C46">
        <w:rPr>
          <w:rFonts w:ascii="Cambria" w:hAnsi="Cambria"/>
          <w:b/>
          <w:bCs/>
          <w:sz w:val="22"/>
          <w:lang w:val="en-US"/>
        </w:rPr>
        <w:t>Testing and Validation</w:t>
      </w:r>
      <w:r w:rsidR="00B66838" w:rsidRPr="00F06C46">
        <w:rPr>
          <w:rFonts w:ascii="Cambria" w:hAnsi="Cambria"/>
          <w:sz w:val="22"/>
          <w:lang w:val="en-US"/>
        </w:rPr>
        <w:t xml:space="preserve">: Perform usability testing for ease of navigation and </w:t>
      </w:r>
      <w:r w:rsidR="0048225E" w:rsidRPr="00F06C46">
        <w:rPr>
          <w:rFonts w:ascii="Cambria" w:hAnsi="Cambria"/>
          <w:sz w:val="22"/>
          <w:lang w:val="en-US"/>
        </w:rPr>
        <w:t xml:space="preserve">asset information </w:t>
      </w:r>
      <w:r w:rsidR="00B66838" w:rsidRPr="00F06C46">
        <w:rPr>
          <w:rFonts w:ascii="Cambria" w:hAnsi="Cambria"/>
          <w:sz w:val="22"/>
          <w:lang w:val="en-US"/>
        </w:rPr>
        <w:t>retrieval.</w:t>
      </w:r>
    </w:p>
    <w:p w14:paraId="3BE88275" w14:textId="2F359846" w:rsidR="00B66838" w:rsidRDefault="006D3CE5" w:rsidP="00B66838">
      <w:pPr>
        <w:pStyle w:val="Heading2"/>
        <w:numPr>
          <w:ilvl w:val="0"/>
          <w:numId w:val="0"/>
        </w:numPr>
        <w:spacing w:before="360" w:after="200"/>
        <w:ind w:left="431" w:hanging="431"/>
        <w:jc w:val="left"/>
        <w:rPr>
          <w:rFonts w:ascii="Cambria" w:hAnsi="Cambria"/>
          <w:color w:val="000000" w:themeColor="text1"/>
          <w:lang w:val="en-US"/>
        </w:rPr>
      </w:pPr>
      <w:r>
        <w:rPr>
          <w:rFonts w:ascii="Cambria" w:hAnsi="Cambria"/>
          <w:color w:val="000000" w:themeColor="text1"/>
          <w:lang w:val="en-US"/>
        </w:rPr>
        <w:t>6</w:t>
      </w:r>
      <w:r w:rsidR="00B66838">
        <w:rPr>
          <w:rFonts w:ascii="Cambria" w:hAnsi="Cambria"/>
          <w:color w:val="000000" w:themeColor="text1"/>
          <w:lang w:val="en-US"/>
        </w:rPr>
        <w:t>.2</w:t>
      </w:r>
      <w:r w:rsidR="00B66838">
        <w:rPr>
          <w:rFonts w:ascii="Cambria" w:hAnsi="Cambria"/>
          <w:color w:val="000000" w:themeColor="text1"/>
          <w:lang w:val="en-US"/>
        </w:rPr>
        <w:tab/>
      </w:r>
      <w:r w:rsidR="00B66838" w:rsidRPr="00B1717D">
        <w:rPr>
          <w:rFonts w:ascii="Cambria" w:hAnsi="Cambria"/>
          <w:color w:val="000000" w:themeColor="text1"/>
          <w:lang w:val="en-US"/>
        </w:rPr>
        <w:t>Security Requirements</w:t>
      </w:r>
    </w:p>
    <w:p w14:paraId="61E18B2F" w14:textId="57AE9A83" w:rsidR="00B66838" w:rsidRPr="004B653C" w:rsidRDefault="00B66838" w:rsidP="00B66838">
      <w:pPr>
        <w:rPr>
          <w:rFonts w:ascii="Cambria" w:hAnsi="Cambria"/>
          <w:sz w:val="22"/>
        </w:rPr>
      </w:pPr>
      <w:r w:rsidRPr="004B653C">
        <w:rPr>
          <w:rFonts w:ascii="Cambria" w:hAnsi="Cambria"/>
          <w:sz w:val="22"/>
        </w:rPr>
        <w:t xml:space="preserve">The </w:t>
      </w:r>
      <w:r w:rsidR="001B43EF">
        <w:rPr>
          <w:rFonts w:ascii="Cambria" w:hAnsi="Cambria"/>
          <w:sz w:val="22"/>
        </w:rPr>
        <w:t>Asset</w:t>
      </w:r>
      <w:r w:rsidRPr="004B653C">
        <w:rPr>
          <w:rFonts w:ascii="Cambria" w:hAnsi="Cambria"/>
          <w:sz w:val="22"/>
        </w:rPr>
        <w:t xml:space="preserve"> Management System must ensure robust security protocols to protect organizational and user data. Security requirements include:</w:t>
      </w:r>
    </w:p>
    <w:p w14:paraId="24A56B42" w14:textId="211199C0" w:rsidR="00B66838" w:rsidRPr="004B653C" w:rsidRDefault="00B66838" w:rsidP="00B66838">
      <w:pPr>
        <w:pStyle w:val="ListParagraph"/>
        <w:numPr>
          <w:ilvl w:val="0"/>
          <w:numId w:val="16"/>
        </w:numPr>
        <w:rPr>
          <w:rFonts w:ascii="Cambria" w:hAnsi="Cambria"/>
          <w:sz w:val="22"/>
          <w:lang w:val="en-US"/>
        </w:rPr>
      </w:pPr>
      <w:r w:rsidRPr="004B653C">
        <w:rPr>
          <w:rFonts w:ascii="Cambria" w:hAnsi="Cambria"/>
          <w:sz w:val="22"/>
          <w:lang w:val="en-US"/>
        </w:rPr>
        <w:t>Role-</w:t>
      </w:r>
      <w:r>
        <w:rPr>
          <w:rFonts w:ascii="Cambria" w:hAnsi="Cambria"/>
          <w:sz w:val="22"/>
          <w:lang w:val="en-US"/>
        </w:rPr>
        <w:t>b</w:t>
      </w:r>
      <w:r w:rsidRPr="004B653C">
        <w:rPr>
          <w:rFonts w:ascii="Cambria" w:hAnsi="Cambria"/>
          <w:sz w:val="22"/>
          <w:lang w:val="en-US"/>
        </w:rPr>
        <w:t xml:space="preserve">ased </w:t>
      </w:r>
      <w:r>
        <w:rPr>
          <w:rFonts w:ascii="Cambria" w:hAnsi="Cambria"/>
          <w:sz w:val="22"/>
          <w:lang w:val="en-US"/>
        </w:rPr>
        <w:t>a</w:t>
      </w:r>
      <w:r w:rsidRPr="004B653C">
        <w:rPr>
          <w:rFonts w:ascii="Cambria" w:hAnsi="Cambria"/>
          <w:sz w:val="22"/>
          <w:lang w:val="en-US"/>
        </w:rPr>
        <w:t xml:space="preserve">ccess </w:t>
      </w:r>
      <w:r>
        <w:rPr>
          <w:rFonts w:ascii="Cambria" w:hAnsi="Cambria"/>
          <w:sz w:val="22"/>
          <w:lang w:val="en-US"/>
        </w:rPr>
        <w:t>c</w:t>
      </w:r>
      <w:r w:rsidRPr="004B653C">
        <w:rPr>
          <w:rFonts w:ascii="Cambria" w:hAnsi="Cambria"/>
          <w:sz w:val="22"/>
          <w:lang w:val="en-US"/>
        </w:rPr>
        <w:t xml:space="preserve">ontrol </w:t>
      </w:r>
      <w:r>
        <w:rPr>
          <w:rFonts w:ascii="Cambria" w:hAnsi="Cambria"/>
          <w:sz w:val="22"/>
          <w:lang w:val="en-US"/>
        </w:rPr>
        <w:t>to r</w:t>
      </w:r>
      <w:r w:rsidRPr="004B653C">
        <w:rPr>
          <w:rFonts w:ascii="Cambria" w:hAnsi="Cambria"/>
          <w:sz w:val="22"/>
          <w:lang w:val="en-US"/>
        </w:rPr>
        <w:t xml:space="preserve">estrict </w:t>
      </w:r>
      <w:r w:rsidR="00D270B3">
        <w:rPr>
          <w:rFonts w:ascii="Cambria" w:hAnsi="Cambria"/>
          <w:sz w:val="22"/>
          <w:lang w:val="en-US"/>
        </w:rPr>
        <w:t xml:space="preserve">asset and </w:t>
      </w:r>
      <w:r w:rsidR="00F926D0">
        <w:rPr>
          <w:rFonts w:ascii="Cambria" w:hAnsi="Cambria"/>
          <w:sz w:val="22"/>
          <w:lang w:val="en-US"/>
        </w:rPr>
        <w:t xml:space="preserve">related </w:t>
      </w:r>
      <w:r w:rsidR="00D270B3">
        <w:rPr>
          <w:rFonts w:ascii="Cambria" w:hAnsi="Cambria"/>
          <w:sz w:val="22"/>
          <w:lang w:val="en-US"/>
        </w:rPr>
        <w:t>document</w:t>
      </w:r>
      <w:r w:rsidRPr="004B653C">
        <w:rPr>
          <w:rFonts w:ascii="Cambria" w:hAnsi="Cambria"/>
          <w:sz w:val="22"/>
          <w:lang w:val="en-US"/>
        </w:rPr>
        <w:t xml:space="preserve"> visibility and editing based on user roles (e.g., Admin, Manager, Viewer).</w:t>
      </w:r>
    </w:p>
    <w:p w14:paraId="79108D01" w14:textId="77777777" w:rsidR="00B66838" w:rsidRPr="004B653C" w:rsidRDefault="00B66838" w:rsidP="00B66838">
      <w:pPr>
        <w:pStyle w:val="ListParagraph"/>
        <w:numPr>
          <w:ilvl w:val="0"/>
          <w:numId w:val="16"/>
        </w:numPr>
        <w:rPr>
          <w:rFonts w:ascii="Cambria" w:hAnsi="Cambria"/>
          <w:sz w:val="22"/>
          <w:lang w:val="en-US"/>
        </w:rPr>
      </w:pPr>
      <w:r w:rsidRPr="004B653C">
        <w:rPr>
          <w:rFonts w:ascii="Cambria" w:hAnsi="Cambria"/>
          <w:sz w:val="22"/>
          <w:lang w:val="en-US"/>
        </w:rPr>
        <w:t>Maintain a detailed log of document activity, including uploads, edits, and access events.</w:t>
      </w:r>
    </w:p>
    <w:p w14:paraId="0AFE4AE4" w14:textId="6F4A4F77" w:rsidR="00B66838" w:rsidRDefault="006D3CE5" w:rsidP="00B66838">
      <w:pPr>
        <w:pStyle w:val="Heading2"/>
        <w:numPr>
          <w:ilvl w:val="0"/>
          <w:numId w:val="0"/>
        </w:numPr>
        <w:spacing w:before="360" w:after="200"/>
        <w:ind w:left="431" w:hanging="431"/>
        <w:jc w:val="left"/>
        <w:rPr>
          <w:rFonts w:ascii="Cambria" w:hAnsi="Cambria"/>
          <w:color w:val="000000" w:themeColor="text1"/>
          <w:lang w:val="en-US"/>
        </w:rPr>
      </w:pPr>
      <w:r>
        <w:rPr>
          <w:rFonts w:ascii="Cambria" w:hAnsi="Cambria"/>
          <w:color w:val="000000" w:themeColor="text1"/>
          <w:lang w:val="en-US"/>
        </w:rPr>
        <w:t>6</w:t>
      </w:r>
      <w:r w:rsidR="00B66838">
        <w:rPr>
          <w:rFonts w:ascii="Cambria" w:hAnsi="Cambria"/>
          <w:color w:val="000000" w:themeColor="text1"/>
          <w:lang w:val="en-US"/>
        </w:rPr>
        <w:t>.3</w:t>
      </w:r>
      <w:r w:rsidR="00B66838">
        <w:rPr>
          <w:rFonts w:ascii="Cambria" w:hAnsi="Cambria"/>
          <w:color w:val="000000" w:themeColor="text1"/>
          <w:lang w:val="en-US"/>
        </w:rPr>
        <w:tab/>
        <w:t>System Architecture</w:t>
      </w:r>
    </w:p>
    <w:p w14:paraId="588BB31E" w14:textId="77777777" w:rsidR="00B66838" w:rsidRPr="003757CE" w:rsidRDefault="00B66838" w:rsidP="00B66838">
      <w:pPr>
        <w:rPr>
          <w:rFonts w:ascii="Cambria" w:hAnsi="Cambria"/>
          <w:sz w:val="22"/>
        </w:rPr>
      </w:pPr>
      <w:r w:rsidRPr="003757CE">
        <w:rPr>
          <w:rFonts w:ascii="Cambria" w:hAnsi="Cambria"/>
          <w:sz w:val="22"/>
        </w:rPr>
        <w:t>The DMS architecture is designed to support secure</w:t>
      </w:r>
      <w:r>
        <w:rPr>
          <w:rFonts w:ascii="Cambria" w:hAnsi="Cambria"/>
          <w:sz w:val="22"/>
        </w:rPr>
        <w:t xml:space="preserve"> and </w:t>
      </w:r>
      <w:r w:rsidRPr="003757CE">
        <w:rPr>
          <w:rFonts w:ascii="Cambria" w:hAnsi="Cambria"/>
          <w:sz w:val="22"/>
        </w:rPr>
        <w:t>efficient</w:t>
      </w:r>
      <w:r>
        <w:rPr>
          <w:rFonts w:ascii="Cambria" w:hAnsi="Cambria"/>
          <w:sz w:val="22"/>
        </w:rPr>
        <w:t xml:space="preserve"> </w:t>
      </w:r>
      <w:r w:rsidRPr="003757CE">
        <w:rPr>
          <w:rFonts w:ascii="Cambria" w:hAnsi="Cambria"/>
          <w:sz w:val="22"/>
        </w:rPr>
        <w:t>document management.</w:t>
      </w:r>
    </w:p>
    <w:p w14:paraId="026358C6" w14:textId="375A9EEB" w:rsidR="00B66838" w:rsidRPr="003757CE" w:rsidRDefault="006D3CE5" w:rsidP="00B66838">
      <w:pPr>
        <w:rPr>
          <w:rFonts w:ascii="Cambria" w:hAnsi="Cambria"/>
          <w:b/>
          <w:bCs/>
          <w:sz w:val="22"/>
          <w:lang w:val="en-US"/>
        </w:rPr>
      </w:pPr>
      <w:r>
        <w:rPr>
          <w:rFonts w:ascii="Cambria" w:hAnsi="Cambria"/>
          <w:b/>
          <w:bCs/>
          <w:sz w:val="22"/>
          <w:lang w:val="en-US"/>
        </w:rPr>
        <w:t>6</w:t>
      </w:r>
      <w:r w:rsidR="00B66838" w:rsidRPr="003757CE">
        <w:rPr>
          <w:rFonts w:ascii="Cambria" w:hAnsi="Cambria"/>
          <w:b/>
          <w:bCs/>
          <w:sz w:val="22"/>
          <w:lang w:val="en-US"/>
        </w:rPr>
        <w:t>.3.1 Frontend:</w:t>
      </w:r>
    </w:p>
    <w:p w14:paraId="3851535C" w14:textId="77777777" w:rsidR="00B66838" w:rsidRPr="003757CE" w:rsidRDefault="00B66838" w:rsidP="00B66838">
      <w:pPr>
        <w:pStyle w:val="ListParagraph"/>
        <w:numPr>
          <w:ilvl w:val="0"/>
          <w:numId w:val="16"/>
        </w:numPr>
        <w:rPr>
          <w:rFonts w:ascii="Cambria" w:hAnsi="Cambria"/>
          <w:sz w:val="22"/>
          <w:lang w:val="en-US"/>
        </w:rPr>
      </w:pPr>
      <w:r w:rsidRPr="003757CE">
        <w:rPr>
          <w:rFonts w:ascii="Cambria" w:hAnsi="Cambria"/>
          <w:sz w:val="22"/>
          <w:lang w:val="en-US"/>
        </w:rPr>
        <w:t>Built using AngularJS to provide a responsive and intuitive user interface.</w:t>
      </w:r>
    </w:p>
    <w:p w14:paraId="22F7C971" w14:textId="77777777" w:rsidR="00B66838" w:rsidRPr="003757CE" w:rsidRDefault="00B66838" w:rsidP="00B66838">
      <w:pPr>
        <w:pStyle w:val="ListParagraph"/>
        <w:numPr>
          <w:ilvl w:val="0"/>
          <w:numId w:val="16"/>
        </w:numPr>
        <w:rPr>
          <w:rFonts w:ascii="Cambria" w:hAnsi="Cambria"/>
          <w:sz w:val="22"/>
          <w:lang w:val="en-US"/>
        </w:rPr>
      </w:pPr>
      <w:r w:rsidRPr="003757CE">
        <w:rPr>
          <w:rFonts w:ascii="Cambria" w:hAnsi="Cambria"/>
          <w:sz w:val="22"/>
          <w:lang w:val="en-US"/>
        </w:rPr>
        <w:t>Enables file uploads and navigation of folders.</w:t>
      </w:r>
    </w:p>
    <w:p w14:paraId="16F7B671" w14:textId="5A2E2332" w:rsidR="00B66838" w:rsidRPr="003757CE" w:rsidRDefault="006D3CE5" w:rsidP="00B66838">
      <w:pPr>
        <w:tabs>
          <w:tab w:val="num" w:pos="360"/>
        </w:tabs>
        <w:rPr>
          <w:rFonts w:ascii="Cambria" w:hAnsi="Cambria"/>
          <w:b/>
          <w:bCs/>
          <w:sz w:val="22"/>
          <w:lang w:val="en-US"/>
        </w:rPr>
      </w:pPr>
      <w:r>
        <w:rPr>
          <w:rFonts w:ascii="Cambria" w:hAnsi="Cambria"/>
          <w:b/>
          <w:bCs/>
          <w:sz w:val="22"/>
          <w:lang w:val="en-US"/>
        </w:rPr>
        <w:t>6</w:t>
      </w:r>
      <w:r w:rsidR="00B66838" w:rsidRPr="003757CE">
        <w:rPr>
          <w:rFonts w:ascii="Cambria" w:hAnsi="Cambria"/>
          <w:b/>
          <w:bCs/>
          <w:sz w:val="22"/>
          <w:lang w:val="en-US"/>
        </w:rPr>
        <w:t>.3.2 Backend:</w:t>
      </w:r>
    </w:p>
    <w:p w14:paraId="381EBDFB" w14:textId="77777777" w:rsidR="00B66838" w:rsidRPr="003757CE" w:rsidRDefault="00B66838" w:rsidP="00B66838">
      <w:pPr>
        <w:pStyle w:val="ListParagraph"/>
        <w:numPr>
          <w:ilvl w:val="0"/>
          <w:numId w:val="16"/>
        </w:numPr>
        <w:rPr>
          <w:rFonts w:ascii="Cambria" w:hAnsi="Cambria"/>
          <w:sz w:val="22"/>
          <w:lang w:val="en-US"/>
        </w:rPr>
      </w:pPr>
      <w:r w:rsidRPr="003757CE">
        <w:rPr>
          <w:rFonts w:ascii="Cambria" w:hAnsi="Cambria"/>
          <w:sz w:val="22"/>
          <w:lang w:val="en-US"/>
        </w:rPr>
        <w:t>Developed with Python Django, providing secure file handling and metadata management.</w:t>
      </w:r>
    </w:p>
    <w:p w14:paraId="0E6B111E" w14:textId="2372DD5D" w:rsidR="00B66838" w:rsidRPr="00EC6853" w:rsidRDefault="00B66838" w:rsidP="00B66838">
      <w:pPr>
        <w:pStyle w:val="ListParagraph"/>
        <w:numPr>
          <w:ilvl w:val="0"/>
          <w:numId w:val="16"/>
        </w:numPr>
        <w:rPr>
          <w:rFonts w:ascii="Cambria" w:hAnsi="Cambria"/>
          <w:sz w:val="22"/>
          <w:lang w:val="en-US"/>
        </w:rPr>
      </w:pPr>
      <w:r w:rsidRPr="00EC6853">
        <w:rPr>
          <w:rFonts w:ascii="Cambria" w:hAnsi="Cambria"/>
          <w:sz w:val="22"/>
          <w:lang w:val="en-US"/>
        </w:rPr>
        <w:t xml:space="preserve">Manages user authentication and permissions, and integration with </w:t>
      </w:r>
      <w:r w:rsidR="00306D0B" w:rsidRPr="00EC6853">
        <w:rPr>
          <w:rFonts w:ascii="Cambria" w:hAnsi="Cambria"/>
          <w:sz w:val="22"/>
          <w:lang w:val="en-US"/>
        </w:rPr>
        <w:t>asset</w:t>
      </w:r>
      <w:r w:rsidRPr="00EC6853">
        <w:rPr>
          <w:rFonts w:ascii="Cambria" w:hAnsi="Cambria"/>
          <w:sz w:val="22"/>
          <w:lang w:val="en-US"/>
        </w:rPr>
        <w:t xml:space="preserve"> meta data.</w:t>
      </w:r>
    </w:p>
    <w:p w14:paraId="3C7C5197" w14:textId="755FDF31" w:rsidR="00B66838" w:rsidRPr="003757CE" w:rsidRDefault="006D3CE5" w:rsidP="00B66838">
      <w:pPr>
        <w:tabs>
          <w:tab w:val="num" w:pos="360"/>
        </w:tabs>
        <w:rPr>
          <w:rFonts w:ascii="Cambria" w:hAnsi="Cambria"/>
          <w:b/>
          <w:bCs/>
          <w:sz w:val="22"/>
          <w:lang w:val="en-US"/>
        </w:rPr>
      </w:pPr>
      <w:r>
        <w:rPr>
          <w:rFonts w:ascii="Cambria" w:hAnsi="Cambria"/>
          <w:b/>
          <w:bCs/>
          <w:sz w:val="22"/>
          <w:lang w:val="en-US"/>
        </w:rPr>
        <w:t>6</w:t>
      </w:r>
      <w:r w:rsidR="00B66838" w:rsidRPr="003757CE">
        <w:rPr>
          <w:rFonts w:ascii="Cambria" w:hAnsi="Cambria"/>
          <w:b/>
          <w:bCs/>
          <w:sz w:val="22"/>
          <w:lang w:val="en-US"/>
        </w:rPr>
        <w:t>.3.3 Database:</w:t>
      </w:r>
    </w:p>
    <w:p w14:paraId="0852CF59" w14:textId="77777777" w:rsidR="00B66838" w:rsidRPr="003757CE" w:rsidRDefault="00B66838" w:rsidP="00B66838">
      <w:pPr>
        <w:pStyle w:val="ListParagraph"/>
        <w:numPr>
          <w:ilvl w:val="0"/>
          <w:numId w:val="16"/>
        </w:numPr>
        <w:rPr>
          <w:rFonts w:ascii="Cambria" w:hAnsi="Cambria"/>
          <w:sz w:val="22"/>
          <w:lang w:val="en-US"/>
        </w:rPr>
      </w:pPr>
      <w:r w:rsidRPr="003757CE">
        <w:rPr>
          <w:rFonts w:ascii="Cambria" w:hAnsi="Cambria"/>
          <w:sz w:val="22"/>
          <w:lang w:val="en-US"/>
        </w:rPr>
        <w:t>PostgreSQL serves as the primary database for storing metadata, user roles, and document references.</w:t>
      </w:r>
    </w:p>
    <w:p w14:paraId="6BE9335D" w14:textId="77777777" w:rsidR="00B66838" w:rsidRPr="00C84D3B" w:rsidRDefault="00B66838" w:rsidP="00B66838">
      <w:pPr>
        <w:pStyle w:val="ListParagraph"/>
        <w:numPr>
          <w:ilvl w:val="0"/>
          <w:numId w:val="16"/>
        </w:numPr>
        <w:rPr>
          <w:b/>
          <w:bCs/>
          <w:highlight w:val="yellow"/>
          <w:lang w:val="en-US" w:eastAsia="en-GB"/>
        </w:rPr>
      </w:pPr>
      <w:r w:rsidRPr="00C84D3B">
        <w:rPr>
          <w:rFonts w:ascii="Cambria" w:hAnsi="Cambria"/>
          <w:sz w:val="22"/>
          <w:highlight w:val="yellow"/>
          <w:lang w:val="en-US"/>
        </w:rPr>
        <w:t>Document files are stored in a scalable object storage system such as Amazon S3</w:t>
      </w:r>
    </w:p>
    <w:p w14:paraId="6C64732A" w14:textId="44F4835C" w:rsidR="00B66838" w:rsidRPr="003757CE" w:rsidRDefault="006D3CE5" w:rsidP="00B66838">
      <w:pPr>
        <w:tabs>
          <w:tab w:val="num" w:pos="360"/>
        </w:tabs>
        <w:rPr>
          <w:rFonts w:ascii="Cambria" w:hAnsi="Cambria"/>
          <w:b/>
          <w:bCs/>
          <w:sz w:val="22"/>
          <w:lang w:val="en-US"/>
        </w:rPr>
      </w:pPr>
      <w:r>
        <w:rPr>
          <w:rFonts w:ascii="Cambria" w:hAnsi="Cambria"/>
          <w:b/>
          <w:bCs/>
          <w:sz w:val="22"/>
          <w:lang w:val="en-US"/>
        </w:rPr>
        <w:t>6</w:t>
      </w:r>
      <w:r w:rsidR="00B66838" w:rsidRPr="003757CE">
        <w:rPr>
          <w:rFonts w:ascii="Cambria" w:hAnsi="Cambria"/>
          <w:b/>
          <w:bCs/>
          <w:sz w:val="22"/>
          <w:lang w:val="en-US"/>
        </w:rPr>
        <w:t>.3.4 Integration Layer:</w:t>
      </w:r>
    </w:p>
    <w:p w14:paraId="5C4AAA2B" w14:textId="1BCEC8AC" w:rsidR="00B66838" w:rsidRPr="00C84D3B" w:rsidRDefault="00B66838" w:rsidP="00C84D3B">
      <w:pPr>
        <w:pStyle w:val="ListParagraph"/>
        <w:numPr>
          <w:ilvl w:val="0"/>
          <w:numId w:val="16"/>
        </w:numPr>
        <w:rPr>
          <w:rFonts w:ascii="Cambria" w:hAnsi="Cambria"/>
          <w:sz w:val="22"/>
          <w:lang w:val="en-US"/>
        </w:rPr>
      </w:pPr>
      <w:r w:rsidRPr="003757CE">
        <w:rPr>
          <w:rFonts w:ascii="Cambria" w:hAnsi="Cambria"/>
          <w:sz w:val="22"/>
          <w:lang w:val="en-US"/>
        </w:rPr>
        <w:t xml:space="preserve">RESTful APIs allow integration with </w:t>
      </w:r>
      <w:r w:rsidR="00C84D3B">
        <w:rPr>
          <w:rFonts w:ascii="Cambria" w:hAnsi="Cambria"/>
          <w:sz w:val="22"/>
          <w:lang w:val="en-US"/>
        </w:rPr>
        <w:t>asset database for</w:t>
      </w:r>
      <w:r w:rsidRPr="003757CE">
        <w:rPr>
          <w:rFonts w:ascii="Cambria" w:hAnsi="Cambria"/>
          <w:sz w:val="22"/>
          <w:lang w:val="en-US"/>
        </w:rPr>
        <w:t xml:space="preserve"> </w:t>
      </w:r>
      <w:r>
        <w:rPr>
          <w:rFonts w:ascii="Cambria" w:hAnsi="Cambria"/>
          <w:sz w:val="22"/>
          <w:lang w:val="en-US"/>
        </w:rPr>
        <w:t>storage</w:t>
      </w:r>
      <w:r w:rsidRPr="003757CE">
        <w:rPr>
          <w:rFonts w:ascii="Cambria" w:hAnsi="Cambria"/>
          <w:sz w:val="22"/>
          <w:lang w:val="en-US"/>
        </w:rPr>
        <w:t xml:space="preserve"> </w:t>
      </w:r>
      <w:r>
        <w:rPr>
          <w:rFonts w:ascii="Cambria" w:hAnsi="Cambria"/>
          <w:sz w:val="22"/>
          <w:lang w:val="en-US"/>
        </w:rPr>
        <w:t>and</w:t>
      </w:r>
      <w:r w:rsidRPr="003757CE">
        <w:rPr>
          <w:rFonts w:ascii="Cambria" w:hAnsi="Cambria"/>
          <w:sz w:val="22"/>
          <w:lang w:val="en-US"/>
        </w:rPr>
        <w:t xml:space="preserve"> retrieval</w:t>
      </w:r>
      <w:r w:rsidR="00C84D3B">
        <w:rPr>
          <w:rFonts w:ascii="Cambria" w:hAnsi="Cambria"/>
          <w:sz w:val="22"/>
          <w:lang w:val="en-US"/>
        </w:rPr>
        <w:t xml:space="preserve"> of data related to assets</w:t>
      </w:r>
      <w:r w:rsidRPr="003757CE">
        <w:rPr>
          <w:rFonts w:ascii="Cambria" w:hAnsi="Cambria"/>
          <w:sz w:val="22"/>
          <w:lang w:val="en-US"/>
        </w:rPr>
        <w:t>.</w:t>
      </w:r>
    </w:p>
    <w:p w14:paraId="376F1C12" w14:textId="4ADF0E16" w:rsidR="00B66838" w:rsidRPr="008E17F9" w:rsidRDefault="006D3CE5" w:rsidP="00B66838">
      <w:pPr>
        <w:pStyle w:val="Heading2"/>
        <w:numPr>
          <w:ilvl w:val="0"/>
          <w:numId w:val="0"/>
        </w:numPr>
        <w:spacing w:before="360" w:after="200"/>
        <w:ind w:left="431" w:hanging="431"/>
        <w:jc w:val="left"/>
        <w:rPr>
          <w:rFonts w:ascii="Cambria" w:hAnsi="Cambria"/>
          <w:color w:val="000000" w:themeColor="text1"/>
          <w:lang w:val="en-US"/>
        </w:rPr>
      </w:pPr>
      <w:r>
        <w:rPr>
          <w:rFonts w:ascii="Cambria" w:hAnsi="Cambria"/>
          <w:color w:val="000000" w:themeColor="text1"/>
          <w:lang w:val="en-US"/>
        </w:rPr>
        <w:lastRenderedPageBreak/>
        <w:t>6</w:t>
      </w:r>
      <w:r w:rsidR="00B66838" w:rsidRPr="008E17F9">
        <w:rPr>
          <w:rFonts w:ascii="Cambria" w:hAnsi="Cambria"/>
          <w:color w:val="000000" w:themeColor="text1"/>
          <w:lang w:val="en-US"/>
        </w:rPr>
        <w:t>.</w:t>
      </w:r>
      <w:r w:rsidR="00B66838">
        <w:rPr>
          <w:rFonts w:ascii="Cambria" w:hAnsi="Cambria"/>
          <w:color w:val="000000" w:themeColor="text1"/>
          <w:lang w:val="en-US"/>
        </w:rPr>
        <w:t>4</w:t>
      </w:r>
      <w:r w:rsidR="00B66838" w:rsidRPr="008E17F9">
        <w:rPr>
          <w:rFonts w:ascii="Cambria" w:hAnsi="Cambria"/>
          <w:color w:val="000000" w:themeColor="text1"/>
          <w:lang w:val="en-US"/>
        </w:rPr>
        <w:tab/>
        <w:t>User Interface</w:t>
      </w:r>
    </w:p>
    <w:p w14:paraId="3C94C052" w14:textId="3BE3C45D" w:rsidR="00B66838" w:rsidRPr="008B486A" w:rsidRDefault="006D3CE5" w:rsidP="00B66838">
      <w:pPr>
        <w:tabs>
          <w:tab w:val="num" w:pos="360"/>
        </w:tabs>
        <w:rPr>
          <w:rFonts w:ascii="Cambria" w:hAnsi="Cambria"/>
          <w:b/>
          <w:bCs/>
          <w:sz w:val="22"/>
          <w:lang w:val="en-US"/>
        </w:rPr>
      </w:pPr>
      <w:r>
        <w:rPr>
          <w:rFonts w:ascii="Cambria" w:hAnsi="Cambria"/>
          <w:b/>
          <w:bCs/>
          <w:sz w:val="22"/>
          <w:lang w:val="en-US"/>
        </w:rPr>
        <w:t>6</w:t>
      </w:r>
      <w:r w:rsidR="00B66838" w:rsidRPr="008B486A">
        <w:rPr>
          <w:rFonts w:ascii="Cambria" w:hAnsi="Cambria"/>
          <w:b/>
          <w:bCs/>
          <w:sz w:val="22"/>
          <w:lang w:val="en-US"/>
        </w:rPr>
        <w:t>.4.1</w:t>
      </w:r>
      <w:r w:rsidR="00B66838" w:rsidRPr="008B486A">
        <w:rPr>
          <w:rFonts w:ascii="Cambria" w:hAnsi="Cambria"/>
          <w:b/>
          <w:bCs/>
          <w:sz w:val="22"/>
          <w:lang w:val="en-US"/>
        </w:rPr>
        <w:tab/>
        <w:t>Key Features of the User Interface</w:t>
      </w:r>
    </w:p>
    <w:p w14:paraId="31A2E534" w14:textId="3221EA63" w:rsidR="00B66838" w:rsidRPr="007C5ABC" w:rsidRDefault="006D3CE5" w:rsidP="00B66838">
      <w:pPr>
        <w:pStyle w:val="Heading4"/>
        <w:numPr>
          <w:ilvl w:val="0"/>
          <w:numId w:val="0"/>
        </w:numPr>
        <w:rPr>
          <w:rFonts w:ascii="Cambria" w:hAnsi="Cambria"/>
          <w:bCs/>
          <w:sz w:val="22"/>
          <w:lang w:val="en-US"/>
        </w:rPr>
      </w:pPr>
      <w:r>
        <w:rPr>
          <w:rFonts w:ascii="Cambria" w:hAnsi="Cambria"/>
          <w:bCs/>
          <w:sz w:val="22"/>
          <w:lang w:val="en-US"/>
        </w:rPr>
        <w:t>6</w:t>
      </w:r>
      <w:r w:rsidR="00B66838">
        <w:rPr>
          <w:rFonts w:ascii="Cambria" w:hAnsi="Cambria"/>
          <w:bCs/>
          <w:sz w:val="22"/>
          <w:lang w:val="en-US"/>
        </w:rPr>
        <w:t>.4.1.1</w:t>
      </w:r>
      <w:r w:rsidR="00B66838">
        <w:rPr>
          <w:rFonts w:ascii="Cambria" w:hAnsi="Cambria"/>
          <w:bCs/>
          <w:sz w:val="22"/>
          <w:lang w:val="en-US"/>
        </w:rPr>
        <w:tab/>
      </w:r>
      <w:r w:rsidR="001E5A21">
        <w:rPr>
          <w:rFonts w:ascii="Cambria" w:hAnsi="Cambria"/>
          <w:bCs/>
          <w:sz w:val="22"/>
          <w:lang w:val="en-US"/>
        </w:rPr>
        <w:t>Asset</w:t>
      </w:r>
      <w:r w:rsidR="00B66838" w:rsidRPr="007C5ABC">
        <w:rPr>
          <w:rFonts w:ascii="Cambria" w:hAnsi="Cambria"/>
          <w:bCs/>
          <w:sz w:val="22"/>
          <w:lang w:val="en-US"/>
        </w:rPr>
        <w:t xml:space="preserve"> Library:</w:t>
      </w:r>
    </w:p>
    <w:p w14:paraId="513FC672" w14:textId="228C0B77" w:rsidR="00B66838" w:rsidRDefault="00B66838" w:rsidP="00B66838">
      <w:pPr>
        <w:numPr>
          <w:ilvl w:val="1"/>
          <w:numId w:val="17"/>
        </w:numPr>
        <w:tabs>
          <w:tab w:val="clear" w:pos="1440"/>
          <w:tab w:val="num" w:pos="720"/>
          <w:tab w:val="num" w:pos="810"/>
        </w:tabs>
        <w:ind w:hanging="1080"/>
        <w:rPr>
          <w:rFonts w:ascii="Cambria" w:hAnsi="Cambria"/>
          <w:sz w:val="22"/>
          <w:lang w:val="en-US"/>
        </w:rPr>
      </w:pPr>
      <w:r w:rsidRPr="00EF56FF">
        <w:rPr>
          <w:rFonts w:ascii="Cambria" w:hAnsi="Cambria"/>
          <w:sz w:val="22"/>
          <w:lang w:val="en-US"/>
        </w:rPr>
        <w:t xml:space="preserve">Centralized repository for all </w:t>
      </w:r>
      <w:r w:rsidR="001E5A21">
        <w:rPr>
          <w:rFonts w:ascii="Cambria" w:hAnsi="Cambria"/>
          <w:sz w:val="22"/>
          <w:lang w:val="en-US"/>
        </w:rPr>
        <w:t>assets</w:t>
      </w:r>
      <w:r w:rsidRPr="00EF56FF">
        <w:rPr>
          <w:rFonts w:ascii="Cambria" w:hAnsi="Cambria"/>
          <w:sz w:val="22"/>
          <w:lang w:val="en-US"/>
        </w:rPr>
        <w:t>.</w:t>
      </w:r>
    </w:p>
    <w:p w14:paraId="16ACD2FE" w14:textId="77777777" w:rsidR="00B66838" w:rsidRPr="00EF56FF" w:rsidRDefault="00B66838" w:rsidP="00B66838">
      <w:pPr>
        <w:numPr>
          <w:ilvl w:val="1"/>
          <w:numId w:val="17"/>
        </w:numPr>
        <w:tabs>
          <w:tab w:val="clear" w:pos="1440"/>
          <w:tab w:val="num" w:pos="720"/>
          <w:tab w:val="num" w:pos="810"/>
        </w:tabs>
        <w:ind w:hanging="1080"/>
        <w:rPr>
          <w:rFonts w:ascii="Cambria" w:hAnsi="Cambria"/>
          <w:sz w:val="22"/>
          <w:lang w:val="en-US"/>
        </w:rPr>
      </w:pPr>
      <w:r w:rsidRPr="00EF56FF">
        <w:rPr>
          <w:rFonts w:ascii="Cambria" w:hAnsi="Cambria"/>
          <w:sz w:val="22"/>
          <w:lang w:val="en-US"/>
        </w:rPr>
        <w:t>Searchable by metadata or custom filters.</w:t>
      </w:r>
    </w:p>
    <w:p w14:paraId="7F270A00" w14:textId="77777777" w:rsidR="00B66838" w:rsidRPr="00EF56FF" w:rsidRDefault="00B66838" w:rsidP="00B66838">
      <w:pPr>
        <w:rPr>
          <w:rFonts w:ascii="Cambria" w:hAnsi="Cambria"/>
          <w:sz w:val="22"/>
          <w:lang w:val="en-US"/>
        </w:rPr>
      </w:pPr>
      <w:r w:rsidRPr="002D47CB">
        <w:rPr>
          <w:rFonts w:ascii="Cambria" w:hAnsi="Cambria"/>
          <w:sz w:val="22"/>
          <w:lang w:val="en-US"/>
        </w:rPr>
        <w:t>[Screenshot: Document library with a search bar and metadata columns.]</w:t>
      </w:r>
    </w:p>
    <w:p w14:paraId="17B796E4" w14:textId="4D1DE7F2" w:rsidR="00B66838" w:rsidRPr="00EF56FF" w:rsidRDefault="006D3CE5" w:rsidP="00B66838">
      <w:pPr>
        <w:pStyle w:val="Heading4"/>
        <w:numPr>
          <w:ilvl w:val="0"/>
          <w:numId w:val="0"/>
        </w:numPr>
        <w:rPr>
          <w:rFonts w:ascii="Cambria" w:hAnsi="Cambria"/>
          <w:bCs/>
          <w:sz w:val="22"/>
          <w:lang w:val="en-US"/>
        </w:rPr>
      </w:pPr>
      <w:r>
        <w:rPr>
          <w:rFonts w:ascii="Cambria" w:hAnsi="Cambria"/>
          <w:bCs/>
          <w:sz w:val="22"/>
          <w:lang w:val="en-US"/>
        </w:rPr>
        <w:t>6</w:t>
      </w:r>
      <w:r w:rsidR="00B66838">
        <w:rPr>
          <w:rFonts w:ascii="Cambria" w:hAnsi="Cambria"/>
          <w:bCs/>
          <w:sz w:val="22"/>
          <w:lang w:val="en-US"/>
        </w:rPr>
        <w:t>.4.1.2</w:t>
      </w:r>
      <w:r w:rsidR="00B66838">
        <w:rPr>
          <w:rFonts w:ascii="Cambria" w:hAnsi="Cambria"/>
          <w:bCs/>
          <w:sz w:val="22"/>
          <w:lang w:val="en-US"/>
        </w:rPr>
        <w:tab/>
      </w:r>
      <w:r w:rsidR="001E5A21">
        <w:rPr>
          <w:rFonts w:ascii="Cambria" w:hAnsi="Cambria"/>
          <w:bCs/>
          <w:sz w:val="22"/>
          <w:lang w:val="en-US"/>
        </w:rPr>
        <w:t>Asset</w:t>
      </w:r>
      <w:r w:rsidR="00B66838">
        <w:rPr>
          <w:rFonts w:ascii="Cambria" w:hAnsi="Cambria"/>
          <w:bCs/>
          <w:sz w:val="22"/>
          <w:lang w:val="en-US"/>
        </w:rPr>
        <w:t xml:space="preserve"> </w:t>
      </w:r>
      <w:r w:rsidR="00B66838" w:rsidRPr="00EF56FF">
        <w:rPr>
          <w:rFonts w:ascii="Cambria" w:hAnsi="Cambria"/>
          <w:bCs/>
          <w:sz w:val="22"/>
          <w:lang w:val="en-US"/>
        </w:rPr>
        <w:t>Upload:</w:t>
      </w:r>
    </w:p>
    <w:p w14:paraId="79246A16" w14:textId="08329CC8" w:rsidR="00B66838" w:rsidRDefault="00B66838" w:rsidP="00B66838">
      <w:pPr>
        <w:numPr>
          <w:ilvl w:val="1"/>
          <w:numId w:val="17"/>
        </w:numPr>
        <w:tabs>
          <w:tab w:val="clear" w:pos="1440"/>
          <w:tab w:val="num" w:pos="720"/>
          <w:tab w:val="num" w:pos="810"/>
        </w:tabs>
        <w:ind w:hanging="1080"/>
        <w:rPr>
          <w:rFonts w:ascii="Cambria" w:hAnsi="Cambria"/>
          <w:sz w:val="22"/>
          <w:lang w:val="en-US"/>
        </w:rPr>
      </w:pPr>
      <w:r w:rsidRPr="00EF56FF">
        <w:rPr>
          <w:rFonts w:ascii="Cambria" w:hAnsi="Cambria"/>
          <w:sz w:val="22"/>
          <w:lang w:val="en-US"/>
        </w:rPr>
        <w:t>Allows users to upload</w:t>
      </w:r>
      <w:r w:rsidR="00B66719">
        <w:rPr>
          <w:rFonts w:ascii="Cambria" w:hAnsi="Cambria"/>
          <w:sz w:val="22"/>
          <w:lang w:val="en-US"/>
        </w:rPr>
        <w:t xml:space="preserve"> asset data as well as</w:t>
      </w:r>
      <w:r w:rsidRPr="00EF56FF">
        <w:rPr>
          <w:rFonts w:ascii="Cambria" w:hAnsi="Cambria"/>
          <w:sz w:val="22"/>
          <w:lang w:val="en-US"/>
        </w:rPr>
        <w:t xml:space="preserve"> files </w:t>
      </w:r>
      <w:r w:rsidR="00B66719">
        <w:rPr>
          <w:rFonts w:ascii="Cambria" w:hAnsi="Cambria"/>
          <w:sz w:val="22"/>
          <w:lang w:val="en-US"/>
        </w:rPr>
        <w:t>related to assets</w:t>
      </w:r>
      <w:r w:rsidRPr="00EF56FF">
        <w:rPr>
          <w:rFonts w:ascii="Cambria" w:hAnsi="Cambria"/>
          <w:sz w:val="22"/>
          <w:lang w:val="en-US"/>
        </w:rPr>
        <w:t>.</w:t>
      </w:r>
    </w:p>
    <w:p w14:paraId="0506D637" w14:textId="77777777" w:rsidR="00B66838" w:rsidRPr="000440BE" w:rsidRDefault="00B66838" w:rsidP="00B66838">
      <w:pPr>
        <w:numPr>
          <w:ilvl w:val="1"/>
          <w:numId w:val="17"/>
        </w:numPr>
        <w:tabs>
          <w:tab w:val="clear" w:pos="1440"/>
          <w:tab w:val="num" w:pos="720"/>
          <w:tab w:val="num" w:pos="810"/>
        </w:tabs>
        <w:ind w:hanging="1080"/>
        <w:rPr>
          <w:rFonts w:ascii="Cambria" w:hAnsi="Cambria"/>
          <w:sz w:val="22"/>
          <w:lang w:val="en-US"/>
        </w:rPr>
      </w:pPr>
      <w:r>
        <w:rPr>
          <w:rFonts w:ascii="Cambria" w:hAnsi="Cambria"/>
          <w:sz w:val="22"/>
          <w:lang w:val="en-US"/>
        </w:rPr>
        <w:t xml:space="preserve">Users can also upload documents in bulk </w:t>
      </w:r>
    </w:p>
    <w:p w14:paraId="7254B825" w14:textId="77777777" w:rsidR="00B66838" w:rsidRDefault="00B66838" w:rsidP="00B66838">
      <w:pPr>
        <w:tabs>
          <w:tab w:val="num" w:pos="810"/>
        </w:tabs>
        <w:rPr>
          <w:rFonts w:ascii="Cambria" w:hAnsi="Cambria"/>
          <w:sz w:val="22"/>
          <w:lang w:val="en-US"/>
        </w:rPr>
      </w:pPr>
      <w:r w:rsidRPr="002D47CB">
        <w:rPr>
          <w:rFonts w:ascii="Cambria" w:hAnsi="Cambria"/>
          <w:sz w:val="22"/>
          <w:lang w:val="en-US"/>
        </w:rPr>
        <w:t>[Screenshot: File upload into a folder using the interface.]</w:t>
      </w:r>
    </w:p>
    <w:p w14:paraId="37295E2D" w14:textId="1E04D356" w:rsidR="00B66838" w:rsidRPr="00EF56FF" w:rsidRDefault="006D3CE5" w:rsidP="00B66838">
      <w:pPr>
        <w:tabs>
          <w:tab w:val="num" w:pos="810"/>
        </w:tabs>
        <w:rPr>
          <w:rFonts w:ascii="Cambria" w:hAnsi="Cambria"/>
          <w:sz w:val="22"/>
          <w:lang w:val="en-US"/>
        </w:rPr>
      </w:pPr>
      <w:r>
        <w:rPr>
          <w:rFonts w:ascii="Cambria" w:hAnsi="Cambria"/>
          <w:b/>
          <w:bCs/>
          <w:sz w:val="22"/>
          <w:lang w:val="en-US"/>
        </w:rPr>
        <w:t>6</w:t>
      </w:r>
      <w:r w:rsidR="00B66838" w:rsidRPr="009C542B">
        <w:rPr>
          <w:rFonts w:ascii="Cambria" w:hAnsi="Cambria"/>
          <w:b/>
          <w:bCs/>
          <w:sz w:val="22"/>
          <w:lang w:val="en-US"/>
        </w:rPr>
        <w:t>.4.1.3</w:t>
      </w:r>
      <w:r w:rsidR="00B66838" w:rsidRPr="009C542B">
        <w:rPr>
          <w:rFonts w:ascii="Cambria" w:hAnsi="Cambria"/>
          <w:b/>
          <w:bCs/>
          <w:sz w:val="22"/>
          <w:lang w:val="en-US"/>
        </w:rPr>
        <w:tab/>
      </w:r>
      <w:r w:rsidR="00B66838" w:rsidRPr="00EF56FF">
        <w:rPr>
          <w:rFonts w:ascii="Cambria" w:hAnsi="Cambria"/>
          <w:b/>
          <w:bCs/>
          <w:sz w:val="22"/>
          <w:lang w:val="en-US"/>
        </w:rPr>
        <w:t>Advanced Search:</w:t>
      </w:r>
    </w:p>
    <w:p w14:paraId="490EAC34" w14:textId="3E28FA66" w:rsidR="00B66838" w:rsidRPr="00EF56FF" w:rsidRDefault="00B66838" w:rsidP="00B66838">
      <w:pPr>
        <w:numPr>
          <w:ilvl w:val="1"/>
          <w:numId w:val="17"/>
        </w:numPr>
        <w:tabs>
          <w:tab w:val="clear" w:pos="1440"/>
          <w:tab w:val="num" w:pos="720"/>
          <w:tab w:val="num" w:pos="810"/>
        </w:tabs>
        <w:ind w:hanging="1080"/>
        <w:rPr>
          <w:rFonts w:ascii="Cambria" w:hAnsi="Cambria"/>
          <w:sz w:val="22"/>
          <w:lang w:val="en-US"/>
        </w:rPr>
      </w:pPr>
      <w:r w:rsidRPr="00EF56FF">
        <w:rPr>
          <w:rFonts w:ascii="Cambria" w:hAnsi="Cambria"/>
          <w:sz w:val="22"/>
          <w:lang w:val="en-US"/>
        </w:rPr>
        <w:t xml:space="preserve">Enables detailed filtering by attributes like upload date, and </w:t>
      </w:r>
      <w:r>
        <w:rPr>
          <w:rFonts w:ascii="Cambria" w:hAnsi="Cambria"/>
          <w:sz w:val="22"/>
          <w:lang w:val="en-US"/>
        </w:rPr>
        <w:t>keywords</w:t>
      </w:r>
      <w:r w:rsidRPr="00EF56FF">
        <w:rPr>
          <w:rFonts w:ascii="Cambria" w:hAnsi="Cambria"/>
          <w:sz w:val="22"/>
          <w:lang w:val="en-US"/>
        </w:rPr>
        <w:t>.</w:t>
      </w:r>
    </w:p>
    <w:p w14:paraId="52F12826" w14:textId="77777777" w:rsidR="00B66838" w:rsidRPr="00EF56FF" w:rsidRDefault="00B66838" w:rsidP="00B66838">
      <w:pPr>
        <w:numPr>
          <w:ilvl w:val="1"/>
          <w:numId w:val="17"/>
        </w:numPr>
        <w:tabs>
          <w:tab w:val="clear" w:pos="1440"/>
          <w:tab w:val="num" w:pos="720"/>
          <w:tab w:val="num" w:pos="810"/>
        </w:tabs>
        <w:ind w:hanging="1080"/>
        <w:rPr>
          <w:rFonts w:ascii="Cambria" w:hAnsi="Cambria"/>
          <w:sz w:val="22"/>
          <w:lang w:val="en-US"/>
        </w:rPr>
      </w:pPr>
      <w:r w:rsidRPr="00EF56FF">
        <w:rPr>
          <w:rFonts w:ascii="Cambria" w:hAnsi="Cambria"/>
          <w:sz w:val="22"/>
          <w:lang w:val="en-US"/>
        </w:rPr>
        <w:t>Supports wildcard searches for flexible querying.</w:t>
      </w:r>
    </w:p>
    <w:p w14:paraId="089E0ACE" w14:textId="77777777" w:rsidR="00B66838" w:rsidRPr="00EF56FF" w:rsidRDefault="00B66838" w:rsidP="00B66838">
      <w:pPr>
        <w:tabs>
          <w:tab w:val="num" w:pos="810"/>
        </w:tabs>
        <w:rPr>
          <w:rFonts w:ascii="Cambria" w:hAnsi="Cambria"/>
          <w:sz w:val="22"/>
          <w:lang w:val="en-US"/>
        </w:rPr>
      </w:pPr>
      <w:r w:rsidRPr="002D47CB">
        <w:rPr>
          <w:rFonts w:ascii="Cambria" w:hAnsi="Cambria"/>
          <w:sz w:val="22"/>
          <w:lang w:val="en-US"/>
        </w:rPr>
        <w:t>[Screenshot: Advanced search menu with multiple filter options.]</w:t>
      </w:r>
    </w:p>
    <w:p w14:paraId="321141E0" w14:textId="52BADA4D" w:rsidR="00B66838" w:rsidRPr="00EF56FF" w:rsidRDefault="006D3CE5" w:rsidP="00B66838">
      <w:pPr>
        <w:tabs>
          <w:tab w:val="num" w:pos="810"/>
        </w:tabs>
        <w:rPr>
          <w:rFonts w:ascii="Cambria" w:hAnsi="Cambria"/>
          <w:b/>
          <w:bCs/>
          <w:sz w:val="22"/>
          <w:lang w:val="en-US"/>
        </w:rPr>
      </w:pPr>
      <w:r>
        <w:rPr>
          <w:rFonts w:ascii="Cambria" w:hAnsi="Cambria"/>
          <w:b/>
          <w:bCs/>
          <w:sz w:val="22"/>
          <w:lang w:val="en-US"/>
        </w:rPr>
        <w:t>6</w:t>
      </w:r>
      <w:r w:rsidR="00B66838">
        <w:rPr>
          <w:rFonts w:ascii="Cambria" w:hAnsi="Cambria"/>
          <w:b/>
          <w:bCs/>
          <w:sz w:val="22"/>
          <w:lang w:val="en-US"/>
        </w:rPr>
        <w:t>.4.1.4</w:t>
      </w:r>
      <w:r w:rsidR="00B66838">
        <w:rPr>
          <w:rFonts w:ascii="Cambria" w:hAnsi="Cambria"/>
          <w:b/>
          <w:bCs/>
          <w:sz w:val="22"/>
          <w:lang w:val="en-US"/>
        </w:rPr>
        <w:tab/>
      </w:r>
      <w:r w:rsidR="00B66838" w:rsidRPr="00EF56FF">
        <w:rPr>
          <w:rFonts w:ascii="Cambria" w:hAnsi="Cambria"/>
          <w:b/>
          <w:bCs/>
          <w:sz w:val="22"/>
          <w:lang w:val="en-US"/>
        </w:rPr>
        <w:t>Version Control:</w:t>
      </w:r>
    </w:p>
    <w:p w14:paraId="5B18FB53" w14:textId="77777777" w:rsidR="00B66838" w:rsidRPr="00EF56FF" w:rsidRDefault="00B66838" w:rsidP="00B66838">
      <w:pPr>
        <w:numPr>
          <w:ilvl w:val="1"/>
          <w:numId w:val="17"/>
        </w:numPr>
        <w:tabs>
          <w:tab w:val="clear" w:pos="1440"/>
          <w:tab w:val="num" w:pos="720"/>
          <w:tab w:val="num" w:pos="810"/>
        </w:tabs>
        <w:ind w:hanging="1080"/>
        <w:rPr>
          <w:rFonts w:ascii="Cambria" w:hAnsi="Cambria"/>
          <w:sz w:val="22"/>
          <w:lang w:val="en-US"/>
        </w:rPr>
      </w:pPr>
      <w:r w:rsidRPr="00EF56FF">
        <w:rPr>
          <w:rFonts w:ascii="Cambria" w:hAnsi="Cambria"/>
          <w:sz w:val="22"/>
          <w:lang w:val="en-US"/>
        </w:rPr>
        <w:t>Maintains version history for documents.</w:t>
      </w:r>
    </w:p>
    <w:p w14:paraId="686E8DE5" w14:textId="77777777" w:rsidR="00B66838" w:rsidRPr="00EF56FF" w:rsidRDefault="00B66838" w:rsidP="00B66838">
      <w:pPr>
        <w:numPr>
          <w:ilvl w:val="1"/>
          <w:numId w:val="17"/>
        </w:numPr>
        <w:tabs>
          <w:tab w:val="clear" w:pos="1440"/>
          <w:tab w:val="num" w:pos="720"/>
          <w:tab w:val="num" w:pos="810"/>
        </w:tabs>
        <w:ind w:hanging="1080"/>
        <w:rPr>
          <w:rFonts w:ascii="Cambria" w:hAnsi="Cambria"/>
          <w:sz w:val="22"/>
          <w:lang w:val="en-US"/>
        </w:rPr>
      </w:pPr>
      <w:r w:rsidRPr="00EF56FF">
        <w:rPr>
          <w:rFonts w:ascii="Cambria" w:hAnsi="Cambria"/>
          <w:sz w:val="22"/>
          <w:lang w:val="en-US"/>
        </w:rPr>
        <w:t>Users can view, revert, or compare document versions.</w:t>
      </w:r>
    </w:p>
    <w:p w14:paraId="744675DC" w14:textId="77777777" w:rsidR="00B66838" w:rsidRPr="00EF56FF" w:rsidRDefault="00B66838" w:rsidP="00B66838">
      <w:pPr>
        <w:tabs>
          <w:tab w:val="num" w:pos="810"/>
        </w:tabs>
        <w:rPr>
          <w:rFonts w:ascii="Cambria" w:hAnsi="Cambria"/>
          <w:sz w:val="22"/>
          <w:lang w:val="en-US"/>
        </w:rPr>
      </w:pPr>
      <w:r w:rsidRPr="00EF56FF">
        <w:rPr>
          <w:rFonts w:ascii="Cambria" w:hAnsi="Cambria"/>
          <w:sz w:val="22"/>
          <w:lang w:val="en-US"/>
        </w:rPr>
        <w:t>[Screenshot: Version history panel with timestamps and user activity.]</w:t>
      </w:r>
    </w:p>
    <w:p w14:paraId="4E2479CC" w14:textId="21F6407E" w:rsidR="00B66838" w:rsidRPr="00EF56FF" w:rsidRDefault="006D3CE5" w:rsidP="00B66838">
      <w:pPr>
        <w:tabs>
          <w:tab w:val="num" w:pos="810"/>
        </w:tabs>
        <w:rPr>
          <w:rFonts w:ascii="Cambria" w:hAnsi="Cambria"/>
          <w:b/>
          <w:bCs/>
          <w:sz w:val="22"/>
          <w:lang w:val="en-US"/>
        </w:rPr>
      </w:pPr>
      <w:r>
        <w:rPr>
          <w:rFonts w:ascii="Cambria" w:hAnsi="Cambria"/>
          <w:b/>
          <w:bCs/>
          <w:sz w:val="22"/>
          <w:lang w:val="en-US"/>
        </w:rPr>
        <w:t>6</w:t>
      </w:r>
      <w:r w:rsidR="00B66838">
        <w:rPr>
          <w:rFonts w:ascii="Cambria" w:hAnsi="Cambria"/>
          <w:b/>
          <w:bCs/>
          <w:sz w:val="22"/>
          <w:lang w:val="en-US"/>
        </w:rPr>
        <w:t>.4.1.5</w:t>
      </w:r>
      <w:r w:rsidR="00B66838">
        <w:rPr>
          <w:rFonts w:ascii="Cambria" w:hAnsi="Cambria"/>
          <w:b/>
          <w:bCs/>
          <w:sz w:val="22"/>
          <w:lang w:val="en-US"/>
        </w:rPr>
        <w:tab/>
      </w:r>
      <w:r w:rsidR="00B66838" w:rsidRPr="00EF56FF">
        <w:rPr>
          <w:rFonts w:ascii="Cambria" w:hAnsi="Cambria"/>
          <w:b/>
          <w:bCs/>
          <w:sz w:val="22"/>
          <w:lang w:val="en-US"/>
        </w:rPr>
        <w:t>Role-Based Views:</w:t>
      </w:r>
    </w:p>
    <w:p w14:paraId="68617121" w14:textId="77777777" w:rsidR="00B66838" w:rsidRPr="00EF56FF" w:rsidRDefault="00B66838" w:rsidP="00B66838">
      <w:pPr>
        <w:numPr>
          <w:ilvl w:val="1"/>
          <w:numId w:val="17"/>
        </w:numPr>
        <w:tabs>
          <w:tab w:val="clear" w:pos="1440"/>
          <w:tab w:val="num" w:pos="720"/>
          <w:tab w:val="num" w:pos="810"/>
        </w:tabs>
        <w:ind w:hanging="1080"/>
        <w:rPr>
          <w:rFonts w:ascii="Cambria" w:hAnsi="Cambria"/>
          <w:sz w:val="22"/>
          <w:lang w:val="en-US"/>
        </w:rPr>
      </w:pPr>
      <w:r w:rsidRPr="00EF56FF">
        <w:rPr>
          <w:rFonts w:ascii="Cambria" w:hAnsi="Cambria"/>
          <w:sz w:val="22"/>
          <w:lang w:val="en-US"/>
        </w:rPr>
        <w:t>Admins can manage user roles and permissions.</w:t>
      </w:r>
    </w:p>
    <w:p w14:paraId="7D3E0003" w14:textId="77777777" w:rsidR="00B66838" w:rsidRDefault="00B66838" w:rsidP="00B66838">
      <w:pPr>
        <w:tabs>
          <w:tab w:val="num" w:pos="810"/>
        </w:tabs>
        <w:rPr>
          <w:rFonts w:ascii="Cambria" w:hAnsi="Cambria"/>
          <w:sz w:val="22"/>
          <w:lang w:val="en-US"/>
        </w:rPr>
      </w:pPr>
      <w:r w:rsidRPr="00EF56FF">
        <w:rPr>
          <w:rFonts w:ascii="Cambria" w:hAnsi="Cambria"/>
          <w:sz w:val="22"/>
          <w:lang w:val="en-US"/>
        </w:rPr>
        <w:t>[Screenshot: Admin view with role management options.]</w:t>
      </w:r>
    </w:p>
    <w:p w14:paraId="3EB67DBC" w14:textId="77777777" w:rsidR="009D3F9E" w:rsidRDefault="009D3F9E" w:rsidP="00B66838">
      <w:pPr>
        <w:tabs>
          <w:tab w:val="num" w:pos="810"/>
        </w:tabs>
        <w:rPr>
          <w:rFonts w:ascii="Cambria" w:hAnsi="Cambria"/>
          <w:sz w:val="22"/>
          <w:lang w:val="en-US"/>
        </w:rPr>
      </w:pPr>
    </w:p>
    <w:p w14:paraId="4E936B0D" w14:textId="5EE3B74C" w:rsidR="00B66838" w:rsidRDefault="006D3CE5" w:rsidP="00B66838">
      <w:pPr>
        <w:rPr>
          <w:rFonts w:ascii="Cambria" w:hAnsi="Cambria"/>
          <w:b/>
          <w:bCs/>
          <w:sz w:val="22"/>
          <w:lang w:val="en-US"/>
        </w:rPr>
      </w:pPr>
      <w:r>
        <w:rPr>
          <w:rFonts w:ascii="Cambria" w:hAnsi="Cambria"/>
          <w:b/>
          <w:bCs/>
          <w:sz w:val="22"/>
          <w:lang w:val="en-US"/>
        </w:rPr>
        <w:t>6</w:t>
      </w:r>
      <w:r w:rsidR="00B66838">
        <w:rPr>
          <w:rFonts w:ascii="Cambria" w:hAnsi="Cambria"/>
          <w:b/>
          <w:bCs/>
          <w:sz w:val="22"/>
          <w:lang w:val="en-US"/>
        </w:rPr>
        <w:t>.4.2</w:t>
      </w:r>
      <w:r w:rsidR="00B66838">
        <w:rPr>
          <w:rFonts w:ascii="Cambria" w:hAnsi="Cambria"/>
          <w:b/>
          <w:bCs/>
          <w:sz w:val="22"/>
          <w:lang w:val="en-US"/>
        </w:rPr>
        <w:tab/>
      </w:r>
      <w:r w:rsidR="00B66838" w:rsidRPr="00C30870">
        <w:rPr>
          <w:rFonts w:ascii="Cambria" w:hAnsi="Cambria"/>
          <w:b/>
          <w:bCs/>
          <w:sz w:val="22"/>
          <w:lang w:val="en-US"/>
        </w:rPr>
        <w:t>UI Components</w:t>
      </w:r>
    </w:p>
    <w:p w14:paraId="087EA439" w14:textId="33A8145F" w:rsidR="00B66838" w:rsidRPr="00722CDB" w:rsidRDefault="00590443" w:rsidP="00590443">
      <w:pPr>
        <w:rPr>
          <w:rFonts w:ascii="Cambria" w:hAnsi="Cambria"/>
          <w:b/>
          <w:bCs/>
          <w:sz w:val="22"/>
          <w:lang w:val="en-US"/>
        </w:rPr>
      </w:pPr>
      <w:r>
        <w:rPr>
          <w:rFonts w:ascii="Cambria" w:hAnsi="Cambria"/>
          <w:b/>
          <w:bCs/>
          <w:sz w:val="22"/>
          <w:lang w:val="en-US"/>
        </w:rPr>
        <w:t>6.4.2.1</w:t>
      </w:r>
      <w:r>
        <w:rPr>
          <w:rFonts w:ascii="Cambria" w:hAnsi="Cambria"/>
          <w:b/>
          <w:bCs/>
          <w:sz w:val="22"/>
          <w:lang w:val="en-US"/>
        </w:rPr>
        <w:tab/>
      </w:r>
      <w:r w:rsidR="00317CBD">
        <w:rPr>
          <w:rFonts w:ascii="Cambria" w:hAnsi="Cambria"/>
          <w:b/>
          <w:bCs/>
          <w:sz w:val="22"/>
          <w:lang w:val="en-US"/>
        </w:rPr>
        <w:t>As</w:t>
      </w:r>
      <w:r>
        <w:rPr>
          <w:rFonts w:ascii="Cambria" w:hAnsi="Cambria"/>
          <w:b/>
          <w:bCs/>
          <w:sz w:val="22"/>
          <w:lang w:val="en-US"/>
        </w:rPr>
        <w:t>set</w:t>
      </w:r>
      <w:r w:rsidR="00B66838">
        <w:rPr>
          <w:rFonts w:ascii="Cambria" w:hAnsi="Cambria"/>
          <w:b/>
          <w:bCs/>
          <w:sz w:val="22"/>
          <w:lang w:val="en-US"/>
        </w:rPr>
        <w:t xml:space="preserve"> Search</w:t>
      </w:r>
      <w:r w:rsidR="00B66838" w:rsidRPr="00722CDB">
        <w:rPr>
          <w:rFonts w:ascii="Cambria" w:hAnsi="Cambria"/>
          <w:b/>
          <w:bCs/>
          <w:sz w:val="22"/>
          <w:lang w:val="en-US"/>
        </w:rPr>
        <w:t>:</w:t>
      </w:r>
    </w:p>
    <w:p w14:paraId="7D6ED1A8" w14:textId="690B8CF0" w:rsidR="00B66838" w:rsidRDefault="00B66838" w:rsidP="00CC4429">
      <w:pPr>
        <w:numPr>
          <w:ilvl w:val="1"/>
          <w:numId w:val="17"/>
        </w:numPr>
        <w:tabs>
          <w:tab w:val="clear" w:pos="1440"/>
          <w:tab w:val="num" w:pos="720"/>
          <w:tab w:val="num" w:pos="810"/>
        </w:tabs>
        <w:ind w:hanging="1080"/>
        <w:rPr>
          <w:rFonts w:ascii="Cambria" w:hAnsi="Cambria"/>
          <w:sz w:val="22"/>
          <w:lang w:val="en-US"/>
        </w:rPr>
      </w:pPr>
      <w:r>
        <w:rPr>
          <w:rFonts w:ascii="Cambria" w:hAnsi="Cambria"/>
          <w:sz w:val="22"/>
          <w:lang w:val="en-US"/>
        </w:rPr>
        <w:t>Quick search</w:t>
      </w:r>
      <w:r w:rsidRPr="00722CDB">
        <w:rPr>
          <w:rFonts w:ascii="Cambria" w:hAnsi="Cambria"/>
          <w:sz w:val="22"/>
          <w:lang w:val="en-US"/>
        </w:rPr>
        <w:t xml:space="preserve"> of </w:t>
      </w:r>
      <w:r w:rsidR="00DB2A88">
        <w:rPr>
          <w:rFonts w:ascii="Cambria" w:hAnsi="Cambria"/>
          <w:sz w:val="22"/>
          <w:lang w:val="en-US"/>
        </w:rPr>
        <w:t>assets</w:t>
      </w:r>
      <w:r>
        <w:rPr>
          <w:rFonts w:ascii="Cambria" w:hAnsi="Cambria"/>
          <w:sz w:val="22"/>
          <w:lang w:val="en-US"/>
        </w:rPr>
        <w:t xml:space="preserve"> using keywords</w:t>
      </w:r>
    </w:p>
    <w:p w14:paraId="1F6E07A7" w14:textId="5DCF4111" w:rsidR="00B66838" w:rsidRPr="00722CDB" w:rsidRDefault="00B66838" w:rsidP="00CC4429">
      <w:pPr>
        <w:numPr>
          <w:ilvl w:val="1"/>
          <w:numId w:val="17"/>
        </w:numPr>
        <w:tabs>
          <w:tab w:val="clear" w:pos="1440"/>
          <w:tab w:val="num" w:pos="720"/>
          <w:tab w:val="num" w:pos="810"/>
        </w:tabs>
        <w:ind w:hanging="1080"/>
        <w:rPr>
          <w:rFonts w:ascii="Cambria" w:hAnsi="Cambria"/>
          <w:sz w:val="22"/>
          <w:lang w:val="en-US"/>
        </w:rPr>
      </w:pPr>
      <w:r>
        <w:rPr>
          <w:rFonts w:ascii="Cambria" w:hAnsi="Cambria"/>
          <w:sz w:val="22"/>
          <w:lang w:val="en-US"/>
        </w:rPr>
        <w:lastRenderedPageBreak/>
        <w:t xml:space="preserve">Filtering </w:t>
      </w:r>
      <w:r w:rsidR="007A19A7">
        <w:rPr>
          <w:rFonts w:ascii="Cambria" w:hAnsi="Cambria"/>
          <w:sz w:val="22"/>
          <w:lang w:val="en-US"/>
        </w:rPr>
        <w:t>assets</w:t>
      </w:r>
      <w:r>
        <w:rPr>
          <w:rFonts w:ascii="Cambria" w:hAnsi="Cambria"/>
          <w:sz w:val="22"/>
          <w:lang w:val="en-US"/>
        </w:rPr>
        <w:t xml:space="preserve"> by </w:t>
      </w:r>
      <w:r w:rsidRPr="007A19A7">
        <w:rPr>
          <w:rFonts w:ascii="Cambria" w:hAnsi="Cambria"/>
          <w:sz w:val="22"/>
          <w:highlight w:val="yellow"/>
          <w:lang w:val="en-US"/>
        </w:rPr>
        <w:t>type, date of creation, etc</w:t>
      </w:r>
      <w:r>
        <w:rPr>
          <w:rFonts w:ascii="Cambria" w:hAnsi="Cambria"/>
          <w:sz w:val="22"/>
          <w:lang w:val="en-US"/>
        </w:rPr>
        <w:t>.</w:t>
      </w:r>
    </w:p>
    <w:p w14:paraId="5B28619D" w14:textId="77777777" w:rsidR="00B66838" w:rsidRPr="00722CDB" w:rsidRDefault="00B66838" w:rsidP="00B66838">
      <w:pPr>
        <w:rPr>
          <w:rFonts w:ascii="Cambria" w:hAnsi="Cambria"/>
          <w:sz w:val="22"/>
          <w:lang w:val="en-US"/>
        </w:rPr>
      </w:pPr>
      <w:r w:rsidRPr="00722CDB">
        <w:rPr>
          <w:rFonts w:ascii="Cambria" w:hAnsi="Cambria"/>
          <w:sz w:val="22"/>
          <w:lang w:val="en-US"/>
        </w:rPr>
        <w:t>[Screenshot:</w:t>
      </w:r>
      <w:r>
        <w:rPr>
          <w:rFonts w:ascii="Cambria" w:hAnsi="Cambria"/>
          <w:sz w:val="22"/>
          <w:lang w:val="en-US"/>
        </w:rPr>
        <w:t xml:space="preserve"> Quick search page</w:t>
      </w:r>
      <w:r w:rsidRPr="00722CDB">
        <w:rPr>
          <w:rFonts w:ascii="Cambria" w:hAnsi="Cambria"/>
          <w:sz w:val="22"/>
          <w:lang w:val="en-US"/>
        </w:rPr>
        <w:t>]</w:t>
      </w:r>
    </w:p>
    <w:p w14:paraId="305C74B5" w14:textId="7DCD3AA8" w:rsidR="00B66838" w:rsidRPr="00722CDB" w:rsidRDefault="001B6F65" w:rsidP="00210319">
      <w:pPr>
        <w:rPr>
          <w:rFonts w:ascii="Cambria" w:hAnsi="Cambria"/>
          <w:b/>
          <w:bCs/>
          <w:sz w:val="22"/>
          <w:lang w:val="en-US"/>
        </w:rPr>
      </w:pPr>
      <w:r>
        <w:rPr>
          <w:rFonts w:ascii="Cambria" w:hAnsi="Cambria"/>
          <w:b/>
          <w:bCs/>
          <w:sz w:val="22"/>
          <w:lang w:val="en-US"/>
        </w:rPr>
        <w:t>6.4.2.2</w:t>
      </w:r>
      <w:r>
        <w:rPr>
          <w:rFonts w:ascii="Cambria" w:hAnsi="Cambria"/>
          <w:b/>
          <w:bCs/>
          <w:sz w:val="22"/>
          <w:lang w:val="en-US"/>
        </w:rPr>
        <w:tab/>
      </w:r>
      <w:r w:rsidR="00B66838" w:rsidRPr="00722CDB">
        <w:rPr>
          <w:rFonts w:ascii="Cambria" w:hAnsi="Cambria"/>
          <w:b/>
          <w:bCs/>
          <w:sz w:val="22"/>
          <w:lang w:val="en-US"/>
        </w:rPr>
        <w:t>Metadata Editor:</w:t>
      </w:r>
    </w:p>
    <w:p w14:paraId="65709465" w14:textId="77777777" w:rsidR="00B66838" w:rsidRPr="007B001A" w:rsidRDefault="00B66838" w:rsidP="00210319">
      <w:pPr>
        <w:numPr>
          <w:ilvl w:val="1"/>
          <w:numId w:val="17"/>
        </w:numPr>
        <w:tabs>
          <w:tab w:val="clear" w:pos="1440"/>
          <w:tab w:val="num" w:pos="720"/>
          <w:tab w:val="num" w:pos="810"/>
        </w:tabs>
        <w:ind w:hanging="1080"/>
        <w:rPr>
          <w:rFonts w:ascii="Cambria" w:hAnsi="Cambria"/>
          <w:sz w:val="22"/>
          <w:lang w:val="en-US"/>
        </w:rPr>
      </w:pPr>
      <w:r w:rsidRPr="007B001A">
        <w:rPr>
          <w:rFonts w:ascii="Cambria" w:hAnsi="Cambria"/>
          <w:sz w:val="22"/>
          <w:lang w:val="en-US"/>
        </w:rPr>
        <w:t>Built-in viewer for previewing documents without downloading.</w:t>
      </w:r>
    </w:p>
    <w:p w14:paraId="33CA2EA6" w14:textId="1ECA0987" w:rsidR="002776CA" w:rsidRDefault="005F7AE1" w:rsidP="007B001A">
      <w:pPr>
        <w:numPr>
          <w:ilvl w:val="1"/>
          <w:numId w:val="17"/>
        </w:numPr>
        <w:tabs>
          <w:tab w:val="clear" w:pos="1440"/>
          <w:tab w:val="num" w:pos="720"/>
          <w:tab w:val="num" w:pos="810"/>
        </w:tabs>
        <w:ind w:left="720"/>
        <w:rPr>
          <w:rFonts w:ascii="Cambria" w:hAnsi="Cambria"/>
          <w:sz w:val="22"/>
          <w:lang w:val="en-US"/>
        </w:rPr>
      </w:pPr>
      <w:r>
        <w:rPr>
          <w:rFonts w:ascii="Cambria" w:hAnsi="Cambria"/>
          <w:sz w:val="22"/>
          <w:lang w:val="en-US"/>
        </w:rPr>
        <w:t xml:space="preserve">User can view a list of documents related </w:t>
      </w:r>
      <w:r w:rsidR="007B001A">
        <w:rPr>
          <w:rFonts w:ascii="Cambria" w:hAnsi="Cambria"/>
          <w:sz w:val="22"/>
          <w:lang w:val="en-US"/>
        </w:rPr>
        <w:t>to</w:t>
      </w:r>
      <w:r>
        <w:rPr>
          <w:rFonts w:ascii="Cambria" w:hAnsi="Cambria"/>
          <w:sz w:val="22"/>
          <w:lang w:val="en-US"/>
        </w:rPr>
        <w:t xml:space="preserve"> a given asset, and can then choose to view any of these documents in the document viewer.</w:t>
      </w:r>
    </w:p>
    <w:p w14:paraId="745E87C6" w14:textId="3BC40FC8" w:rsidR="00E7608E" w:rsidRDefault="001B6F65" w:rsidP="00E7608E">
      <w:pPr>
        <w:rPr>
          <w:rFonts w:ascii="Cambria" w:hAnsi="Cambria"/>
          <w:b/>
          <w:bCs/>
          <w:sz w:val="22"/>
          <w:lang w:val="en-US"/>
        </w:rPr>
      </w:pPr>
      <w:r>
        <w:rPr>
          <w:rFonts w:ascii="Cambria" w:hAnsi="Cambria"/>
          <w:b/>
          <w:bCs/>
          <w:sz w:val="22"/>
          <w:lang w:val="en-US"/>
        </w:rPr>
        <w:t>6.4.2.3</w:t>
      </w:r>
      <w:r>
        <w:rPr>
          <w:rFonts w:ascii="Cambria" w:hAnsi="Cambria"/>
          <w:b/>
          <w:bCs/>
          <w:sz w:val="22"/>
          <w:lang w:val="en-US"/>
        </w:rPr>
        <w:tab/>
      </w:r>
      <w:r w:rsidR="00E7608E" w:rsidRPr="00E7608E">
        <w:rPr>
          <w:rFonts w:ascii="Cambria" w:hAnsi="Cambria"/>
          <w:b/>
          <w:bCs/>
          <w:sz w:val="22"/>
          <w:lang w:val="en-US"/>
        </w:rPr>
        <w:t>Relationships Management</w:t>
      </w:r>
    </w:p>
    <w:p w14:paraId="36F1C6A5" w14:textId="391B5AE8" w:rsidR="00E7608E" w:rsidRPr="00522006" w:rsidRDefault="007D335F" w:rsidP="00E7608E">
      <w:pPr>
        <w:numPr>
          <w:ilvl w:val="1"/>
          <w:numId w:val="17"/>
        </w:numPr>
        <w:tabs>
          <w:tab w:val="clear" w:pos="1440"/>
          <w:tab w:val="num" w:pos="720"/>
          <w:tab w:val="num" w:pos="810"/>
        </w:tabs>
        <w:ind w:left="720"/>
        <w:rPr>
          <w:rFonts w:ascii="Cambria" w:hAnsi="Cambria"/>
          <w:sz w:val="22"/>
          <w:lang w:val="en-US"/>
        </w:rPr>
      </w:pPr>
      <w:r w:rsidRPr="007D335F">
        <w:rPr>
          <w:rFonts w:ascii="Cambria" w:hAnsi="Cambria"/>
          <w:sz w:val="22"/>
          <w:lang w:val="en-US"/>
        </w:rPr>
        <w:t xml:space="preserve">Admins can specify relationships between documents and </w:t>
      </w:r>
      <w:r w:rsidR="00B33974">
        <w:rPr>
          <w:rFonts w:ascii="Cambria" w:hAnsi="Cambria"/>
          <w:sz w:val="22"/>
          <w:lang w:val="en-US"/>
        </w:rPr>
        <w:t xml:space="preserve">assets, </w:t>
      </w:r>
      <w:r w:rsidR="003D015C">
        <w:rPr>
          <w:rFonts w:ascii="Cambria" w:hAnsi="Cambria"/>
          <w:sz w:val="22"/>
          <w:lang w:val="en-US"/>
        </w:rPr>
        <w:t>to make it</w:t>
      </w:r>
      <w:r w:rsidR="00B33974">
        <w:rPr>
          <w:rFonts w:ascii="Cambria" w:hAnsi="Cambria"/>
          <w:sz w:val="22"/>
          <w:lang w:val="en-US"/>
        </w:rPr>
        <w:t xml:space="preserve"> easier to find all documents related to a given asset, as well as all assets related to a given document</w:t>
      </w:r>
      <w:r w:rsidRPr="007D335F">
        <w:rPr>
          <w:rFonts w:ascii="Cambria" w:hAnsi="Cambria"/>
          <w:sz w:val="22"/>
          <w:lang w:val="en-US"/>
        </w:rPr>
        <w:t xml:space="preserve"> </w:t>
      </w:r>
    </w:p>
    <w:p w14:paraId="088FAB2D" w14:textId="538BE699" w:rsidR="00B66838" w:rsidRPr="00A12CDC" w:rsidRDefault="00556835" w:rsidP="00B66838">
      <w:pPr>
        <w:pStyle w:val="Heading2"/>
        <w:numPr>
          <w:ilvl w:val="0"/>
          <w:numId w:val="0"/>
        </w:numPr>
        <w:spacing w:before="360" w:after="200"/>
        <w:ind w:left="431" w:hanging="431"/>
        <w:jc w:val="left"/>
        <w:rPr>
          <w:rFonts w:ascii="Cambria" w:hAnsi="Cambria"/>
          <w:color w:val="000000" w:themeColor="text1"/>
          <w:lang w:val="en-US"/>
        </w:rPr>
      </w:pPr>
      <w:r>
        <w:rPr>
          <w:rFonts w:ascii="Cambria" w:hAnsi="Cambria"/>
          <w:color w:val="000000" w:themeColor="text1"/>
          <w:lang w:val="en-US"/>
        </w:rPr>
        <w:t>6</w:t>
      </w:r>
      <w:r w:rsidR="00B66838">
        <w:rPr>
          <w:rFonts w:ascii="Cambria" w:hAnsi="Cambria"/>
          <w:color w:val="000000" w:themeColor="text1"/>
          <w:lang w:val="en-US"/>
        </w:rPr>
        <w:t>.5</w:t>
      </w:r>
      <w:r w:rsidR="00B66838">
        <w:rPr>
          <w:rFonts w:ascii="Cambria" w:hAnsi="Cambria"/>
          <w:color w:val="000000" w:themeColor="text1"/>
          <w:lang w:val="en-US"/>
        </w:rPr>
        <w:tab/>
      </w:r>
      <w:r w:rsidR="00B66838" w:rsidRPr="00A12CDC">
        <w:rPr>
          <w:rFonts w:ascii="Cambria" w:hAnsi="Cambria"/>
          <w:color w:val="000000" w:themeColor="text1"/>
          <w:lang w:val="en-US"/>
        </w:rPr>
        <w:t>Data Model Definition</w:t>
      </w:r>
    </w:p>
    <w:p w14:paraId="0AA69F96" w14:textId="77777777" w:rsidR="00B66838" w:rsidRPr="00AE05E3" w:rsidRDefault="00B66838" w:rsidP="00B66838">
      <w:pPr>
        <w:rPr>
          <w:rFonts w:ascii="Cambria" w:hAnsi="Cambria"/>
          <w:sz w:val="22"/>
          <w:lang w:val="en-US"/>
        </w:rPr>
      </w:pPr>
      <w:r w:rsidRPr="00AE05E3">
        <w:rPr>
          <w:rFonts w:ascii="Cambria" w:hAnsi="Cambria"/>
          <w:sz w:val="22"/>
          <w:lang w:val="en-US"/>
        </w:rPr>
        <w:t xml:space="preserve">The data model for the </w:t>
      </w:r>
      <w:r>
        <w:rPr>
          <w:rFonts w:ascii="Cambria" w:hAnsi="Cambria"/>
          <w:sz w:val="22"/>
          <w:lang w:val="en-US"/>
        </w:rPr>
        <w:t>Document</w:t>
      </w:r>
      <w:r w:rsidRPr="00AE05E3">
        <w:rPr>
          <w:rFonts w:ascii="Cambria" w:hAnsi="Cambria"/>
          <w:sz w:val="22"/>
          <w:lang w:val="en-US"/>
        </w:rPr>
        <w:t xml:space="preserve"> Management System is designed to ensure efficient organization, retrieval, and manipulation of </w:t>
      </w:r>
      <w:r>
        <w:rPr>
          <w:rFonts w:ascii="Cambria" w:hAnsi="Cambria"/>
          <w:sz w:val="22"/>
          <w:lang w:val="en-US"/>
        </w:rPr>
        <w:t>documents and meta-data</w:t>
      </w:r>
      <w:r w:rsidRPr="00AE05E3">
        <w:rPr>
          <w:rFonts w:ascii="Cambria" w:hAnsi="Cambria"/>
          <w:sz w:val="22"/>
          <w:lang w:val="en-US"/>
        </w:rPr>
        <w:t>. The key entities, attributes, and relationships are detailed below:</w:t>
      </w:r>
    </w:p>
    <w:p w14:paraId="354506D9" w14:textId="038F7D38" w:rsidR="00B66838" w:rsidRDefault="00A10F04" w:rsidP="00B66838">
      <w:pPr>
        <w:tabs>
          <w:tab w:val="num" w:pos="720"/>
        </w:tabs>
        <w:rPr>
          <w:rFonts w:ascii="Cambria" w:hAnsi="Cambria"/>
          <w:b/>
          <w:bCs/>
          <w:sz w:val="22"/>
          <w:lang w:val="en-US"/>
        </w:rPr>
      </w:pPr>
      <w:r>
        <w:rPr>
          <w:rFonts w:ascii="Cambria" w:hAnsi="Cambria"/>
          <w:b/>
          <w:bCs/>
          <w:sz w:val="22"/>
          <w:lang w:val="en-US"/>
        </w:rPr>
        <w:t>6</w:t>
      </w:r>
      <w:r w:rsidR="00B66838">
        <w:rPr>
          <w:rFonts w:ascii="Cambria" w:hAnsi="Cambria"/>
          <w:b/>
          <w:bCs/>
          <w:sz w:val="22"/>
          <w:lang w:val="en-US"/>
        </w:rPr>
        <w:t xml:space="preserve">.5.1 </w:t>
      </w:r>
      <w:r w:rsidR="00B66838">
        <w:rPr>
          <w:rFonts w:ascii="Cambria" w:hAnsi="Cambria"/>
          <w:b/>
          <w:bCs/>
          <w:sz w:val="22"/>
          <w:lang w:val="en-US"/>
        </w:rPr>
        <w:tab/>
        <w:t>Entities</w:t>
      </w:r>
    </w:p>
    <w:p w14:paraId="73A96BCE" w14:textId="20E69B11" w:rsidR="0004596B" w:rsidRPr="0004596B" w:rsidRDefault="0004596B" w:rsidP="0004596B">
      <w:pPr>
        <w:rPr>
          <w:rFonts w:ascii="Cambria" w:hAnsi="Cambria"/>
          <w:sz w:val="22"/>
          <w:lang w:val="en-US"/>
        </w:rPr>
      </w:pPr>
      <w:r>
        <w:rPr>
          <w:rFonts w:ascii="Cambria" w:hAnsi="Cambria"/>
          <w:b/>
          <w:bCs/>
          <w:sz w:val="22"/>
          <w:lang w:val="en-US"/>
        </w:rPr>
        <w:t>6</w:t>
      </w:r>
      <w:r w:rsidRPr="0004596B">
        <w:rPr>
          <w:rFonts w:ascii="Cambria" w:hAnsi="Cambria"/>
          <w:b/>
          <w:bCs/>
          <w:sz w:val="22"/>
          <w:lang w:val="en-US"/>
        </w:rPr>
        <w:t>.5.1.</w:t>
      </w:r>
      <w:r w:rsidR="00085734">
        <w:rPr>
          <w:rFonts w:ascii="Cambria" w:hAnsi="Cambria"/>
          <w:b/>
          <w:bCs/>
          <w:sz w:val="22"/>
          <w:lang w:val="en-US"/>
        </w:rPr>
        <w:t>1</w:t>
      </w:r>
      <w:r w:rsidRPr="0004596B">
        <w:rPr>
          <w:rFonts w:ascii="Cambria" w:hAnsi="Cambria"/>
          <w:b/>
          <w:bCs/>
          <w:sz w:val="22"/>
          <w:lang w:val="en-US"/>
        </w:rPr>
        <w:tab/>
      </w:r>
      <w:r>
        <w:rPr>
          <w:rFonts w:ascii="Cambria" w:hAnsi="Cambria"/>
          <w:b/>
          <w:bCs/>
          <w:sz w:val="22"/>
          <w:lang w:val="en-US"/>
        </w:rPr>
        <w:t>Asset</w:t>
      </w:r>
      <w:r w:rsidRPr="0004596B">
        <w:rPr>
          <w:rFonts w:ascii="Cambria" w:hAnsi="Cambria"/>
          <w:b/>
          <w:bCs/>
          <w:sz w:val="22"/>
          <w:lang w:val="en-US"/>
        </w:rPr>
        <w:t xml:space="preserve"> Class Attributes:</w:t>
      </w:r>
    </w:p>
    <w:p w14:paraId="59ED4C71" w14:textId="77777777" w:rsidR="001512DA" w:rsidRDefault="0004596B" w:rsidP="00D4483E">
      <w:pPr>
        <w:rPr>
          <w:rFonts w:ascii="Cambria" w:hAnsi="Cambria"/>
          <w:sz w:val="22"/>
          <w:lang w:val="en-US"/>
        </w:rPr>
      </w:pPr>
      <w:r w:rsidRPr="00D4483E">
        <w:rPr>
          <w:rFonts w:ascii="Cambria" w:hAnsi="Cambria"/>
          <w:sz w:val="22"/>
          <w:lang w:val="en-US"/>
        </w:rPr>
        <w:t xml:space="preserve">This class will be created dynamically and its properties can be customized as needed by the admin. The properties will </w:t>
      </w:r>
      <w:proofErr w:type="gramStart"/>
      <w:r w:rsidRPr="00D4483E">
        <w:rPr>
          <w:rFonts w:ascii="Cambria" w:hAnsi="Cambria"/>
          <w:sz w:val="22"/>
          <w:lang w:val="en-US"/>
        </w:rPr>
        <w:t>considered</w:t>
      </w:r>
      <w:proofErr w:type="gramEnd"/>
      <w:r w:rsidRPr="00D4483E">
        <w:rPr>
          <w:rFonts w:ascii="Cambria" w:hAnsi="Cambria"/>
          <w:sz w:val="22"/>
          <w:lang w:val="en-US"/>
        </w:rPr>
        <w:t xml:space="preserve"> as the columns for the newly created </w:t>
      </w:r>
      <w:r w:rsidR="00D4483E">
        <w:rPr>
          <w:rFonts w:ascii="Cambria" w:hAnsi="Cambria"/>
          <w:sz w:val="22"/>
          <w:lang w:val="en-US"/>
        </w:rPr>
        <w:t>Asset</w:t>
      </w:r>
      <w:r w:rsidRPr="00D4483E">
        <w:rPr>
          <w:rFonts w:ascii="Cambria" w:hAnsi="Cambria"/>
          <w:sz w:val="22"/>
          <w:lang w:val="en-US"/>
        </w:rPr>
        <w:t xml:space="preserve"> table.</w:t>
      </w:r>
      <w:r w:rsidR="009500CF">
        <w:rPr>
          <w:rFonts w:ascii="Cambria" w:hAnsi="Cambria"/>
          <w:sz w:val="22"/>
          <w:lang w:val="en-US"/>
        </w:rPr>
        <w:t xml:space="preserve"> </w:t>
      </w:r>
    </w:p>
    <w:p w14:paraId="4599BEF0" w14:textId="6B3E8E7D" w:rsidR="0004596B" w:rsidRPr="00D4483E" w:rsidRDefault="009500CF" w:rsidP="00D4483E">
      <w:pPr>
        <w:rPr>
          <w:rFonts w:ascii="Cambria" w:hAnsi="Cambria"/>
          <w:sz w:val="22"/>
          <w:lang w:val="en-US"/>
        </w:rPr>
      </w:pPr>
      <w:r w:rsidRPr="002D47CB">
        <w:rPr>
          <w:rFonts w:ascii="Cambria" w:hAnsi="Cambria"/>
          <w:sz w:val="22"/>
          <w:lang w:val="en-US"/>
        </w:rPr>
        <w:t>[Asset table image will be shown here]</w:t>
      </w:r>
    </w:p>
    <w:p w14:paraId="3F04A76F" w14:textId="49A35613" w:rsidR="00D6091D" w:rsidRDefault="008F3584" w:rsidP="005F7AE1">
      <w:pPr>
        <w:rPr>
          <w:rFonts w:ascii="Cambria" w:hAnsi="Cambria"/>
          <w:b/>
          <w:bCs/>
          <w:sz w:val="22"/>
          <w:lang w:val="en-US"/>
        </w:rPr>
      </w:pPr>
      <w:r>
        <w:rPr>
          <w:rFonts w:ascii="Cambria" w:hAnsi="Cambria"/>
          <w:b/>
          <w:bCs/>
          <w:sz w:val="22"/>
          <w:lang w:val="en-US"/>
        </w:rPr>
        <w:t>6</w:t>
      </w:r>
      <w:r w:rsidR="00D6091D" w:rsidRPr="007A31D7">
        <w:rPr>
          <w:rFonts w:ascii="Cambria" w:hAnsi="Cambria"/>
          <w:b/>
          <w:bCs/>
          <w:sz w:val="22"/>
          <w:lang w:val="en-US"/>
        </w:rPr>
        <w:t>.5.1.</w:t>
      </w:r>
      <w:r w:rsidR="0093137F">
        <w:rPr>
          <w:rFonts w:ascii="Cambria" w:hAnsi="Cambria"/>
          <w:b/>
          <w:bCs/>
          <w:sz w:val="22"/>
          <w:lang w:val="en-US"/>
        </w:rPr>
        <w:t>2</w:t>
      </w:r>
      <w:r w:rsidR="00D6091D" w:rsidRPr="007A31D7">
        <w:rPr>
          <w:rFonts w:ascii="Cambria" w:hAnsi="Cambria"/>
          <w:b/>
          <w:bCs/>
          <w:sz w:val="22"/>
          <w:lang w:val="en-US"/>
        </w:rPr>
        <w:tab/>
      </w:r>
      <w:r w:rsidR="00D6091D">
        <w:rPr>
          <w:rFonts w:ascii="Cambria" w:hAnsi="Cambria"/>
          <w:b/>
          <w:bCs/>
          <w:sz w:val="22"/>
          <w:lang w:val="en-US"/>
        </w:rPr>
        <w:t>Relationship</w:t>
      </w:r>
      <w:r w:rsidR="00D6091D" w:rsidRPr="007A31D7">
        <w:rPr>
          <w:rFonts w:ascii="Cambria" w:hAnsi="Cambria"/>
          <w:b/>
          <w:bCs/>
          <w:sz w:val="22"/>
          <w:lang w:val="en-US"/>
        </w:rPr>
        <w:t xml:space="preserve"> Class Attributes:</w:t>
      </w:r>
    </w:p>
    <w:p w14:paraId="51FC44BE" w14:textId="26CE0BB1" w:rsidR="0051625A" w:rsidRDefault="0051625A" w:rsidP="005F7AE1">
      <w:pPr>
        <w:rPr>
          <w:rFonts w:ascii="Cambria" w:hAnsi="Cambria"/>
          <w:b/>
          <w:bCs/>
          <w:sz w:val="22"/>
          <w:lang w:val="en-US"/>
        </w:rPr>
      </w:pPr>
      <w:r w:rsidRPr="006E4E56">
        <w:rPr>
          <w:rFonts w:ascii="Cambria" w:hAnsi="Cambria"/>
          <w:sz w:val="22"/>
          <w:lang w:val="en-US"/>
        </w:rPr>
        <w:t xml:space="preserve">To keep track of the </w:t>
      </w:r>
      <w:r>
        <w:rPr>
          <w:rFonts w:ascii="Cambria" w:hAnsi="Cambria"/>
          <w:sz w:val="22"/>
          <w:lang w:val="en-US"/>
        </w:rPr>
        <w:t>relationships between assets and documents</w:t>
      </w:r>
      <w:r>
        <w:rPr>
          <w:rFonts w:ascii="Cambria" w:hAnsi="Cambria"/>
          <w:sz w:val="22"/>
          <w:lang w:val="en-US"/>
        </w:rPr>
        <w:t xml:space="preserve">, a </w:t>
      </w:r>
      <w:r>
        <w:rPr>
          <w:rFonts w:ascii="Cambria" w:hAnsi="Cambria"/>
          <w:sz w:val="22"/>
          <w:lang w:val="en-US"/>
        </w:rPr>
        <w:t>Rel</w:t>
      </w:r>
      <w:r w:rsidR="001F2882">
        <w:rPr>
          <w:rFonts w:ascii="Cambria" w:hAnsi="Cambria"/>
          <w:sz w:val="22"/>
          <w:lang w:val="en-US"/>
        </w:rPr>
        <w:t>ationship</w:t>
      </w:r>
      <w:r w:rsidRPr="006E4E56">
        <w:rPr>
          <w:rFonts w:ascii="Cambria" w:hAnsi="Cambria"/>
          <w:sz w:val="22"/>
          <w:lang w:val="en-US"/>
        </w:rPr>
        <w:t xml:space="preserve"> class will be created, that will have the following properties:</w:t>
      </w:r>
    </w:p>
    <w:p w14:paraId="1F544DEC" w14:textId="2D674625" w:rsidR="006D360E" w:rsidRPr="00182189" w:rsidRDefault="00AE2085" w:rsidP="006D360E">
      <w:pPr>
        <w:pStyle w:val="ListParagraph"/>
        <w:numPr>
          <w:ilvl w:val="0"/>
          <w:numId w:val="16"/>
        </w:numPr>
        <w:rPr>
          <w:rFonts w:ascii="Cambria" w:hAnsi="Cambria"/>
          <w:sz w:val="22"/>
          <w:lang w:val="en-US"/>
        </w:rPr>
      </w:pPr>
      <w:proofErr w:type="spellStart"/>
      <w:r>
        <w:rPr>
          <w:rFonts w:ascii="Cambria" w:hAnsi="Cambria"/>
          <w:sz w:val="22"/>
          <w:lang w:val="en-US"/>
        </w:rPr>
        <w:t>r</w:t>
      </w:r>
      <w:r w:rsidR="00E40EA6">
        <w:rPr>
          <w:rFonts w:ascii="Cambria" w:hAnsi="Cambria"/>
          <w:sz w:val="22"/>
          <w:lang w:val="en-US"/>
        </w:rPr>
        <w:t>elation</w:t>
      </w:r>
      <w:r w:rsidR="0051625A">
        <w:rPr>
          <w:rFonts w:ascii="Cambria" w:hAnsi="Cambria"/>
          <w:sz w:val="22"/>
          <w:lang w:val="en-US"/>
        </w:rPr>
        <w:t>ID</w:t>
      </w:r>
      <w:proofErr w:type="spellEnd"/>
      <w:r w:rsidR="00EE14CD">
        <w:rPr>
          <w:rFonts w:ascii="Cambria" w:hAnsi="Cambria"/>
          <w:sz w:val="22"/>
          <w:lang w:val="en-US"/>
        </w:rPr>
        <w:t>:</w:t>
      </w:r>
      <w:r w:rsidR="006D360E" w:rsidRPr="00182189">
        <w:rPr>
          <w:rFonts w:ascii="Cambria" w:hAnsi="Cambria"/>
          <w:sz w:val="22"/>
          <w:lang w:val="en-US"/>
        </w:rPr>
        <w:t xml:space="preserve"> Unique identifier for the </w:t>
      </w:r>
      <w:r w:rsidR="00E40EA6">
        <w:rPr>
          <w:rFonts w:ascii="Cambria" w:hAnsi="Cambria"/>
          <w:sz w:val="22"/>
          <w:lang w:val="en-US"/>
        </w:rPr>
        <w:t>relationship</w:t>
      </w:r>
      <w:r w:rsidR="006D360E" w:rsidRPr="00182189">
        <w:rPr>
          <w:rFonts w:ascii="Cambria" w:hAnsi="Cambria"/>
          <w:sz w:val="22"/>
          <w:lang w:val="en-US"/>
        </w:rPr>
        <w:t>.</w:t>
      </w:r>
    </w:p>
    <w:p w14:paraId="003E1B4C" w14:textId="605058B4" w:rsidR="006D360E" w:rsidRDefault="00AE2085" w:rsidP="006D360E">
      <w:pPr>
        <w:pStyle w:val="ListParagraph"/>
        <w:numPr>
          <w:ilvl w:val="0"/>
          <w:numId w:val="16"/>
        </w:numPr>
        <w:rPr>
          <w:rFonts w:ascii="Cambria" w:hAnsi="Cambria"/>
          <w:sz w:val="22"/>
          <w:lang w:val="en-US"/>
        </w:rPr>
      </w:pPr>
      <w:r>
        <w:rPr>
          <w:rFonts w:ascii="Cambria" w:hAnsi="Cambria"/>
          <w:sz w:val="22"/>
          <w:lang w:val="en-US"/>
        </w:rPr>
        <w:t>d</w:t>
      </w:r>
      <w:r w:rsidR="00E40EA6">
        <w:rPr>
          <w:rFonts w:ascii="Cambria" w:hAnsi="Cambria"/>
          <w:sz w:val="22"/>
          <w:lang w:val="en-US"/>
        </w:rPr>
        <w:t>e</w:t>
      </w:r>
      <w:r w:rsidR="003B2395">
        <w:rPr>
          <w:rFonts w:ascii="Cambria" w:hAnsi="Cambria"/>
          <w:sz w:val="22"/>
          <w:lang w:val="en-US"/>
        </w:rPr>
        <w:t>s</w:t>
      </w:r>
      <w:r w:rsidR="00E40EA6">
        <w:rPr>
          <w:rFonts w:ascii="Cambria" w:hAnsi="Cambria"/>
          <w:sz w:val="22"/>
          <w:lang w:val="en-US"/>
        </w:rPr>
        <w:t>cription</w:t>
      </w:r>
      <w:r w:rsidR="006D360E" w:rsidRPr="00182189">
        <w:rPr>
          <w:rFonts w:ascii="Cambria" w:hAnsi="Cambria"/>
          <w:sz w:val="22"/>
          <w:lang w:val="en-US"/>
        </w:rPr>
        <w:t xml:space="preserve">: </w:t>
      </w:r>
      <w:r w:rsidR="003B2395">
        <w:rPr>
          <w:rFonts w:ascii="Cambria" w:hAnsi="Cambria"/>
          <w:sz w:val="22"/>
          <w:lang w:val="en-US"/>
        </w:rPr>
        <w:t xml:space="preserve">Description of how the </w:t>
      </w:r>
      <w:r w:rsidR="00DE05AE">
        <w:rPr>
          <w:rFonts w:ascii="Cambria" w:hAnsi="Cambria"/>
          <w:sz w:val="22"/>
          <w:lang w:val="en-US"/>
        </w:rPr>
        <w:t>asset</w:t>
      </w:r>
      <w:r w:rsidR="003B2395">
        <w:rPr>
          <w:rFonts w:ascii="Cambria" w:hAnsi="Cambria"/>
          <w:sz w:val="22"/>
          <w:lang w:val="en-US"/>
        </w:rPr>
        <w:t xml:space="preserve"> and document are related</w:t>
      </w:r>
    </w:p>
    <w:p w14:paraId="273FD707" w14:textId="7EDD2F33" w:rsidR="00E40EA6" w:rsidRDefault="00AE2085" w:rsidP="006D360E">
      <w:pPr>
        <w:pStyle w:val="ListParagraph"/>
        <w:numPr>
          <w:ilvl w:val="0"/>
          <w:numId w:val="16"/>
        </w:numPr>
        <w:rPr>
          <w:rFonts w:ascii="Cambria" w:hAnsi="Cambria"/>
          <w:sz w:val="22"/>
          <w:lang w:val="en-US"/>
        </w:rPr>
      </w:pPr>
      <w:proofErr w:type="spellStart"/>
      <w:r>
        <w:rPr>
          <w:rFonts w:ascii="Cambria" w:hAnsi="Cambria"/>
          <w:sz w:val="22"/>
          <w:lang w:val="en-US"/>
        </w:rPr>
        <w:t>a</w:t>
      </w:r>
      <w:r w:rsidR="009C4993">
        <w:rPr>
          <w:rFonts w:ascii="Cambria" w:hAnsi="Cambria"/>
          <w:sz w:val="22"/>
          <w:lang w:val="en-US"/>
        </w:rPr>
        <w:t>ssetID</w:t>
      </w:r>
      <w:proofErr w:type="spellEnd"/>
      <w:r w:rsidR="009C4993">
        <w:rPr>
          <w:rFonts w:ascii="Cambria" w:hAnsi="Cambria"/>
          <w:sz w:val="22"/>
          <w:lang w:val="en-US"/>
        </w:rPr>
        <w:t>: ID of the related asset (from the Asset table)</w:t>
      </w:r>
    </w:p>
    <w:p w14:paraId="5391231C" w14:textId="12D5D75A" w:rsidR="00E40EA6" w:rsidRPr="007A31D7" w:rsidRDefault="00AE2085" w:rsidP="006D360E">
      <w:pPr>
        <w:pStyle w:val="ListParagraph"/>
        <w:numPr>
          <w:ilvl w:val="0"/>
          <w:numId w:val="16"/>
        </w:numPr>
        <w:rPr>
          <w:rFonts w:ascii="Cambria" w:hAnsi="Cambria"/>
          <w:sz w:val="22"/>
          <w:lang w:val="en-US"/>
        </w:rPr>
      </w:pPr>
      <w:proofErr w:type="spellStart"/>
      <w:r>
        <w:rPr>
          <w:rFonts w:ascii="Cambria" w:hAnsi="Cambria"/>
          <w:sz w:val="22"/>
          <w:lang w:val="en-US"/>
        </w:rPr>
        <w:t>d</w:t>
      </w:r>
      <w:r w:rsidR="00E40EA6">
        <w:rPr>
          <w:rFonts w:ascii="Cambria" w:hAnsi="Cambria"/>
          <w:sz w:val="22"/>
          <w:lang w:val="en-US"/>
        </w:rPr>
        <w:t>ocID</w:t>
      </w:r>
      <w:proofErr w:type="spellEnd"/>
      <w:r w:rsidR="001A045A">
        <w:rPr>
          <w:rFonts w:ascii="Cambria" w:hAnsi="Cambria"/>
          <w:sz w:val="22"/>
          <w:lang w:val="en-US"/>
        </w:rPr>
        <w:t>: ID of the related document (from the Document table)</w:t>
      </w:r>
    </w:p>
    <w:p w14:paraId="703794CC" w14:textId="77777777" w:rsidR="006D360E" w:rsidRDefault="006D360E" w:rsidP="005F7AE1">
      <w:pPr>
        <w:rPr>
          <w:rFonts w:ascii="Cambria" w:hAnsi="Cambria"/>
          <w:b/>
          <w:bCs/>
          <w:sz w:val="22"/>
          <w:lang w:val="en-US"/>
        </w:rPr>
      </w:pPr>
    </w:p>
    <w:p w14:paraId="454ABD0D" w14:textId="77777777" w:rsidR="008F33F4" w:rsidRDefault="008F33F4" w:rsidP="005F7AE1">
      <w:pPr>
        <w:rPr>
          <w:rFonts w:ascii="Cambria" w:hAnsi="Cambria"/>
          <w:b/>
          <w:bCs/>
          <w:sz w:val="22"/>
          <w:lang w:val="en-US"/>
        </w:rPr>
      </w:pPr>
    </w:p>
    <w:p w14:paraId="3C0F16D7" w14:textId="77777777" w:rsidR="00EB4296" w:rsidRPr="00EB4296" w:rsidRDefault="00EB4296" w:rsidP="00EB4296">
      <w:pPr>
        <w:rPr>
          <w:lang w:val="en-US" w:eastAsia="en-GB"/>
        </w:rPr>
      </w:pPr>
    </w:p>
    <w:sectPr w:rsidR="00EB4296" w:rsidRPr="00EB4296" w:rsidSect="00E120A4">
      <w:type w:val="continuous"/>
      <w:pgSz w:w="11906" w:h="16838" w:code="9"/>
      <w:pgMar w:top="1440" w:right="836" w:bottom="1843" w:left="1440" w:header="578"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83D6C5" w14:textId="77777777" w:rsidR="003945FE" w:rsidRDefault="003945FE" w:rsidP="003B2093">
      <w:r>
        <w:separator/>
      </w:r>
    </w:p>
  </w:endnote>
  <w:endnote w:type="continuationSeparator" w:id="0">
    <w:p w14:paraId="65C89434" w14:textId="77777777" w:rsidR="003945FE" w:rsidRDefault="003945FE" w:rsidP="003B2093">
      <w:r>
        <w:continuationSeparator/>
      </w:r>
    </w:p>
  </w:endnote>
  <w:endnote w:type="continuationNotice" w:id="1">
    <w:p w14:paraId="6E58F8C0" w14:textId="77777777" w:rsidR="003945FE" w:rsidRDefault="003945FE" w:rsidP="003B209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PGothic">
    <w:panose1 w:val="020B0600070205080204"/>
    <w:charset w:val="80"/>
    <w:family w:val="swiss"/>
    <w:pitch w:val="variable"/>
    <w:sig w:usb0="E00002FF" w:usb1="6AC7FDFB" w:usb2="08000012" w:usb3="00000000" w:csb0="0002009F" w:csb1="00000000"/>
  </w:font>
  <w:font w:name="Arial Bold">
    <w:altName w:val="Arial"/>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kkuratLightProRegular">
    <w:altName w:val="AkkuratLightProRegular"/>
    <w:panose1 w:val="00000000000000000000"/>
    <w:charset w:val="00"/>
    <w:family w:val="swiss"/>
    <w:notTrueType/>
    <w:pitch w:val="default"/>
    <w:sig w:usb0="00000003" w:usb1="00000000" w:usb2="00000000" w:usb3="00000000" w:csb0="00000001" w:csb1="00000000"/>
  </w:font>
  <w:font w:name="Akkurat Light Pro">
    <w:altName w:val="Calibri"/>
    <w:panose1 w:val="00000000000000000000"/>
    <w:charset w:val="00"/>
    <w:family w:val="swiss"/>
    <w:notTrueType/>
    <w:pitch w:val="default"/>
    <w:sig w:usb0="00000003" w:usb1="00000000" w:usb2="00000000" w:usb3="00000000" w:csb0="00000001" w:csb1="00000000"/>
  </w:font>
  <w:font w:name="HelveticaNeueLT Std Cn">
    <w:altName w:val="Arial"/>
    <w:panose1 w:val="00000000000000000000"/>
    <w:charset w:val="00"/>
    <w:family w:val="swiss"/>
    <w:notTrueType/>
    <w:pitch w:val="default"/>
    <w:sig w:usb0="00000003" w:usb1="00000000" w:usb2="00000000" w:usb3="00000000" w:csb0="00000001" w:csb1="00000000"/>
  </w:font>
  <w:font w:name="HelveticaNeueLT Std">
    <w:altName w:val="HelveticaNeueLT Std"/>
    <w:charset w:val="00"/>
    <w:family w:val="swiss"/>
    <w:pitch w:val="variable"/>
    <w:sig w:usb0="800000AF" w:usb1="4000204A" w:usb2="00000000" w:usb3="00000000" w:csb0="00000001" w:csb1="00000000"/>
  </w:font>
  <w:font w:name="Times">
    <w:panose1 w:val="02020603050405020304"/>
    <w:charset w:val="00"/>
    <w:family w:val="roman"/>
    <w:pitch w:val="variable"/>
    <w:sig w:usb0="E0002EFF" w:usb1="C000785B" w:usb2="00000009" w:usb3="00000000" w:csb0="000001FF" w:csb1="00000000"/>
  </w:font>
  <w:font w:name="Akkurat Pro">
    <w:altName w:val="Calibri"/>
    <w:panose1 w:val="00000000000000000000"/>
    <w:charset w:val="00"/>
    <w:family w:val="swiss"/>
    <w:notTrueType/>
    <w:pitch w:val="default"/>
    <w:sig w:usb0="00000003" w:usb1="00000000" w:usb2="00000000" w:usb3="00000000" w:csb0="00000001" w:csb1="00000000"/>
  </w:font>
  <w:font w:name="AkkuratProRegular">
    <w:altName w:val="AkkuratProRegular"/>
    <w:panose1 w:val="00000000000000000000"/>
    <w:charset w:val="00"/>
    <w:family w:val="swiss"/>
    <w:notTrueType/>
    <w:pitch w:val="default"/>
    <w:sig w:usb0="00000003" w:usb1="00000000" w:usb2="00000000" w:usb3="00000000" w:csb0="00000001"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5F0921" w14:textId="79BCCBF1" w:rsidR="002350CB" w:rsidRPr="0068528E" w:rsidRDefault="002350CB">
    <w:pPr>
      <w:pStyle w:val="Footer"/>
      <w:jc w:val="center"/>
      <w:rPr>
        <w:rFonts w:ascii="Cambria" w:hAnsi="Cambria"/>
      </w:rPr>
    </w:pPr>
    <w:r w:rsidRPr="0068528E">
      <w:rPr>
        <w:rFonts w:ascii="Cambria" w:hAnsi="Cambria"/>
      </w:rPr>
      <w:t xml:space="preserve">CONFIDENTIAL - </w:t>
    </w:r>
    <w:sdt>
      <w:sdtPr>
        <w:rPr>
          <w:rFonts w:ascii="Cambria" w:hAnsi="Cambria"/>
        </w:rPr>
        <w:id w:val="1201436389"/>
        <w:docPartObj>
          <w:docPartGallery w:val="Page Numbers (Bottom of Page)"/>
          <w:docPartUnique/>
        </w:docPartObj>
      </w:sdtPr>
      <w:sdtContent>
        <w:sdt>
          <w:sdtPr>
            <w:rPr>
              <w:rFonts w:ascii="Cambria" w:hAnsi="Cambria"/>
            </w:rPr>
            <w:id w:val="-1915307964"/>
            <w:docPartObj>
              <w:docPartGallery w:val="Page Numbers (Top of Page)"/>
              <w:docPartUnique/>
            </w:docPartObj>
          </w:sdtPr>
          <w:sdtContent>
            <w:r w:rsidRPr="0068528E">
              <w:rPr>
                <w:rFonts w:ascii="Cambria" w:hAnsi="Cambria"/>
              </w:rPr>
              <w:t xml:space="preserve">Page </w:t>
            </w:r>
            <w:r w:rsidRPr="0068528E">
              <w:rPr>
                <w:rFonts w:ascii="Cambria" w:hAnsi="Cambria"/>
                <w:b/>
                <w:bCs/>
                <w:sz w:val="24"/>
                <w:szCs w:val="24"/>
              </w:rPr>
              <w:fldChar w:fldCharType="begin"/>
            </w:r>
            <w:r w:rsidRPr="0068528E">
              <w:rPr>
                <w:rFonts w:ascii="Cambria" w:hAnsi="Cambria"/>
                <w:b/>
                <w:bCs/>
              </w:rPr>
              <w:instrText xml:space="preserve"> PAGE </w:instrText>
            </w:r>
            <w:r w:rsidRPr="0068528E">
              <w:rPr>
                <w:rFonts w:ascii="Cambria" w:hAnsi="Cambria"/>
                <w:b/>
                <w:bCs/>
                <w:sz w:val="24"/>
                <w:szCs w:val="24"/>
              </w:rPr>
              <w:fldChar w:fldCharType="separate"/>
            </w:r>
            <w:r w:rsidR="00A76E2D">
              <w:rPr>
                <w:rFonts w:ascii="Cambria" w:hAnsi="Cambria"/>
                <w:b/>
                <w:bCs/>
                <w:noProof/>
              </w:rPr>
              <w:t>1</w:t>
            </w:r>
            <w:r w:rsidRPr="0068528E">
              <w:rPr>
                <w:rFonts w:ascii="Cambria" w:hAnsi="Cambria"/>
                <w:b/>
                <w:bCs/>
                <w:sz w:val="24"/>
                <w:szCs w:val="24"/>
              </w:rPr>
              <w:fldChar w:fldCharType="end"/>
            </w:r>
            <w:r w:rsidRPr="0068528E">
              <w:rPr>
                <w:rFonts w:ascii="Cambria" w:hAnsi="Cambria"/>
              </w:rPr>
              <w:t xml:space="preserve"> of </w:t>
            </w:r>
            <w:r w:rsidRPr="0068528E">
              <w:rPr>
                <w:rFonts w:ascii="Cambria" w:hAnsi="Cambria"/>
                <w:b/>
                <w:bCs/>
                <w:sz w:val="24"/>
                <w:szCs w:val="24"/>
              </w:rPr>
              <w:fldChar w:fldCharType="begin"/>
            </w:r>
            <w:r w:rsidRPr="0068528E">
              <w:rPr>
                <w:rFonts w:ascii="Cambria" w:hAnsi="Cambria"/>
                <w:b/>
                <w:bCs/>
              </w:rPr>
              <w:instrText xml:space="preserve"> NUMPAGES  </w:instrText>
            </w:r>
            <w:r w:rsidRPr="0068528E">
              <w:rPr>
                <w:rFonts w:ascii="Cambria" w:hAnsi="Cambria"/>
                <w:b/>
                <w:bCs/>
                <w:sz w:val="24"/>
                <w:szCs w:val="24"/>
              </w:rPr>
              <w:fldChar w:fldCharType="separate"/>
            </w:r>
            <w:r w:rsidR="00A76E2D">
              <w:rPr>
                <w:rFonts w:ascii="Cambria" w:hAnsi="Cambria"/>
                <w:b/>
                <w:bCs/>
                <w:noProof/>
              </w:rPr>
              <w:t>85</w:t>
            </w:r>
            <w:r w:rsidRPr="0068528E">
              <w:rPr>
                <w:rFonts w:ascii="Cambria" w:hAnsi="Cambria"/>
                <w:b/>
                <w:bCs/>
                <w:sz w:val="24"/>
                <w:szCs w:val="24"/>
              </w:rPr>
              <w:fldChar w:fldCharType="end"/>
            </w:r>
          </w:sdtContent>
        </w:sdt>
      </w:sdtContent>
    </w:sdt>
  </w:p>
  <w:p w14:paraId="46EE0FDA" w14:textId="77777777" w:rsidR="002350CB" w:rsidRDefault="002350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olor w:val="01577D"/>
      </w:rPr>
      <w:id w:val="1939716843"/>
      <w:docPartObj>
        <w:docPartGallery w:val="Page Numbers (Bottom of Page)"/>
        <w:docPartUnique/>
      </w:docPartObj>
    </w:sdtPr>
    <w:sdtEndPr>
      <w:rPr>
        <w:color w:val="5F5F5F"/>
      </w:rPr>
    </w:sdtEndPr>
    <w:sdtContent>
      <w:p w14:paraId="68CC5299" w14:textId="77777777" w:rsidR="002350CB" w:rsidRDefault="002350CB" w:rsidP="00917813">
        <w:pPr>
          <w:jc w:val="right"/>
        </w:pPr>
        <w:r w:rsidRPr="00B96583">
          <w:rPr>
            <w:b/>
          </w:rPr>
          <w:t>HEXAGON PPM</w:t>
        </w:r>
        <w:r w:rsidRPr="00B96583">
          <w:t xml:space="preserve"> | CONFIDENTIAL </w:t>
        </w:r>
        <w:r w:rsidRPr="00B96583">
          <w:rPr>
            <w:color w:val="5F5F5F"/>
          </w:rPr>
          <w:fldChar w:fldCharType="begin"/>
        </w:r>
        <w:r w:rsidRPr="00B96583">
          <w:rPr>
            <w:color w:val="5F5F5F"/>
          </w:rPr>
          <w:instrText xml:space="preserve"> PAGE   \* MERGEFORMAT </w:instrText>
        </w:r>
        <w:r w:rsidRPr="00B96583">
          <w:rPr>
            <w:color w:val="5F5F5F"/>
          </w:rPr>
          <w:fldChar w:fldCharType="separate"/>
        </w:r>
        <w:r>
          <w:rPr>
            <w:noProof/>
            <w:color w:val="5F5F5F"/>
          </w:rPr>
          <w:t>1</w:t>
        </w:r>
        <w:r w:rsidRPr="00B96583">
          <w:rPr>
            <w:color w:val="5F5F5F"/>
          </w:rPr>
          <w:fldChar w:fldCharType="end"/>
        </w:r>
      </w:p>
    </w:sdtContent>
  </w:sdt>
  <w:p w14:paraId="0189AD13" w14:textId="77777777" w:rsidR="002350CB" w:rsidRDefault="002350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D0CF08" w14:textId="77777777" w:rsidR="003945FE" w:rsidRDefault="003945FE" w:rsidP="003B2093">
      <w:r>
        <w:separator/>
      </w:r>
    </w:p>
  </w:footnote>
  <w:footnote w:type="continuationSeparator" w:id="0">
    <w:p w14:paraId="125B4DDB" w14:textId="77777777" w:rsidR="003945FE" w:rsidRDefault="003945FE" w:rsidP="003B2093">
      <w:r>
        <w:continuationSeparator/>
      </w:r>
    </w:p>
  </w:footnote>
  <w:footnote w:type="continuationNotice" w:id="1">
    <w:p w14:paraId="7FE6C790" w14:textId="77777777" w:rsidR="003945FE" w:rsidRDefault="003945FE" w:rsidP="003B209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2" w:type="dxa"/>
      <w:tblInd w:w="-3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68"/>
      <w:gridCol w:w="5490"/>
      <w:gridCol w:w="2524"/>
    </w:tblGrid>
    <w:tr w:rsidR="002350CB" w14:paraId="02E9C715" w14:textId="77777777" w:rsidTr="005B6B26">
      <w:trPr>
        <w:cantSplit/>
        <w:trHeight w:val="1531"/>
      </w:trPr>
      <w:tc>
        <w:tcPr>
          <w:tcW w:w="2068" w:type="dxa"/>
          <w:vAlign w:val="center"/>
        </w:tcPr>
        <w:p w14:paraId="0E81EF7C" w14:textId="411DD0A9" w:rsidR="002350CB" w:rsidRDefault="002350CB" w:rsidP="00737ADC">
          <w:pPr>
            <w:jc w:val="center"/>
            <w:rPr>
              <w:rFonts w:cs="Arial"/>
              <w:b/>
              <w:bCs/>
            </w:rPr>
          </w:pPr>
          <w:r>
            <w:rPr>
              <w:rFonts w:cs="Arial"/>
              <w:noProof/>
              <w:lang w:val="en-US"/>
            </w:rPr>
            <w:drawing>
              <wp:inline distT="0" distB="0" distL="0" distR="0" wp14:anchorId="195275DE" wp14:editId="24280A0A">
                <wp:extent cx="985661" cy="419100"/>
                <wp:effectExtent l="0" t="0" r="5080" b="0"/>
                <wp:docPr id="1451814522" name="Picture 1451814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1864" cy="421738"/>
                        </a:xfrm>
                        <a:prstGeom prst="rect">
                          <a:avLst/>
                        </a:prstGeom>
                        <a:noFill/>
                        <a:ln>
                          <a:noFill/>
                        </a:ln>
                      </pic:spPr>
                    </pic:pic>
                  </a:graphicData>
                </a:graphic>
              </wp:inline>
            </w:drawing>
          </w:r>
        </w:p>
      </w:tc>
      <w:tc>
        <w:tcPr>
          <w:tcW w:w="5490" w:type="dxa"/>
        </w:tcPr>
        <w:p w14:paraId="29CD280A" w14:textId="7FC4A8F6" w:rsidR="002350CB" w:rsidRPr="005D320E" w:rsidRDefault="002350CB" w:rsidP="00143B56">
          <w:pPr>
            <w:jc w:val="center"/>
            <w:rPr>
              <w:rFonts w:ascii="Cambria" w:hAnsi="Cambria"/>
              <w:b/>
              <w:sz w:val="22"/>
            </w:rPr>
          </w:pPr>
          <w:r w:rsidRPr="005D320E">
            <w:rPr>
              <w:rFonts w:ascii="Cambria" w:hAnsi="Cambria"/>
              <w:b/>
              <w:sz w:val="22"/>
            </w:rPr>
            <w:t>TECHNICAL PROPOSAL</w:t>
          </w:r>
        </w:p>
        <w:p w14:paraId="3E85BFC1" w14:textId="63C31E3E" w:rsidR="002350CB" w:rsidRPr="00DE53B3" w:rsidRDefault="0051225F" w:rsidP="00554FCF">
          <w:pPr>
            <w:tabs>
              <w:tab w:val="center" w:pos="2502"/>
            </w:tabs>
            <w:jc w:val="center"/>
            <w:rPr>
              <w:rFonts w:cs="Arial"/>
              <w:szCs w:val="24"/>
            </w:rPr>
          </w:pPr>
          <w:r>
            <w:rPr>
              <w:rFonts w:ascii="Cambria" w:hAnsi="Cambria"/>
              <w:sz w:val="24"/>
            </w:rPr>
            <w:t>IMS</w:t>
          </w:r>
        </w:p>
      </w:tc>
      <w:tc>
        <w:tcPr>
          <w:tcW w:w="2524" w:type="dxa"/>
        </w:tcPr>
        <w:p w14:paraId="2C1A2AD4" w14:textId="1EE20870" w:rsidR="002350CB" w:rsidRPr="00775185" w:rsidRDefault="000E6DBB" w:rsidP="00737ADC">
          <w:pPr>
            <w:rPr>
              <w:rFonts w:cs="Arial"/>
            </w:rPr>
          </w:pPr>
          <w:r>
            <w:rPr>
              <w:noProof/>
              <w:lang w:val="en-US"/>
            </w:rPr>
            <w:drawing>
              <wp:anchor distT="0" distB="0" distL="114300" distR="114300" simplePos="0" relativeHeight="251661314" behindDoc="1" locked="0" layoutInCell="1" allowOverlap="1" wp14:anchorId="4E03DBC2" wp14:editId="2AA4F734">
                <wp:simplePos x="0" y="0"/>
                <wp:positionH relativeFrom="column">
                  <wp:posOffset>144780</wp:posOffset>
                </wp:positionH>
                <wp:positionV relativeFrom="paragraph">
                  <wp:posOffset>137160</wp:posOffset>
                </wp:positionV>
                <wp:extent cx="982980" cy="700405"/>
                <wp:effectExtent l="0" t="0" r="7620" b="4445"/>
                <wp:wrapTight wrapText="bothSides">
                  <wp:wrapPolygon edited="0">
                    <wp:start x="0" y="0"/>
                    <wp:lineTo x="0" y="21150"/>
                    <wp:lineTo x="21349" y="21150"/>
                    <wp:lineTo x="21349" y="0"/>
                    <wp:lineTo x="0" y="0"/>
                  </wp:wrapPolygon>
                </wp:wrapTight>
                <wp:docPr id="968084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82980" cy="70040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5D872FB8" w14:textId="5EF15C3B" w:rsidR="002350CB" w:rsidRPr="00202A02" w:rsidRDefault="002350CB" w:rsidP="00DE53B3">
    <w:pPr>
      <w:pStyle w:val="Header"/>
      <w:numPr>
        <w:ilvl w:val="0"/>
        <w:numId w:val="0"/>
      </w:numPr>
      <w:spacing w:befor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Look w:val="04A0" w:firstRow="1" w:lastRow="0" w:firstColumn="1" w:lastColumn="0" w:noHBand="0" w:noVBand="1"/>
    </w:tblPr>
    <w:tblGrid>
      <w:gridCol w:w="2479"/>
      <w:gridCol w:w="4188"/>
      <w:gridCol w:w="2349"/>
    </w:tblGrid>
    <w:tr w:rsidR="002350CB" w14:paraId="30DD32CC" w14:textId="77777777" w:rsidTr="00202A02">
      <w:tc>
        <w:tcPr>
          <w:tcW w:w="2335" w:type="dxa"/>
        </w:tcPr>
        <w:p w14:paraId="61C4E6BF" w14:textId="77777777" w:rsidR="002350CB" w:rsidRDefault="002350CB" w:rsidP="00202A02">
          <w:pPr>
            <w:jc w:val="center"/>
            <w:rPr>
              <w:noProof/>
            </w:rPr>
          </w:pPr>
          <w:r>
            <w:rPr>
              <w:noProof/>
              <w:lang w:val="en-US"/>
            </w:rPr>
            <w:drawing>
              <wp:anchor distT="0" distB="0" distL="114300" distR="114300" simplePos="0" relativeHeight="251660290" behindDoc="0" locked="0" layoutInCell="1" allowOverlap="1" wp14:anchorId="67A19A20" wp14:editId="3DA2BE0D">
                <wp:simplePos x="0" y="0"/>
                <wp:positionH relativeFrom="column">
                  <wp:posOffset>-64780</wp:posOffset>
                </wp:positionH>
                <wp:positionV relativeFrom="paragraph">
                  <wp:posOffset>573487</wp:posOffset>
                </wp:positionV>
                <wp:extent cx="1437005" cy="565150"/>
                <wp:effectExtent l="0" t="0" r="0" b="0"/>
                <wp:wrapSquare wrapText="bothSides"/>
                <wp:docPr id="1382160400" name="Picture 1382160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7005" cy="565150"/>
                        </a:xfrm>
                        <a:prstGeom prst="rect">
                          <a:avLst/>
                        </a:prstGeom>
                        <a:noFill/>
                      </pic:spPr>
                    </pic:pic>
                  </a:graphicData>
                </a:graphic>
                <wp14:sizeRelH relativeFrom="margin">
                  <wp14:pctWidth>0</wp14:pctWidth>
                </wp14:sizeRelH>
                <wp14:sizeRelV relativeFrom="margin">
                  <wp14:pctHeight>0</wp14:pctHeight>
                </wp14:sizeRelV>
              </wp:anchor>
            </w:drawing>
          </w:r>
          <w:r>
            <w:rPr>
              <w:rFonts w:cs="Arial"/>
              <w:noProof/>
              <w:lang w:val="en-US"/>
            </w:rPr>
            <w:drawing>
              <wp:inline distT="0" distB="0" distL="0" distR="0" wp14:anchorId="2761DF4D" wp14:editId="70C059FF">
                <wp:extent cx="985661" cy="419100"/>
                <wp:effectExtent l="0" t="0" r="5080" b="0"/>
                <wp:docPr id="554156207" name="Picture 554156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91864" cy="421738"/>
                        </a:xfrm>
                        <a:prstGeom prst="rect">
                          <a:avLst/>
                        </a:prstGeom>
                        <a:noFill/>
                        <a:ln>
                          <a:noFill/>
                        </a:ln>
                      </pic:spPr>
                    </pic:pic>
                  </a:graphicData>
                </a:graphic>
              </wp:inline>
            </w:drawing>
          </w:r>
        </w:p>
      </w:tc>
      <w:tc>
        <w:tcPr>
          <w:tcW w:w="4680" w:type="dxa"/>
        </w:tcPr>
        <w:p w14:paraId="59D51D1B" w14:textId="77777777" w:rsidR="002350CB" w:rsidRPr="00CD37AA" w:rsidRDefault="002350CB" w:rsidP="00202A02">
          <w:pPr>
            <w:jc w:val="center"/>
            <w:rPr>
              <w:b/>
              <w:u w:val="single"/>
            </w:rPr>
          </w:pPr>
          <w:r>
            <w:rPr>
              <w:b/>
              <w:u w:val="single"/>
            </w:rPr>
            <w:t xml:space="preserve">TECHICAL </w:t>
          </w:r>
          <w:r w:rsidRPr="00CD37AA">
            <w:rPr>
              <w:b/>
              <w:u w:val="single"/>
            </w:rPr>
            <w:t xml:space="preserve">ROPOSAL </w:t>
          </w:r>
        </w:p>
        <w:p w14:paraId="5FCA67FA" w14:textId="77777777" w:rsidR="002350CB" w:rsidRDefault="002350CB" w:rsidP="00C612E3">
          <w:pPr>
            <w:jc w:val="center"/>
          </w:pPr>
          <w:r>
            <w:t>A PROJECT DIGITAL TWIN PROOF OF CONCEPT AND FULL IMPLEMENTAITON</w:t>
          </w:r>
        </w:p>
        <w:p w14:paraId="7303D37C" w14:textId="77777777" w:rsidR="002350CB" w:rsidRDefault="002350CB" w:rsidP="00202A02">
          <w:pPr>
            <w:jc w:val="right"/>
            <w:rPr>
              <w:noProof/>
            </w:rPr>
          </w:pPr>
        </w:p>
      </w:tc>
      <w:tc>
        <w:tcPr>
          <w:tcW w:w="2001" w:type="dxa"/>
        </w:tcPr>
        <w:p w14:paraId="74D52AF0" w14:textId="77777777" w:rsidR="002350CB" w:rsidRDefault="002350CB" w:rsidP="00202A02">
          <w:pPr>
            <w:jc w:val="right"/>
            <w:rPr>
              <w:noProof/>
            </w:rPr>
          </w:pPr>
          <w:r>
            <w:rPr>
              <w:noProof/>
              <w:color w:val="000000"/>
              <w:szCs w:val="20"/>
              <w:lang w:val="en-US"/>
            </w:rPr>
            <w:drawing>
              <wp:inline distT="0" distB="0" distL="0" distR="0" wp14:anchorId="1E49815A" wp14:editId="04F41AF6">
                <wp:extent cx="1354485" cy="479704"/>
                <wp:effectExtent l="0" t="0" r="0" b="0"/>
                <wp:docPr id="1218681270" name="Picture 1218681270" descr="cid:image012.png@01D4DFC0.4FD326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id:image012.png@01D4DFC0.4FD326E0"/>
                        <pic:cNvPicPr>
                          <a:picLocks noChangeAspect="1" noChangeArrowheads="1"/>
                        </pic:cNvPicPr>
                      </pic:nvPicPr>
                      <pic:blipFill>
                        <a:blip r:embed="rId3" r:link="rId4">
                          <a:extLst>
                            <a:ext uri="{28A0092B-C50C-407E-A947-70E740481C1C}">
                              <a14:useLocalDpi xmlns:a14="http://schemas.microsoft.com/office/drawing/2010/main" val="0"/>
                            </a:ext>
                          </a:extLst>
                        </a:blip>
                        <a:srcRect/>
                        <a:stretch>
                          <a:fillRect/>
                        </a:stretch>
                      </pic:blipFill>
                      <pic:spPr bwMode="auto">
                        <a:xfrm>
                          <a:off x="0" y="0"/>
                          <a:ext cx="1408136" cy="498705"/>
                        </a:xfrm>
                        <a:prstGeom prst="rect">
                          <a:avLst/>
                        </a:prstGeom>
                        <a:noFill/>
                        <a:ln>
                          <a:noFill/>
                        </a:ln>
                      </pic:spPr>
                    </pic:pic>
                  </a:graphicData>
                </a:graphic>
              </wp:inline>
            </w:drawing>
          </w:r>
        </w:p>
      </w:tc>
    </w:tr>
  </w:tbl>
  <w:p w14:paraId="30F28E75" w14:textId="77777777" w:rsidR="002350CB" w:rsidRPr="00B76ED9" w:rsidRDefault="002350CB" w:rsidP="00202A02">
    <w:pPr>
      <w:tabs>
        <w:tab w:val="left" w:pos="6068"/>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E"/>
    <w:multiLevelType w:val="singleLevel"/>
    <w:tmpl w:val="595EEA06"/>
    <w:lvl w:ilvl="0">
      <w:numFmt w:val="decimal"/>
      <w:pStyle w:val="ListBullet"/>
      <w:lvlText w:val="*"/>
      <w:lvlJc w:val="left"/>
      <w:rPr>
        <w:rFonts w:cs="Times New Roman"/>
      </w:rPr>
    </w:lvl>
  </w:abstractNum>
  <w:abstractNum w:abstractNumId="1" w15:restartNumberingAfterBreak="0">
    <w:nsid w:val="00317380"/>
    <w:multiLevelType w:val="multilevel"/>
    <w:tmpl w:val="A5E24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1A7655"/>
    <w:multiLevelType w:val="multilevel"/>
    <w:tmpl w:val="E592B3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DD48DD"/>
    <w:multiLevelType w:val="multilevel"/>
    <w:tmpl w:val="21586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BE5BCE"/>
    <w:multiLevelType w:val="hybridMultilevel"/>
    <w:tmpl w:val="4BF20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E37477"/>
    <w:multiLevelType w:val="multilevel"/>
    <w:tmpl w:val="AF527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DE64F9"/>
    <w:multiLevelType w:val="multilevel"/>
    <w:tmpl w:val="CCEAC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7A7ED5"/>
    <w:multiLevelType w:val="multilevel"/>
    <w:tmpl w:val="0F8CE1FE"/>
    <w:lvl w:ilvl="0">
      <w:start w:val="1"/>
      <w:numFmt w:val="upperLetter"/>
      <w:pStyle w:val="Heading1a"/>
      <w:lvlText w:val="App %1"/>
      <w:lvlJc w:val="left"/>
      <w:pPr>
        <w:tabs>
          <w:tab w:val="num" w:pos="851"/>
        </w:tabs>
        <w:ind w:left="851" w:hanging="851"/>
      </w:pPr>
      <w:rPr>
        <w:rFonts w:hint="default"/>
      </w:rPr>
    </w:lvl>
    <w:lvl w:ilvl="1">
      <w:start w:val="1"/>
      <w:numFmt w:val="decimal"/>
      <w:pStyle w:val="Heading2a"/>
      <w:lvlText w:val="%1.%2"/>
      <w:lvlJc w:val="left"/>
      <w:pPr>
        <w:tabs>
          <w:tab w:val="num" w:pos="851"/>
        </w:tabs>
        <w:ind w:left="851" w:hanging="851"/>
      </w:pPr>
      <w:rPr>
        <w:rFonts w:hint="default"/>
      </w:rPr>
    </w:lvl>
    <w:lvl w:ilvl="2">
      <w:start w:val="1"/>
      <w:numFmt w:val="decimal"/>
      <w:pStyle w:val="Heading3a"/>
      <w:lvlText w:val="%1.%2.%3"/>
      <w:lvlJc w:val="left"/>
      <w:pPr>
        <w:tabs>
          <w:tab w:val="num" w:pos="851"/>
        </w:tabs>
        <w:ind w:left="851" w:hanging="851"/>
      </w:pPr>
      <w:rPr>
        <w:rFonts w:hint="default"/>
      </w:rPr>
    </w:lvl>
    <w:lvl w:ilvl="3">
      <w:start w:val="1"/>
      <w:numFmt w:val="decimal"/>
      <w:pStyle w:val="Heading4a"/>
      <w:lvlText w:val="%1.%2.%3.%4"/>
      <w:lvlJc w:val="left"/>
      <w:pPr>
        <w:tabs>
          <w:tab w:val="num" w:pos="851"/>
        </w:tabs>
        <w:ind w:left="851" w:hanging="851"/>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8" w15:restartNumberingAfterBreak="0">
    <w:nsid w:val="192B3434"/>
    <w:multiLevelType w:val="multilevel"/>
    <w:tmpl w:val="D10412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6F328C"/>
    <w:multiLevelType w:val="multilevel"/>
    <w:tmpl w:val="88EEBB84"/>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66362A"/>
    <w:multiLevelType w:val="hybridMultilevel"/>
    <w:tmpl w:val="D41CD254"/>
    <w:lvl w:ilvl="0" w:tplc="69BCA93E">
      <w:start w:val="1"/>
      <w:numFmt w:val="bullet"/>
      <w:pStyle w:val="Bullet1"/>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1DF047F8"/>
    <w:multiLevelType w:val="multilevel"/>
    <w:tmpl w:val="6A14F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825AC4"/>
    <w:multiLevelType w:val="hybridMultilevel"/>
    <w:tmpl w:val="ACCC8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502848"/>
    <w:multiLevelType w:val="multilevel"/>
    <w:tmpl w:val="3DD0D0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58D5227"/>
    <w:multiLevelType w:val="multilevel"/>
    <w:tmpl w:val="EB221D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8C37ADF"/>
    <w:multiLevelType w:val="hybridMultilevel"/>
    <w:tmpl w:val="EFBCB22A"/>
    <w:lvl w:ilvl="0" w:tplc="7292C576">
      <w:start w:val="1"/>
      <w:numFmt w:val="bullet"/>
      <w:pStyle w:val="SOWBullet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D90A6C"/>
    <w:multiLevelType w:val="multilevel"/>
    <w:tmpl w:val="10AE5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D66E89"/>
    <w:multiLevelType w:val="multilevel"/>
    <w:tmpl w:val="7F42A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3365C93"/>
    <w:multiLevelType w:val="hybridMultilevel"/>
    <w:tmpl w:val="6C1C0E16"/>
    <w:name w:val="Steps"/>
    <w:lvl w:ilvl="0" w:tplc="F56CDC08">
      <w:start w:val="1"/>
      <w:numFmt w:val="decimal"/>
      <w:pStyle w:val="ListNumber"/>
      <w:lvlText w:val="%1."/>
      <w:lvlJc w:val="left"/>
      <w:pPr>
        <w:ind w:left="720" w:hanging="360"/>
      </w:pPr>
      <w:rPr>
        <w:rFonts w:hint="default"/>
        <w:b/>
        <w:i w:val="0"/>
        <w:color w:val="01577D"/>
        <w:sz w:val="20"/>
        <w:szCs w:val="20"/>
      </w:rPr>
    </w:lvl>
    <w:lvl w:ilvl="1" w:tplc="A238AE80">
      <w:start w:val="1"/>
      <w:numFmt w:val="lowerLetter"/>
      <w:pStyle w:val="ListNumber2"/>
      <w:lvlText w:val="%2."/>
      <w:lvlJc w:val="left"/>
      <w:pPr>
        <w:tabs>
          <w:tab w:val="num" w:pos="1080"/>
        </w:tabs>
        <w:ind w:left="1080" w:hanging="360"/>
      </w:pPr>
      <w:rPr>
        <w:rFonts w:ascii="Arial" w:hAnsi="Arial" w:hint="default"/>
        <w:b/>
        <w:i w:val="0"/>
        <w:color w:val="01577D"/>
        <w:sz w:val="20"/>
        <w:szCs w:val="20"/>
      </w:rPr>
    </w:lvl>
    <w:lvl w:ilvl="2" w:tplc="D79E6786">
      <w:start w:val="1"/>
      <w:numFmt w:val="lowerRoman"/>
      <w:pStyle w:val="ListNumber3"/>
      <w:lvlText w:val="%3."/>
      <w:lvlJc w:val="left"/>
      <w:pPr>
        <w:tabs>
          <w:tab w:val="num" w:pos="1800"/>
        </w:tabs>
        <w:ind w:left="1440" w:hanging="360"/>
      </w:pPr>
      <w:rPr>
        <w:rFonts w:ascii="Arial" w:hAnsi="Arial" w:hint="default"/>
        <w:b/>
        <w:i w:val="0"/>
        <w:color w:val="01577D"/>
        <w:sz w:val="20"/>
        <w:szCs w:val="20"/>
      </w:rPr>
    </w:lvl>
    <w:lvl w:ilvl="3" w:tplc="F7202362">
      <w:start w:val="1"/>
      <w:numFmt w:val="none"/>
      <w:suff w:val="nothing"/>
      <w:lvlText w:val=""/>
      <w:lvlJc w:val="left"/>
      <w:pPr>
        <w:ind w:left="1440" w:firstLine="3240"/>
      </w:pPr>
      <w:rPr>
        <w:rFonts w:ascii="Arial" w:hAnsi="Arial" w:hint="default"/>
        <w:color w:val="7096A1"/>
        <w:sz w:val="20"/>
      </w:rPr>
    </w:lvl>
    <w:lvl w:ilvl="4" w:tplc="B5EA6F14">
      <w:start w:val="1"/>
      <w:numFmt w:val="none"/>
      <w:suff w:val="nothing"/>
      <w:lvlText w:val=""/>
      <w:lvlJc w:val="left"/>
      <w:pPr>
        <w:ind w:left="1440" w:firstLine="3240"/>
      </w:pPr>
      <w:rPr>
        <w:rFonts w:ascii="Arial" w:hAnsi="Arial" w:hint="default"/>
        <w:color w:val="7096A1"/>
        <w:sz w:val="20"/>
      </w:rPr>
    </w:lvl>
    <w:lvl w:ilvl="5" w:tplc="AF76B0BE">
      <w:start w:val="1"/>
      <w:numFmt w:val="none"/>
      <w:lvlText w:val=""/>
      <w:lvlJc w:val="left"/>
      <w:pPr>
        <w:tabs>
          <w:tab w:val="num" w:pos="6840"/>
        </w:tabs>
        <w:ind w:left="1440" w:firstLine="5040"/>
      </w:pPr>
      <w:rPr>
        <w:rFonts w:hint="default"/>
      </w:rPr>
    </w:lvl>
    <w:lvl w:ilvl="6" w:tplc="FB929A8A">
      <w:start w:val="1"/>
      <w:numFmt w:val="none"/>
      <w:lvlText w:val=""/>
      <w:lvlJc w:val="left"/>
      <w:pPr>
        <w:tabs>
          <w:tab w:val="num" w:pos="7200"/>
        </w:tabs>
        <w:ind w:left="1440" w:firstLine="5400"/>
      </w:pPr>
      <w:rPr>
        <w:rFonts w:hint="default"/>
      </w:rPr>
    </w:lvl>
    <w:lvl w:ilvl="7" w:tplc="4A32F280">
      <w:start w:val="1"/>
      <w:numFmt w:val="none"/>
      <w:lvlText w:val=""/>
      <w:lvlJc w:val="left"/>
      <w:pPr>
        <w:tabs>
          <w:tab w:val="num" w:pos="7560"/>
        </w:tabs>
        <w:ind w:left="1440" w:firstLine="5760"/>
      </w:pPr>
      <w:rPr>
        <w:rFonts w:hint="default"/>
      </w:rPr>
    </w:lvl>
    <w:lvl w:ilvl="8" w:tplc="C888AA76">
      <w:start w:val="1"/>
      <w:numFmt w:val="none"/>
      <w:lvlText w:val=""/>
      <w:lvlJc w:val="left"/>
      <w:pPr>
        <w:tabs>
          <w:tab w:val="num" w:pos="7920"/>
        </w:tabs>
        <w:ind w:left="1440" w:firstLine="6120"/>
      </w:pPr>
      <w:rPr>
        <w:rFonts w:hint="default"/>
      </w:rPr>
    </w:lvl>
  </w:abstractNum>
  <w:abstractNum w:abstractNumId="19" w15:restartNumberingAfterBreak="0">
    <w:nsid w:val="35582DC5"/>
    <w:multiLevelType w:val="multilevel"/>
    <w:tmpl w:val="10EA1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49571C"/>
    <w:multiLevelType w:val="multilevel"/>
    <w:tmpl w:val="3454CB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98366E0"/>
    <w:multiLevelType w:val="multilevel"/>
    <w:tmpl w:val="C5C81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9A33C72"/>
    <w:multiLevelType w:val="hybridMultilevel"/>
    <w:tmpl w:val="41189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765938"/>
    <w:multiLevelType w:val="hybridMultilevel"/>
    <w:tmpl w:val="069004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60C6081"/>
    <w:multiLevelType w:val="multilevel"/>
    <w:tmpl w:val="81ECBC7E"/>
    <w:lvl w:ilvl="0">
      <w:start w:val="1"/>
      <w:numFmt w:val="decimal"/>
      <w:pStyle w:val="Heading1"/>
      <w:lvlText w:val="%1."/>
      <w:lvlJc w:val="left"/>
      <w:pPr>
        <w:ind w:left="431" w:hanging="431"/>
      </w:pPr>
      <w:rPr>
        <w:rFonts w:ascii="Cambria" w:eastAsia="MS PGothic" w:hAnsi="Cambria" w:cs="Times New Roman" w:hint="default"/>
        <w:b w:val="0"/>
        <w:bCs w:val="0"/>
        <w:sz w:val="40"/>
        <w:szCs w:val="40"/>
      </w:rPr>
    </w:lvl>
    <w:lvl w:ilvl="1">
      <w:start w:val="1"/>
      <w:numFmt w:val="decimal"/>
      <w:pStyle w:val="Heading2"/>
      <w:lvlText w:val="%1.%2"/>
      <w:lvlJc w:val="left"/>
      <w:pPr>
        <w:ind w:left="431" w:hanging="431"/>
      </w:pPr>
      <w:rPr>
        <w:rFonts w:ascii="Cambria" w:hAnsi="Cambria" w:cs="Arial" w:hint="default"/>
        <w:b/>
        <w:bCs/>
        <w:sz w:val="24"/>
        <w:szCs w:val="24"/>
      </w:rPr>
    </w:lvl>
    <w:lvl w:ilvl="2">
      <w:start w:val="1"/>
      <w:numFmt w:val="decimal"/>
      <w:pStyle w:val="Heading3"/>
      <w:lvlText w:val="%1.%2.%3"/>
      <w:lvlJc w:val="left"/>
      <w:pPr>
        <w:ind w:left="431" w:hanging="431"/>
      </w:pPr>
      <w:rPr>
        <w:rFonts w:hint="default"/>
        <w:sz w:val="24"/>
        <w:szCs w:val="24"/>
      </w:rPr>
    </w:lvl>
    <w:lvl w:ilvl="3">
      <w:start w:val="1"/>
      <w:numFmt w:val="decimal"/>
      <w:pStyle w:val="Heading4"/>
      <w:lvlText w:val="%1.%2.%3.%4"/>
      <w:lvlJc w:val="left"/>
      <w:pPr>
        <w:ind w:left="431" w:hanging="431"/>
      </w:pPr>
      <w:rPr>
        <w:rFonts w:hint="default"/>
      </w:rPr>
    </w:lvl>
    <w:lvl w:ilvl="4">
      <w:start w:val="1"/>
      <w:numFmt w:val="decimal"/>
      <w:pStyle w:val="Heading5"/>
      <w:lvlText w:val="%1.%2.%3.%4.%5"/>
      <w:lvlJc w:val="left"/>
      <w:pPr>
        <w:ind w:left="431" w:hanging="431"/>
      </w:pPr>
      <w:rPr>
        <w:rFonts w:hint="default"/>
      </w:rPr>
    </w:lvl>
    <w:lvl w:ilvl="5">
      <w:start w:val="1"/>
      <w:numFmt w:val="decimal"/>
      <w:pStyle w:val="Heading6"/>
      <w:lvlText w:val="%1.%2.%3.%4.%5.%6"/>
      <w:lvlJc w:val="left"/>
      <w:pPr>
        <w:ind w:left="431" w:hanging="431"/>
      </w:pPr>
      <w:rPr>
        <w:rFonts w:hint="default"/>
      </w:rPr>
    </w:lvl>
    <w:lvl w:ilvl="6">
      <w:start w:val="1"/>
      <w:numFmt w:val="decimal"/>
      <w:pStyle w:val="Heading7"/>
      <w:lvlText w:val="%1.%2.%3.%4.%5.%6.%7"/>
      <w:lvlJc w:val="left"/>
      <w:pPr>
        <w:ind w:left="431" w:hanging="431"/>
      </w:pPr>
      <w:rPr>
        <w:rFonts w:hint="default"/>
      </w:rPr>
    </w:lvl>
    <w:lvl w:ilvl="7">
      <w:start w:val="1"/>
      <w:numFmt w:val="decimal"/>
      <w:pStyle w:val="Heading8"/>
      <w:lvlText w:val="%1.%2.%3.%4.%5.%6.%7.%8"/>
      <w:lvlJc w:val="left"/>
      <w:pPr>
        <w:ind w:left="431" w:hanging="431"/>
      </w:pPr>
      <w:rPr>
        <w:rFonts w:hint="default"/>
      </w:rPr>
    </w:lvl>
    <w:lvl w:ilvl="8">
      <w:start w:val="1"/>
      <w:numFmt w:val="decimal"/>
      <w:pStyle w:val="Heading9"/>
      <w:lvlText w:val="%1.%2.%3.%4.%5.%6.%7.%8.%9"/>
      <w:lvlJc w:val="left"/>
      <w:pPr>
        <w:ind w:left="431" w:hanging="431"/>
      </w:pPr>
      <w:rPr>
        <w:rFonts w:hint="default"/>
      </w:rPr>
    </w:lvl>
  </w:abstractNum>
  <w:abstractNum w:abstractNumId="25" w15:restartNumberingAfterBreak="0">
    <w:nsid w:val="5921129D"/>
    <w:multiLevelType w:val="hybridMultilevel"/>
    <w:tmpl w:val="F2F899C2"/>
    <w:styleLink w:val="BulletedList1"/>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A165A06"/>
    <w:multiLevelType w:val="hybridMultilevel"/>
    <w:tmpl w:val="05248B7E"/>
    <w:lvl w:ilvl="0" w:tplc="5FB071DE">
      <w:start w:val="1"/>
      <w:numFmt w:val="bullet"/>
      <w:pStyle w:val="Bullet"/>
      <w:lvlText w:val=""/>
      <w:lvlJc w:val="left"/>
      <w:pPr>
        <w:ind w:left="720" w:hanging="360"/>
      </w:pPr>
      <w:rPr>
        <w:rFonts w:ascii="Symbol" w:hAnsi="Symbol" w:hint="default"/>
        <w:color w:val="0075B0"/>
        <w:sz w:val="20"/>
        <w:szCs w:val="20"/>
      </w:rPr>
    </w:lvl>
    <w:lvl w:ilvl="1" w:tplc="E5AC885A">
      <w:start w:val="1"/>
      <w:numFmt w:val="bullet"/>
      <w:lvlText w:val=""/>
      <w:lvlJc w:val="left"/>
      <w:pPr>
        <w:tabs>
          <w:tab w:val="num" w:pos="1080"/>
        </w:tabs>
        <w:ind w:left="1080" w:hanging="360"/>
      </w:pPr>
      <w:rPr>
        <w:rFonts w:ascii="Wingdings" w:hAnsi="Wingdings" w:hint="default"/>
        <w:color w:val="72C7E7"/>
        <w:sz w:val="20"/>
        <w:szCs w:val="20"/>
      </w:rPr>
    </w:lvl>
    <w:lvl w:ilvl="2" w:tplc="90301FC6">
      <w:start w:val="1"/>
      <w:numFmt w:val="bullet"/>
      <w:lvlText w:val=""/>
      <w:lvlJc w:val="left"/>
      <w:pPr>
        <w:tabs>
          <w:tab w:val="num" w:pos="1440"/>
        </w:tabs>
        <w:ind w:left="1440" w:hanging="360"/>
      </w:pPr>
      <w:rPr>
        <w:rFonts w:ascii="Wingdings" w:hAnsi="Wingdings" w:hint="default"/>
        <w:color w:val="9A9B9C"/>
        <w:sz w:val="20"/>
        <w:szCs w:val="20"/>
      </w:rPr>
    </w:lvl>
    <w:lvl w:ilvl="3" w:tplc="6EDC650A">
      <w:start w:val="1"/>
      <w:numFmt w:val="none"/>
      <w:lvlText w:val=""/>
      <w:lvlJc w:val="left"/>
      <w:pPr>
        <w:tabs>
          <w:tab w:val="num" w:pos="2520"/>
        </w:tabs>
        <w:ind w:left="2520" w:hanging="360"/>
      </w:pPr>
      <w:rPr>
        <w:rFonts w:hint="default"/>
        <w:sz w:val="20"/>
      </w:rPr>
    </w:lvl>
    <w:lvl w:ilvl="4" w:tplc="9FD8C858">
      <w:start w:val="1"/>
      <w:numFmt w:val="none"/>
      <w:lvlText w:val=""/>
      <w:lvlJc w:val="left"/>
      <w:pPr>
        <w:tabs>
          <w:tab w:val="num" w:pos="1800"/>
        </w:tabs>
        <w:ind w:left="1440" w:firstLine="0"/>
      </w:pPr>
      <w:rPr>
        <w:rFonts w:hint="default"/>
      </w:rPr>
    </w:lvl>
    <w:lvl w:ilvl="5" w:tplc="5EA2D75A">
      <w:start w:val="1"/>
      <w:numFmt w:val="none"/>
      <w:lvlText w:val=""/>
      <w:lvlJc w:val="left"/>
      <w:pPr>
        <w:tabs>
          <w:tab w:val="num" w:pos="2160"/>
        </w:tabs>
        <w:ind w:left="1440" w:firstLine="360"/>
      </w:pPr>
      <w:rPr>
        <w:rFonts w:hint="default"/>
      </w:rPr>
    </w:lvl>
    <w:lvl w:ilvl="6" w:tplc="51C689FA">
      <w:start w:val="1"/>
      <w:numFmt w:val="none"/>
      <w:lvlText w:val=""/>
      <w:lvlJc w:val="left"/>
      <w:pPr>
        <w:tabs>
          <w:tab w:val="num" w:pos="2520"/>
        </w:tabs>
        <w:ind w:left="1440" w:firstLine="720"/>
      </w:pPr>
      <w:rPr>
        <w:rFonts w:hint="default"/>
      </w:rPr>
    </w:lvl>
    <w:lvl w:ilvl="7" w:tplc="9BFA4B1A">
      <w:start w:val="1"/>
      <w:numFmt w:val="none"/>
      <w:lvlText w:val=""/>
      <w:lvlJc w:val="left"/>
      <w:pPr>
        <w:tabs>
          <w:tab w:val="num" w:pos="2880"/>
        </w:tabs>
        <w:ind w:left="1440" w:firstLine="1080"/>
      </w:pPr>
      <w:rPr>
        <w:rFonts w:hint="default"/>
      </w:rPr>
    </w:lvl>
    <w:lvl w:ilvl="8" w:tplc="7B107E38">
      <w:start w:val="1"/>
      <w:numFmt w:val="none"/>
      <w:lvlText w:val=""/>
      <w:lvlJc w:val="left"/>
      <w:pPr>
        <w:tabs>
          <w:tab w:val="num" w:pos="3240"/>
        </w:tabs>
        <w:ind w:left="1440" w:firstLine="1440"/>
      </w:pPr>
      <w:rPr>
        <w:rFonts w:hint="default"/>
      </w:rPr>
    </w:lvl>
  </w:abstractNum>
  <w:abstractNum w:abstractNumId="27" w15:restartNumberingAfterBreak="0">
    <w:nsid w:val="5DE440A1"/>
    <w:multiLevelType w:val="multilevel"/>
    <w:tmpl w:val="D4205BA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846"/>
        </w:tabs>
        <w:ind w:left="846" w:hanging="576"/>
      </w:pPr>
      <w:rPr>
        <w:rFonts w:hint="default"/>
        <w:color w:val="auto"/>
      </w:rPr>
    </w:lvl>
    <w:lvl w:ilvl="2">
      <w:start w:val="1"/>
      <w:numFmt w:val="decimal"/>
      <w:pStyle w:val="Style12"/>
      <w:lvlText w:val="%1.%2.%3"/>
      <w:lvlJc w:val="left"/>
      <w:pPr>
        <w:tabs>
          <w:tab w:val="num" w:pos="792"/>
        </w:tabs>
        <w:ind w:left="360" w:hanging="288"/>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15:restartNumberingAfterBreak="0">
    <w:nsid w:val="5FC01793"/>
    <w:multiLevelType w:val="multilevel"/>
    <w:tmpl w:val="3D8C8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20A7721"/>
    <w:multiLevelType w:val="hybridMultilevel"/>
    <w:tmpl w:val="4A2AC52A"/>
    <w:lvl w:ilvl="0" w:tplc="362A7A92">
      <w:start w:val="1"/>
      <w:numFmt w:val="bullet"/>
      <w:lvlText w:val=""/>
      <w:lvlJc w:val="left"/>
      <w:pPr>
        <w:ind w:left="360" w:hanging="360"/>
      </w:pPr>
      <w:rPr>
        <w:rFonts w:ascii="Symbol" w:hAnsi="Symbol" w:hint="default"/>
        <w:color w:val="0F7799"/>
      </w:rPr>
    </w:lvl>
    <w:lvl w:ilvl="1" w:tplc="B24A418C">
      <w:start w:val="1"/>
      <w:numFmt w:val="bullet"/>
      <w:pStyle w:val="Bullet2"/>
      <w:lvlText w:val=""/>
      <w:lvlJc w:val="left"/>
      <w:pPr>
        <w:ind w:left="720" w:hanging="360"/>
      </w:pPr>
      <w:rPr>
        <w:rFonts w:ascii="Symbol" w:hAnsi="Symbol" w:hint="default"/>
        <w:color w:val="0F7799"/>
      </w:rPr>
    </w:lvl>
    <w:lvl w:ilvl="2" w:tplc="1FC4081E">
      <w:start w:val="1"/>
      <w:numFmt w:val="bullet"/>
      <w:lvlText w:val="-"/>
      <w:lvlJc w:val="left"/>
      <w:pPr>
        <w:ind w:left="1080" w:hanging="360"/>
      </w:pPr>
      <w:rPr>
        <w:rFonts w:ascii="Arial Bold" w:hAnsi="Arial Bold" w:hint="default"/>
        <w:b/>
        <w:i w:val="0"/>
        <w:color w:val="01577D"/>
        <w:sz w:val="24"/>
      </w:rPr>
    </w:lvl>
    <w:lvl w:ilvl="3" w:tplc="EAE27796">
      <w:start w:val="1"/>
      <w:numFmt w:val="bullet"/>
      <w:lvlText w:val=""/>
      <w:lvlJc w:val="left"/>
      <w:pPr>
        <w:ind w:left="1440" w:hanging="360"/>
      </w:pPr>
      <w:rPr>
        <w:rFonts w:ascii="Symbol" w:hAnsi="Symbol" w:hint="default"/>
        <w:color w:val="0F7799"/>
      </w:rPr>
    </w:lvl>
    <w:lvl w:ilvl="4" w:tplc="3FF86472">
      <w:start w:val="1"/>
      <w:numFmt w:val="bullet"/>
      <w:lvlText w:val="-"/>
      <w:lvlJc w:val="left"/>
      <w:pPr>
        <w:ind w:left="1800" w:hanging="360"/>
      </w:pPr>
      <w:rPr>
        <w:rFonts w:ascii="Arial Bold" w:hAnsi="Arial Bold" w:hint="default"/>
        <w:b/>
        <w:i w:val="0"/>
        <w:color w:val="01577D"/>
        <w:sz w:val="24"/>
      </w:rPr>
    </w:lvl>
    <w:lvl w:ilvl="5" w:tplc="E1E6E9E0">
      <w:start w:val="1"/>
      <w:numFmt w:val="bullet"/>
      <w:lvlText w:val=""/>
      <w:lvlJc w:val="left"/>
      <w:pPr>
        <w:ind w:left="2160" w:hanging="360"/>
      </w:pPr>
      <w:rPr>
        <w:rFonts w:ascii="Symbol" w:hAnsi="Symbol" w:hint="default"/>
        <w:color w:val="0F7799"/>
      </w:rPr>
    </w:lvl>
    <w:lvl w:ilvl="6" w:tplc="DD2684FC">
      <w:start w:val="1"/>
      <w:numFmt w:val="bullet"/>
      <w:lvlText w:val=""/>
      <w:lvlJc w:val="left"/>
      <w:pPr>
        <w:ind w:left="2520" w:hanging="360"/>
      </w:pPr>
      <w:rPr>
        <w:rFonts w:ascii="Symbol" w:hAnsi="Symbol" w:hint="default"/>
        <w:color w:val="0F7799"/>
      </w:rPr>
    </w:lvl>
    <w:lvl w:ilvl="7" w:tplc="5A6071C4">
      <w:start w:val="1"/>
      <w:numFmt w:val="bullet"/>
      <w:lvlText w:val=""/>
      <w:lvlJc w:val="left"/>
      <w:pPr>
        <w:ind w:left="2880" w:hanging="360"/>
      </w:pPr>
      <w:rPr>
        <w:rFonts w:ascii="Symbol" w:hAnsi="Symbol" w:hint="default"/>
        <w:color w:val="0F7799"/>
      </w:rPr>
    </w:lvl>
    <w:lvl w:ilvl="8" w:tplc="F3E09B54">
      <w:start w:val="1"/>
      <w:numFmt w:val="bullet"/>
      <w:lvlText w:val=""/>
      <w:lvlJc w:val="left"/>
      <w:pPr>
        <w:ind w:left="3240" w:hanging="360"/>
      </w:pPr>
      <w:rPr>
        <w:rFonts w:ascii="Symbol" w:hAnsi="Symbol" w:hint="default"/>
        <w:color w:val="0F7799"/>
      </w:rPr>
    </w:lvl>
  </w:abstractNum>
  <w:abstractNum w:abstractNumId="30" w15:restartNumberingAfterBreak="0">
    <w:nsid w:val="62396CB2"/>
    <w:multiLevelType w:val="multilevel"/>
    <w:tmpl w:val="62D4DE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6B217E2"/>
    <w:multiLevelType w:val="multilevel"/>
    <w:tmpl w:val="FB767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7921237"/>
    <w:multiLevelType w:val="multilevel"/>
    <w:tmpl w:val="D2EA0A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7A900AF"/>
    <w:multiLevelType w:val="hybridMultilevel"/>
    <w:tmpl w:val="5A96A26A"/>
    <w:styleLink w:val="BulletedList"/>
    <w:lvl w:ilvl="0" w:tplc="57ACF7C8">
      <w:start w:val="1"/>
      <w:numFmt w:val="bullet"/>
      <w:lvlText w:val=""/>
      <w:lvlJc w:val="left"/>
      <w:pPr>
        <w:ind w:left="360" w:hanging="360"/>
      </w:pPr>
      <w:rPr>
        <w:rFonts w:ascii="Symbol" w:hAnsi="Symbol" w:hint="default"/>
        <w:color w:val="0F7799"/>
      </w:rPr>
    </w:lvl>
    <w:lvl w:ilvl="1" w:tplc="7F707D1A">
      <w:start w:val="1"/>
      <w:numFmt w:val="bullet"/>
      <w:lvlText w:val=""/>
      <w:lvlJc w:val="left"/>
      <w:pPr>
        <w:ind w:left="720" w:hanging="360"/>
      </w:pPr>
      <w:rPr>
        <w:rFonts w:ascii="Symbol" w:hAnsi="Symbol" w:hint="default"/>
        <w:color w:val="0F7799"/>
      </w:rPr>
    </w:lvl>
    <w:lvl w:ilvl="2" w:tplc="F4E809F0">
      <w:start w:val="1"/>
      <w:numFmt w:val="bullet"/>
      <w:lvlText w:val=""/>
      <w:lvlJc w:val="left"/>
      <w:pPr>
        <w:ind w:left="1080" w:hanging="360"/>
      </w:pPr>
      <w:rPr>
        <w:rFonts w:ascii="Symbol" w:hAnsi="Symbol" w:hint="default"/>
        <w:color w:val="0F7799"/>
      </w:rPr>
    </w:lvl>
    <w:lvl w:ilvl="3" w:tplc="8996B3D8">
      <w:start w:val="1"/>
      <w:numFmt w:val="bullet"/>
      <w:lvlText w:val=""/>
      <w:lvlJc w:val="left"/>
      <w:pPr>
        <w:ind w:left="1440" w:hanging="360"/>
      </w:pPr>
      <w:rPr>
        <w:rFonts w:ascii="Symbol" w:hAnsi="Symbol" w:hint="default"/>
        <w:color w:val="0F7799"/>
      </w:rPr>
    </w:lvl>
    <w:lvl w:ilvl="4" w:tplc="FEDE2270">
      <w:start w:val="1"/>
      <w:numFmt w:val="bullet"/>
      <w:lvlText w:val=""/>
      <w:lvlJc w:val="left"/>
      <w:pPr>
        <w:ind w:left="1800" w:hanging="360"/>
      </w:pPr>
      <w:rPr>
        <w:rFonts w:ascii="Symbol" w:hAnsi="Symbol" w:hint="default"/>
        <w:color w:val="0F7799"/>
      </w:rPr>
    </w:lvl>
    <w:lvl w:ilvl="5" w:tplc="93768B10">
      <w:start w:val="1"/>
      <w:numFmt w:val="bullet"/>
      <w:lvlText w:val=""/>
      <w:lvlJc w:val="left"/>
      <w:pPr>
        <w:ind w:left="2160" w:hanging="360"/>
      </w:pPr>
      <w:rPr>
        <w:rFonts w:ascii="Symbol" w:hAnsi="Symbol" w:hint="default"/>
        <w:color w:val="0F7799"/>
      </w:rPr>
    </w:lvl>
    <w:lvl w:ilvl="6" w:tplc="8B943496">
      <w:start w:val="1"/>
      <w:numFmt w:val="bullet"/>
      <w:lvlText w:val=""/>
      <w:lvlJc w:val="left"/>
      <w:pPr>
        <w:ind w:left="2520" w:hanging="360"/>
      </w:pPr>
      <w:rPr>
        <w:rFonts w:ascii="Symbol" w:hAnsi="Symbol" w:hint="default"/>
        <w:color w:val="0F7799"/>
      </w:rPr>
    </w:lvl>
    <w:lvl w:ilvl="7" w:tplc="B6D0BD92">
      <w:start w:val="1"/>
      <w:numFmt w:val="bullet"/>
      <w:lvlText w:val=""/>
      <w:lvlJc w:val="left"/>
      <w:pPr>
        <w:ind w:left="2880" w:hanging="360"/>
      </w:pPr>
      <w:rPr>
        <w:rFonts w:ascii="Symbol" w:hAnsi="Symbol" w:hint="default"/>
        <w:color w:val="0F7799"/>
      </w:rPr>
    </w:lvl>
    <w:lvl w:ilvl="8" w:tplc="28862762">
      <w:start w:val="1"/>
      <w:numFmt w:val="bullet"/>
      <w:lvlText w:val=""/>
      <w:lvlJc w:val="left"/>
      <w:pPr>
        <w:ind w:left="3240" w:hanging="360"/>
      </w:pPr>
      <w:rPr>
        <w:rFonts w:ascii="Symbol" w:hAnsi="Symbol" w:hint="default"/>
        <w:color w:val="0F7799"/>
      </w:rPr>
    </w:lvl>
  </w:abstractNum>
  <w:abstractNum w:abstractNumId="34" w15:restartNumberingAfterBreak="0">
    <w:nsid w:val="69B51935"/>
    <w:multiLevelType w:val="hybridMultilevel"/>
    <w:tmpl w:val="56BCF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D4719E"/>
    <w:multiLevelType w:val="multilevel"/>
    <w:tmpl w:val="FFF04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5470D4"/>
    <w:multiLevelType w:val="multilevel"/>
    <w:tmpl w:val="898AE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1CE4B63"/>
    <w:multiLevelType w:val="multilevel"/>
    <w:tmpl w:val="948C5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B8761A"/>
    <w:multiLevelType w:val="multilevel"/>
    <w:tmpl w:val="C68C9DFE"/>
    <w:lvl w:ilvl="0">
      <w:start w:val="1"/>
      <w:numFmt w:val="decimal"/>
      <w:pStyle w:val="ITB1"/>
      <w:lvlText w:val="%1.0"/>
      <w:lvlJc w:val="left"/>
      <w:pPr>
        <w:ind w:left="720" w:hanging="720"/>
      </w:pPr>
      <w:rPr>
        <w:rFonts w:asciiTheme="minorBidi" w:hAnsiTheme="minorBidi" w:cstheme="minorBidi" w:hint="default"/>
        <w:b/>
        <w:bCs/>
        <w:color w:val="auto"/>
      </w:rPr>
    </w:lvl>
    <w:lvl w:ilvl="1">
      <w:start w:val="1"/>
      <w:numFmt w:val="decimal"/>
      <w:pStyle w:val="ITB11"/>
      <w:lvlText w:val="%1.%2 "/>
      <w:lvlJc w:val="left"/>
      <w:pPr>
        <w:ind w:left="1440" w:hanging="720"/>
      </w:pPr>
      <w:rPr>
        <w:rFonts w:asciiTheme="minorBidi" w:hAnsiTheme="minorBidi" w:cstheme="minorBidi" w:hint="default"/>
        <w:b/>
        <w:bCs/>
        <w:i w:val="0"/>
        <w:iCs w:val="0"/>
        <w:caps w:val="0"/>
        <w:smallCaps w:val="0"/>
        <w:strike w:val="0"/>
        <w:dstrike w:val="0"/>
        <w:noProof w:val="0"/>
        <w:vanish w:val="0"/>
        <w:color w:val="auto"/>
        <w:spacing w:val="0"/>
        <w:kern w:val="0"/>
        <w:position w:val="0"/>
        <w:sz w:val="20"/>
        <w:szCs w:val="2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
      <w:lvlJc w:val="left"/>
      <w:pPr>
        <w:ind w:left="1890" w:hanging="720"/>
      </w:pPr>
      <w:rPr>
        <w:rFonts w:ascii="Arial" w:hAnsi="Arial" w:cs="Arial" w:hint="default"/>
        <w:b w:val="0"/>
        <w:bCs w:val="0"/>
        <w:i w:val="0"/>
        <w:iCs w:val="0"/>
        <w:color w:val="000000" w:themeColor="text1"/>
        <w:sz w:val="20"/>
        <w:szCs w:val="20"/>
      </w:rPr>
    </w:lvl>
    <w:lvl w:ilvl="3">
      <w:start w:val="1"/>
      <w:numFmt w:val="lowerLetter"/>
      <w:lvlText w:val="%4) "/>
      <w:lvlJc w:val="left"/>
      <w:pPr>
        <w:tabs>
          <w:tab w:val="num" w:pos="2160"/>
        </w:tabs>
        <w:ind w:left="2880" w:hanging="720"/>
      </w:pPr>
      <w:rPr>
        <w:rFonts w:hint="default"/>
        <w:b w:val="0"/>
        <w:bCs w:val="0"/>
        <w:i w:val="0"/>
        <w:iCs w:val="0"/>
        <w:color w:val="000000" w:themeColor="text1"/>
      </w:rPr>
    </w:lvl>
    <w:lvl w:ilvl="4">
      <w:start w:val="1"/>
      <w:numFmt w:val="lowerRoman"/>
      <w:lvlText w:val="(%5) "/>
      <w:lvlJc w:val="left"/>
      <w:pPr>
        <w:ind w:left="3600" w:hanging="720"/>
      </w:pPr>
      <w:rPr>
        <w:rFonts w:hint="default"/>
        <w:strike w:val="0"/>
      </w:rPr>
    </w:lvl>
    <w:lvl w:ilvl="5">
      <w:start w:val="1"/>
      <w:numFmt w:val="bullet"/>
      <w:lvlText w:val=""/>
      <w:lvlJc w:val="left"/>
      <w:pPr>
        <w:ind w:left="2520" w:hanging="720"/>
      </w:pPr>
      <w:rPr>
        <w:rFonts w:ascii="Symbol" w:hAnsi="Symbol" w:hint="default"/>
      </w:rPr>
    </w:lvl>
    <w:lvl w:ilvl="6">
      <w:start w:val="1"/>
      <w:numFmt w:val="decimal"/>
      <w:lvlText w:val="%1.%2.%3.%4.%5.%6.%7."/>
      <w:lvlJc w:val="left"/>
      <w:pPr>
        <w:ind w:left="2880" w:hanging="720"/>
      </w:pPr>
      <w:rPr>
        <w:rFonts w:hint="default"/>
      </w:rPr>
    </w:lvl>
    <w:lvl w:ilvl="7">
      <w:start w:val="1"/>
      <w:numFmt w:val="decimal"/>
      <w:lvlText w:val="%1.%2.%3.%4.%5.%6.%7.%8."/>
      <w:lvlJc w:val="left"/>
      <w:pPr>
        <w:ind w:left="3240" w:hanging="720"/>
      </w:pPr>
      <w:rPr>
        <w:rFonts w:hint="default"/>
      </w:rPr>
    </w:lvl>
    <w:lvl w:ilvl="8">
      <w:start w:val="1"/>
      <w:numFmt w:val="decimal"/>
      <w:lvlText w:val="%1.%2.%3.%4.%5.%6.%7.%8.%9."/>
      <w:lvlJc w:val="left"/>
      <w:pPr>
        <w:ind w:left="3600" w:hanging="720"/>
      </w:pPr>
      <w:rPr>
        <w:rFonts w:hint="default"/>
      </w:rPr>
    </w:lvl>
  </w:abstractNum>
  <w:abstractNum w:abstractNumId="39" w15:restartNumberingAfterBreak="0">
    <w:nsid w:val="7D807694"/>
    <w:multiLevelType w:val="multilevel"/>
    <w:tmpl w:val="7B749BDE"/>
    <w:lvl w:ilvl="0">
      <w:start w:val="3"/>
      <w:numFmt w:val="decimal"/>
      <w:pStyle w:val="Style4"/>
      <w:lvlText w:val="%1"/>
      <w:lvlJc w:val="left"/>
      <w:pPr>
        <w:tabs>
          <w:tab w:val="num" w:pos="432"/>
        </w:tabs>
        <w:ind w:left="432" w:hanging="432"/>
      </w:pPr>
      <w:rPr>
        <w:rFonts w:hint="default"/>
      </w:rPr>
    </w:lvl>
    <w:lvl w:ilvl="1">
      <w:start w:val="1"/>
      <w:numFmt w:val="decimal"/>
      <w:pStyle w:val="Style3"/>
      <w:lvlText w:val="%1.%2"/>
      <w:lvlJc w:val="left"/>
      <w:pPr>
        <w:tabs>
          <w:tab w:val="num" w:pos="846"/>
        </w:tabs>
        <w:ind w:left="846" w:hanging="576"/>
      </w:pPr>
      <w:rPr>
        <w:rFonts w:hint="default"/>
        <w:color w:val="auto"/>
      </w:rPr>
    </w:lvl>
    <w:lvl w:ilvl="2">
      <w:start w:val="1"/>
      <w:numFmt w:val="decimal"/>
      <w:pStyle w:val="Style5"/>
      <w:lvlText w:val="%1.%2.%3"/>
      <w:lvlJc w:val="left"/>
      <w:pPr>
        <w:tabs>
          <w:tab w:val="num" w:pos="792"/>
        </w:tabs>
        <w:ind w:left="360" w:hanging="288"/>
      </w:pPr>
      <w:rPr>
        <w:rFonts w:hint="default"/>
      </w:rPr>
    </w:lvl>
    <w:lvl w:ilvl="3">
      <w:start w:val="1"/>
      <w:numFmt w:val="decimal"/>
      <w:pStyle w:val="Style6"/>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16cid:durableId="1824348776">
    <w:abstractNumId w:val="33"/>
  </w:num>
  <w:num w:numId="2" w16cid:durableId="1981032511">
    <w:abstractNumId w:val="29"/>
  </w:num>
  <w:num w:numId="3" w16cid:durableId="1556114291">
    <w:abstractNumId w:val="26"/>
  </w:num>
  <w:num w:numId="4" w16cid:durableId="808012517">
    <w:abstractNumId w:val="18"/>
  </w:num>
  <w:num w:numId="5" w16cid:durableId="356273381">
    <w:abstractNumId w:val="10"/>
  </w:num>
  <w:num w:numId="6" w16cid:durableId="382027070">
    <w:abstractNumId w:val="25"/>
  </w:num>
  <w:num w:numId="7" w16cid:durableId="1869950961">
    <w:abstractNumId w:val="7"/>
  </w:num>
  <w:num w:numId="8" w16cid:durableId="990325410">
    <w:abstractNumId w:val="24"/>
  </w:num>
  <w:num w:numId="9" w16cid:durableId="1852254857">
    <w:abstractNumId w:val="0"/>
    <w:lvlOverride w:ilvl="0">
      <w:lvl w:ilvl="0">
        <w:start w:val="1"/>
        <w:numFmt w:val="bullet"/>
        <w:pStyle w:val="ListBullet"/>
        <w:lvlText w:val=""/>
        <w:lvlJc w:val="left"/>
        <w:pPr>
          <w:tabs>
            <w:tab w:val="num" w:pos="1800"/>
          </w:tabs>
          <w:ind w:left="1800" w:hanging="360"/>
        </w:pPr>
        <w:rPr>
          <w:rFonts w:ascii="Symbol" w:hAnsi="Symbol" w:hint="default"/>
          <w:color w:val="auto"/>
          <w:sz w:val="16"/>
        </w:rPr>
      </w:lvl>
    </w:lvlOverride>
  </w:num>
  <w:num w:numId="10" w16cid:durableId="72438358">
    <w:abstractNumId w:val="39"/>
  </w:num>
  <w:num w:numId="11" w16cid:durableId="1106458941">
    <w:abstractNumId w:val="38"/>
  </w:num>
  <w:num w:numId="12" w16cid:durableId="385496341">
    <w:abstractNumId w:val="27"/>
  </w:num>
  <w:num w:numId="13" w16cid:durableId="1365978065">
    <w:abstractNumId w:val="15"/>
  </w:num>
  <w:num w:numId="14" w16cid:durableId="420874595">
    <w:abstractNumId w:val="22"/>
  </w:num>
  <w:num w:numId="15" w16cid:durableId="945847538">
    <w:abstractNumId w:val="12"/>
  </w:num>
  <w:num w:numId="16" w16cid:durableId="1165628036">
    <w:abstractNumId w:val="4"/>
  </w:num>
  <w:num w:numId="17" w16cid:durableId="1251550740">
    <w:abstractNumId w:val="2"/>
  </w:num>
  <w:num w:numId="18" w16cid:durableId="781609059">
    <w:abstractNumId w:val="14"/>
  </w:num>
  <w:num w:numId="19" w16cid:durableId="351954946">
    <w:abstractNumId w:val="32"/>
  </w:num>
  <w:num w:numId="20" w16cid:durableId="1855798346">
    <w:abstractNumId w:val="8"/>
  </w:num>
  <w:num w:numId="21" w16cid:durableId="1458798094">
    <w:abstractNumId w:val="13"/>
  </w:num>
  <w:num w:numId="22" w16cid:durableId="858548440">
    <w:abstractNumId w:val="20"/>
  </w:num>
  <w:num w:numId="23" w16cid:durableId="1001350615">
    <w:abstractNumId w:val="30"/>
  </w:num>
  <w:num w:numId="24" w16cid:durableId="688989045">
    <w:abstractNumId w:val="24"/>
    <w:lvlOverride w:ilvl="0">
      <w:startOverride w:val="4"/>
    </w:lvlOverride>
    <w:lvlOverride w:ilvl="1">
      <w:startOverride w:val="6"/>
    </w:lvlOverride>
  </w:num>
  <w:num w:numId="25" w16cid:durableId="844443666">
    <w:abstractNumId w:val="23"/>
  </w:num>
  <w:num w:numId="26" w16cid:durableId="2080519173">
    <w:abstractNumId w:val="24"/>
    <w:lvlOverride w:ilvl="0">
      <w:startOverride w:val="4"/>
    </w:lvlOverride>
    <w:lvlOverride w:ilvl="1">
      <w:startOverride w:val="3"/>
    </w:lvlOverride>
    <w:lvlOverride w:ilvl="2">
      <w:startOverride w:val="5"/>
    </w:lvlOverride>
  </w:num>
  <w:num w:numId="27" w16cid:durableId="952401890">
    <w:abstractNumId w:val="17"/>
  </w:num>
  <w:num w:numId="28" w16cid:durableId="1355693876">
    <w:abstractNumId w:val="21"/>
  </w:num>
  <w:num w:numId="29" w16cid:durableId="1843625265">
    <w:abstractNumId w:val="1"/>
  </w:num>
  <w:num w:numId="30" w16cid:durableId="530992027">
    <w:abstractNumId w:val="11"/>
  </w:num>
  <w:num w:numId="31" w16cid:durableId="1945722315">
    <w:abstractNumId w:val="3"/>
  </w:num>
  <w:num w:numId="32" w16cid:durableId="1599631179">
    <w:abstractNumId w:val="6"/>
  </w:num>
  <w:num w:numId="33" w16cid:durableId="520240761">
    <w:abstractNumId w:val="28"/>
  </w:num>
  <w:num w:numId="34" w16cid:durableId="910239565">
    <w:abstractNumId w:val="36"/>
  </w:num>
  <w:num w:numId="35" w16cid:durableId="1394307877">
    <w:abstractNumId w:val="31"/>
  </w:num>
  <w:num w:numId="36" w16cid:durableId="908658531">
    <w:abstractNumId w:val="19"/>
  </w:num>
  <w:num w:numId="37" w16cid:durableId="1978367394">
    <w:abstractNumId w:val="24"/>
    <w:lvlOverride w:ilvl="0">
      <w:startOverride w:val="5"/>
    </w:lvlOverride>
    <w:lvlOverride w:ilvl="1">
      <w:startOverride w:val="4"/>
    </w:lvlOverride>
    <w:lvlOverride w:ilvl="2">
      <w:startOverride w:val="1"/>
    </w:lvlOverride>
    <w:lvlOverride w:ilvl="3">
      <w:startOverride w:val="1"/>
    </w:lvlOverride>
  </w:num>
  <w:num w:numId="38" w16cid:durableId="1036079540">
    <w:abstractNumId w:val="24"/>
  </w:num>
  <w:num w:numId="39" w16cid:durableId="1976328713">
    <w:abstractNumId w:val="24"/>
    <w:lvlOverride w:ilvl="0">
      <w:startOverride w:val="5"/>
    </w:lvlOverride>
    <w:lvlOverride w:ilvl="1">
      <w:startOverride w:val="4"/>
    </w:lvlOverride>
    <w:lvlOverride w:ilvl="2">
      <w:startOverride w:val="1"/>
    </w:lvlOverride>
  </w:num>
  <w:num w:numId="40" w16cid:durableId="920065322">
    <w:abstractNumId w:val="24"/>
  </w:num>
  <w:num w:numId="41" w16cid:durableId="1885167102">
    <w:abstractNumId w:val="24"/>
  </w:num>
  <w:num w:numId="42" w16cid:durableId="505243870">
    <w:abstractNumId w:val="24"/>
  </w:num>
  <w:num w:numId="43" w16cid:durableId="1380938921">
    <w:abstractNumId w:val="9"/>
  </w:num>
  <w:num w:numId="44" w16cid:durableId="2022665079">
    <w:abstractNumId w:val="35"/>
  </w:num>
  <w:num w:numId="45" w16cid:durableId="29041706">
    <w:abstractNumId w:val="37"/>
  </w:num>
  <w:num w:numId="46" w16cid:durableId="1513033359">
    <w:abstractNumId w:val="5"/>
  </w:num>
  <w:num w:numId="47" w16cid:durableId="1629896776">
    <w:abstractNumId w:val="16"/>
  </w:num>
  <w:num w:numId="48" w16cid:durableId="706375629">
    <w:abstractNumId w:val="34"/>
  </w:num>
  <w:num w:numId="49" w16cid:durableId="1714961982">
    <w:abstractNumId w:val="24"/>
    <w:lvlOverride w:ilvl="0">
      <w:startOverride w:val="5"/>
    </w:lvlOverride>
    <w:lvlOverride w:ilvl="1">
      <w:startOverride w:val="4"/>
    </w:lvlOverride>
    <w:lvlOverride w:ilvl="2">
      <w:startOverride w:val="1"/>
    </w:lvlOverride>
    <w:lvlOverride w:ilvl="3">
      <w:startOverride w:val="6"/>
    </w:lvlOverride>
  </w:num>
  <w:num w:numId="50" w16cid:durableId="1021972952">
    <w:abstractNumId w:val="24"/>
    <w:lvlOverride w:ilvl="0">
      <w:startOverride w:val="6"/>
    </w:lvlOverride>
    <w:lvlOverride w:ilvl="1">
      <w:startOverride w:val="4"/>
    </w:lvlOverride>
    <w:lvlOverride w:ilvl="2">
      <w:startOverride w:val="2"/>
    </w:lvlOverride>
    <w:lvlOverride w:ilvl="3">
      <w:startOverride w:val="6"/>
    </w:lvlOverride>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hideSpellingErrors/>
  <w:hideGrammaticalErrors/>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LUwMTQ3sjC2MDc3MjRX0lEKTi0uzszPAykwqgUAar3TjSwAAAA="/>
  </w:docVars>
  <w:rsids>
    <w:rsidRoot w:val="009857AF"/>
    <w:rsid w:val="0000037E"/>
    <w:rsid w:val="0000039C"/>
    <w:rsid w:val="00000468"/>
    <w:rsid w:val="0000076E"/>
    <w:rsid w:val="000008C7"/>
    <w:rsid w:val="00000A24"/>
    <w:rsid w:val="00000C88"/>
    <w:rsid w:val="00001167"/>
    <w:rsid w:val="00001410"/>
    <w:rsid w:val="000016D8"/>
    <w:rsid w:val="00001703"/>
    <w:rsid w:val="000017B3"/>
    <w:rsid w:val="00001B24"/>
    <w:rsid w:val="00001F3A"/>
    <w:rsid w:val="00001F5D"/>
    <w:rsid w:val="00002170"/>
    <w:rsid w:val="00002386"/>
    <w:rsid w:val="0000244F"/>
    <w:rsid w:val="00002C0E"/>
    <w:rsid w:val="00002EBF"/>
    <w:rsid w:val="000030E7"/>
    <w:rsid w:val="00003136"/>
    <w:rsid w:val="00003230"/>
    <w:rsid w:val="000032CA"/>
    <w:rsid w:val="000032E2"/>
    <w:rsid w:val="000034EE"/>
    <w:rsid w:val="000035D3"/>
    <w:rsid w:val="000037B0"/>
    <w:rsid w:val="000037B5"/>
    <w:rsid w:val="000037BB"/>
    <w:rsid w:val="00003871"/>
    <w:rsid w:val="000038E7"/>
    <w:rsid w:val="00003A05"/>
    <w:rsid w:val="00003DED"/>
    <w:rsid w:val="00003FFB"/>
    <w:rsid w:val="000042A7"/>
    <w:rsid w:val="00004323"/>
    <w:rsid w:val="000044C0"/>
    <w:rsid w:val="000046B7"/>
    <w:rsid w:val="000047C3"/>
    <w:rsid w:val="000048DE"/>
    <w:rsid w:val="00004F6E"/>
    <w:rsid w:val="000055C1"/>
    <w:rsid w:val="000055D0"/>
    <w:rsid w:val="000058AD"/>
    <w:rsid w:val="000059CF"/>
    <w:rsid w:val="00005A36"/>
    <w:rsid w:val="00005BC0"/>
    <w:rsid w:val="00005EDD"/>
    <w:rsid w:val="00006101"/>
    <w:rsid w:val="000063E3"/>
    <w:rsid w:val="00006656"/>
    <w:rsid w:val="00006AC2"/>
    <w:rsid w:val="00006B89"/>
    <w:rsid w:val="00006C9D"/>
    <w:rsid w:val="0000728F"/>
    <w:rsid w:val="000075FB"/>
    <w:rsid w:val="00007740"/>
    <w:rsid w:val="000078A2"/>
    <w:rsid w:val="00007A41"/>
    <w:rsid w:val="00007B3A"/>
    <w:rsid w:val="00007B4F"/>
    <w:rsid w:val="00007FED"/>
    <w:rsid w:val="000101AF"/>
    <w:rsid w:val="0001053D"/>
    <w:rsid w:val="0001086A"/>
    <w:rsid w:val="00010A49"/>
    <w:rsid w:val="00010B09"/>
    <w:rsid w:val="00010D6B"/>
    <w:rsid w:val="00010E02"/>
    <w:rsid w:val="00010E0B"/>
    <w:rsid w:val="0001114B"/>
    <w:rsid w:val="0001119A"/>
    <w:rsid w:val="00011433"/>
    <w:rsid w:val="00011604"/>
    <w:rsid w:val="000117A2"/>
    <w:rsid w:val="00011B12"/>
    <w:rsid w:val="00011D8D"/>
    <w:rsid w:val="00012231"/>
    <w:rsid w:val="00012273"/>
    <w:rsid w:val="00012339"/>
    <w:rsid w:val="0001247E"/>
    <w:rsid w:val="000126BF"/>
    <w:rsid w:val="00012707"/>
    <w:rsid w:val="00012877"/>
    <w:rsid w:val="000130A6"/>
    <w:rsid w:val="000130D6"/>
    <w:rsid w:val="0001314D"/>
    <w:rsid w:val="00013161"/>
    <w:rsid w:val="000134F6"/>
    <w:rsid w:val="000135FF"/>
    <w:rsid w:val="0001367D"/>
    <w:rsid w:val="000137E1"/>
    <w:rsid w:val="0001394B"/>
    <w:rsid w:val="00013C11"/>
    <w:rsid w:val="00013D58"/>
    <w:rsid w:val="00013E76"/>
    <w:rsid w:val="0001432F"/>
    <w:rsid w:val="000144A8"/>
    <w:rsid w:val="000144BD"/>
    <w:rsid w:val="000147B0"/>
    <w:rsid w:val="00014957"/>
    <w:rsid w:val="00014A48"/>
    <w:rsid w:val="00014D56"/>
    <w:rsid w:val="00015357"/>
    <w:rsid w:val="00015563"/>
    <w:rsid w:val="000156E1"/>
    <w:rsid w:val="00015A90"/>
    <w:rsid w:val="00015D68"/>
    <w:rsid w:val="00015E9B"/>
    <w:rsid w:val="00016093"/>
    <w:rsid w:val="00016194"/>
    <w:rsid w:val="000161F6"/>
    <w:rsid w:val="0001657B"/>
    <w:rsid w:val="00016962"/>
    <w:rsid w:val="00016DA7"/>
    <w:rsid w:val="00017051"/>
    <w:rsid w:val="00017297"/>
    <w:rsid w:val="000177A4"/>
    <w:rsid w:val="00017883"/>
    <w:rsid w:val="00017B31"/>
    <w:rsid w:val="00017C7C"/>
    <w:rsid w:val="00017CD7"/>
    <w:rsid w:val="00017EBE"/>
    <w:rsid w:val="00020262"/>
    <w:rsid w:val="0002076F"/>
    <w:rsid w:val="00020A04"/>
    <w:rsid w:val="00020DDA"/>
    <w:rsid w:val="00021233"/>
    <w:rsid w:val="000216E3"/>
    <w:rsid w:val="000217B1"/>
    <w:rsid w:val="00021C25"/>
    <w:rsid w:val="000223A2"/>
    <w:rsid w:val="000223C9"/>
    <w:rsid w:val="00022A07"/>
    <w:rsid w:val="00022DCA"/>
    <w:rsid w:val="00022EE6"/>
    <w:rsid w:val="000230BF"/>
    <w:rsid w:val="000230F8"/>
    <w:rsid w:val="00023499"/>
    <w:rsid w:val="000234E3"/>
    <w:rsid w:val="000235BC"/>
    <w:rsid w:val="000235CE"/>
    <w:rsid w:val="0002362B"/>
    <w:rsid w:val="000237BB"/>
    <w:rsid w:val="000237C1"/>
    <w:rsid w:val="00023A03"/>
    <w:rsid w:val="00023E1C"/>
    <w:rsid w:val="00023FE5"/>
    <w:rsid w:val="0002431B"/>
    <w:rsid w:val="000244B4"/>
    <w:rsid w:val="000247C7"/>
    <w:rsid w:val="00024F59"/>
    <w:rsid w:val="00024F72"/>
    <w:rsid w:val="00024F94"/>
    <w:rsid w:val="000253A4"/>
    <w:rsid w:val="0002542D"/>
    <w:rsid w:val="0002546E"/>
    <w:rsid w:val="00025ABC"/>
    <w:rsid w:val="00025B11"/>
    <w:rsid w:val="00025E4A"/>
    <w:rsid w:val="00026137"/>
    <w:rsid w:val="000263C6"/>
    <w:rsid w:val="000263F0"/>
    <w:rsid w:val="00026694"/>
    <w:rsid w:val="00026745"/>
    <w:rsid w:val="000268E1"/>
    <w:rsid w:val="00026AA9"/>
    <w:rsid w:val="00026AB0"/>
    <w:rsid w:val="00026B43"/>
    <w:rsid w:val="00027166"/>
    <w:rsid w:val="0002717F"/>
    <w:rsid w:val="000279A6"/>
    <w:rsid w:val="00027CFD"/>
    <w:rsid w:val="00027DE4"/>
    <w:rsid w:val="00027EF2"/>
    <w:rsid w:val="00030319"/>
    <w:rsid w:val="00030934"/>
    <w:rsid w:val="00030A23"/>
    <w:rsid w:val="00030F1A"/>
    <w:rsid w:val="000311D4"/>
    <w:rsid w:val="0003137A"/>
    <w:rsid w:val="000317BB"/>
    <w:rsid w:val="0003191D"/>
    <w:rsid w:val="00031AA2"/>
    <w:rsid w:val="00031B58"/>
    <w:rsid w:val="00031BD1"/>
    <w:rsid w:val="00031DDD"/>
    <w:rsid w:val="00032146"/>
    <w:rsid w:val="000321ED"/>
    <w:rsid w:val="0003253C"/>
    <w:rsid w:val="000326DD"/>
    <w:rsid w:val="0003289A"/>
    <w:rsid w:val="00032E05"/>
    <w:rsid w:val="000332DC"/>
    <w:rsid w:val="00033409"/>
    <w:rsid w:val="000334B7"/>
    <w:rsid w:val="00033D16"/>
    <w:rsid w:val="00033F94"/>
    <w:rsid w:val="00033FF4"/>
    <w:rsid w:val="00034112"/>
    <w:rsid w:val="0003412F"/>
    <w:rsid w:val="000344B8"/>
    <w:rsid w:val="000348ED"/>
    <w:rsid w:val="00034AFB"/>
    <w:rsid w:val="0003500B"/>
    <w:rsid w:val="00035407"/>
    <w:rsid w:val="00035659"/>
    <w:rsid w:val="00035A30"/>
    <w:rsid w:val="00035AC3"/>
    <w:rsid w:val="00035AC7"/>
    <w:rsid w:val="00035BAA"/>
    <w:rsid w:val="00036095"/>
    <w:rsid w:val="000360B3"/>
    <w:rsid w:val="0003617D"/>
    <w:rsid w:val="000361D1"/>
    <w:rsid w:val="000361D4"/>
    <w:rsid w:val="0003626E"/>
    <w:rsid w:val="000364B5"/>
    <w:rsid w:val="00036EA7"/>
    <w:rsid w:val="0003726B"/>
    <w:rsid w:val="00037539"/>
    <w:rsid w:val="000377CF"/>
    <w:rsid w:val="000379CF"/>
    <w:rsid w:val="00037BB0"/>
    <w:rsid w:val="00037EF1"/>
    <w:rsid w:val="0003C814"/>
    <w:rsid w:val="0004040E"/>
    <w:rsid w:val="00040470"/>
    <w:rsid w:val="00040A17"/>
    <w:rsid w:val="00040A28"/>
    <w:rsid w:val="00040ACB"/>
    <w:rsid w:val="00040C78"/>
    <w:rsid w:val="00040CC0"/>
    <w:rsid w:val="00040FCC"/>
    <w:rsid w:val="00041111"/>
    <w:rsid w:val="0004136A"/>
    <w:rsid w:val="000413A8"/>
    <w:rsid w:val="00041597"/>
    <w:rsid w:val="0004178B"/>
    <w:rsid w:val="00041870"/>
    <w:rsid w:val="00041874"/>
    <w:rsid w:val="00041D87"/>
    <w:rsid w:val="0004207C"/>
    <w:rsid w:val="00042123"/>
    <w:rsid w:val="000421F4"/>
    <w:rsid w:val="00042406"/>
    <w:rsid w:val="0004270D"/>
    <w:rsid w:val="00042906"/>
    <w:rsid w:val="00042B3A"/>
    <w:rsid w:val="00042FDD"/>
    <w:rsid w:val="00043069"/>
    <w:rsid w:val="00043073"/>
    <w:rsid w:val="00043155"/>
    <w:rsid w:val="00043A42"/>
    <w:rsid w:val="00043B6A"/>
    <w:rsid w:val="00043C92"/>
    <w:rsid w:val="00043D8D"/>
    <w:rsid w:val="00043DD1"/>
    <w:rsid w:val="00043E6B"/>
    <w:rsid w:val="00043E8E"/>
    <w:rsid w:val="000440BE"/>
    <w:rsid w:val="000447D3"/>
    <w:rsid w:val="000449F0"/>
    <w:rsid w:val="00044AC5"/>
    <w:rsid w:val="00044B69"/>
    <w:rsid w:val="00044D00"/>
    <w:rsid w:val="00044DB4"/>
    <w:rsid w:val="00045257"/>
    <w:rsid w:val="000452F0"/>
    <w:rsid w:val="000458B1"/>
    <w:rsid w:val="0004596B"/>
    <w:rsid w:val="000459D7"/>
    <w:rsid w:val="000459F7"/>
    <w:rsid w:val="00045ADC"/>
    <w:rsid w:val="00046222"/>
    <w:rsid w:val="00046662"/>
    <w:rsid w:val="000469AB"/>
    <w:rsid w:val="00046EA6"/>
    <w:rsid w:val="00046EE4"/>
    <w:rsid w:val="0004710A"/>
    <w:rsid w:val="000478C1"/>
    <w:rsid w:val="00047CDF"/>
    <w:rsid w:val="000500BD"/>
    <w:rsid w:val="000506F0"/>
    <w:rsid w:val="00050898"/>
    <w:rsid w:val="00050ADF"/>
    <w:rsid w:val="000512B0"/>
    <w:rsid w:val="00051331"/>
    <w:rsid w:val="000518E1"/>
    <w:rsid w:val="00051ADD"/>
    <w:rsid w:val="00051F0F"/>
    <w:rsid w:val="00052548"/>
    <w:rsid w:val="0005289A"/>
    <w:rsid w:val="00052C6B"/>
    <w:rsid w:val="00052E87"/>
    <w:rsid w:val="00052F4D"/>
    <w:rsid w:val="0005307C"/>
    <w:rsid w:val="00053395"/>
    <w:rsid w:val="0005389F"/>
    <w:rsid w:val="00053972"/>
    <w:rsid w:val="00053E9D"/>
    <w:rsid w:val="00054218"/>
    <w:rsid w:val="000543E6"/>
    <w:rsid w:val="00054456"/>
    <w:rsid w:val="000544E8"/>
    <w:rsid w:val="00054BDA"/>
    <w:rsid w:val="00054C6B"/>
    <w:rsid w:val="00054C8B"/>
    <w:rsid w:val="00054E2F"/>
    <w:rsid w:val="00054F0A"/>
    <w:rsid w:val="0005510B"/>
    <w:rsid w:val="00055701"/>
    <w:rsid w:val="00055775"/>
    <w:rsid w:val="000557E4"/>
    <w:rsid w:val="000559E4"/>
    <w:rsid w:val="00055AD5"/>
    <w:rsid w:val="00055B09"/>
    <w:rsid w:val="00055BB9"/>
    <w:rsid w:val="00055C6F"/>
    <w:rsid w:val="00055CBF"/>
    <w:rsid w:val="0005607D"/>
    <w:rsid w:val="000562B1"/>
    <w:rsid w:val="000562E5"/>
    <w:rsid w:val="00056CAF"/>
    <w:rsid w:val="00056ECD"/>
    <w:rsid w:val="00057078"/>
    <w:rsid w:val="000570CE"/>
    <w:rsid w:val="0005729C"/>
    <w:rsid w:val="00057345"/>
    <w:rsid w:val="000578F2"/>
    <w:rsid w:val="00057910"/>
    <w:rsid w:val="00060412"/>
    <w:rsid w:val="00060AEE"/>
    <w:rsid w:val="0006107B"/>
    <w:rsid w:val="00061381"/>
    <w:rsid w:val="000615CA"/>
    <w:rsid w:val="00061790"/>
    <w:rsid w:val="0006188F"/>
    <w:rsid w:val="00062081"/>
    <w:rsid w:val="000621C9"/>
    <w:rsid w:val="0006281B"/>
    <w:rsid w:val="000629F4"/>
    <w:rsid w:val="00062E9F"/>
    <w:rsid w:val="00062F32"/>
    <w:rsid w:val="00063133"/>
    <w:rsid w:val="00063D78"/>
    <w:rsid w:val="00064288"/>
    <w:rsid w:val="000645F6"/>
    <w:rsid w:val="0006460D"/>
    <w:rsid w:val="00064679"/>
    <w:rsid w:val="00064A96"/>
    <w:rsid w:val="00064C0B"/>
    <w:rsid w:val="00064C5D"/>
    <w:rsid w:val="00064DE0"/>
    <w:rsid w:val="000652DC"/>
    <w:rsid w:val="00065464"/>
    <w:rsid w:val="00065856"/>
    <w:rsid w:val="0006590F"/>
    <w:rsid w:val="000659E3"/>
    <w:rsid w:val="0006622B"/>
    <w:rsid w:val="0006637C"/>
    <w:rsid w:val="0006673C"/>
    <w:rsid w:val="000668E3"/>
    <w:rsid w:val="0006697E"/>
    <w:rsid w:val="00067156"/>
    <w:rsid w:val="00067633"/>
    <w:rsid w:val="000676A3"/>
    <w:rsid w:val="000678B5"/>
    <w:rsid w:val="00067B36"/>
    <w:rsid w:val="00067C28"/>
    <w:rsid w:val="00067C8E"/>
    <w:rsid w:val="00071092"/>
    <w:rsid w:val="00071096"/>
    <w:rsid w:val="00071621"/>
    <w:rsid w:val="0007186B"/>
    <w:rsid w:val="000719F9"/>
    <w:rsid w:val="0007203D"/>
    <w:rsid w:val="00072054"/>
    <w:rsid w:val="00072360"/>
    <w:rsid w:val="000723EA"/>
    <w:rsid w:val="000723F3"/>
    <w:rsid w:val="000728A3"/>
    <w:rsid w:val="00072A0A"/>
    <w:rsid w:val="00072B6C"/>
    <w:rsid w:val="00072B6D"/>
    <w:rsid w:val="00072CEE"/>
    <w:rsid w:val="00072DF9"/>
    <w:rsid w:val="00072E5E"/>
    <w:rsid w:val="00072F66"/>
    <w:rsid w:val="000730B1"/>
    <w:rsid w:val="000731A7"/>
    <w:rsid w:val="000731D3"/>
    <w:rsid w:val="00073253"/>
    <w:rsid w:val="00073A8E"/>
    <w:rsid w:val="00073B68"/>
    <w:rsid w:val="00073B8B"/>
    <w:rsid w:val="00073D01"/>
    <w:rsid w:val="00073D26"/>
    <w:rsid w:val="00073D45"/>
    <w:rsid w:val="00073DD4"/>
    <w:rsid w:val="00073E83"/>
    <w:rsid w:val="0007437B"/>
    <w:rsid w:val="000745E5"/>
    <w:rsid w:val="000746A5"/>
    <w:rsid w:val="00074705"/>
    <w:rsid w:val="000747D9"/>
    <w:rsid w:val="00074839"/>
    <w:rsid w:val="000748CE"/>
    <w:rsid w:val="00074EDE"/>
    <w:rsid w:val="00074FFE"/>
    <w:rsid w:val="00075193"/>
    <w:rsid w:val="00075225"/>
    <w:rsid w:val="00075297"/>
    <w:rsid w:val="000753CC"/>
    <w:rsid w:val="0007596C"/>
    <w:rsid w:val="000759A3"/>
    <w:rsid w:val="000759AF"/>
    <w:rsid w:val="000759EC"/>
    <w:rsid w:val="000761D2"/>
    <w:rsid w:val="0007624A"/>
    <w:rsid w:val="0007629B"/>
    <w:rsid w:val="0007637D"/>
    <w:rsid w:val="000763F8"/>
    <w:rsid w:val="00076CD7"/>
    <w:rsid w:val="00076CEC"/>
    <w:rsid w:val="00077116"/>
    <w:rsid w:val="00077338"/>
    <w:rsid w:val="00077349"/>
    <w:rsid w:val="00077614"/>
    <w:rsid w:val="000779C0"/>
    <w:rsid w:val="00077CE0"/>
    <w:rsid w:val="00080015"/>
    <w:rsid w:val="0008024F"/>
    <w:rsid w:val="0008070D"/>
    <w:rsid w:val="000807AF"/>
    <w:rsid w:val="00080894"/>
    <w:rsid w:val="00080992"/>
    <w:rsid w:val="00081118"/>
    <w:rsid w:val="000811AD"/>
    <w:rsid w:val="00081494"/>
    <w:rsid w:val="000815F7"/>
    <w:rsid w:val="000817B5"/>
    <w:rsid w:val="00081883"/>
    <w:rsid w:val="00081A29"/>
    <w:rsid w:val="00081A4B"/>
    <w:rsid w:val="00081B82"/>
    <w:rsid w:val="00081B90"/>
    <w:rsid w:val="000825B5"/>
    <w:rsid w:val="00082761"/>
    <w:rsid w:val="00082D02"/>
    <w:rsid w:val="00082E19"/>
    <w:rsid w:val="00082F44"/>
    <w:rsid w:val="000837FF"/>
    <w:rsid w:val="0008391A"/>
    <w:rsid w:val="00083BA5"/>
    <w:rsid w:val="00083D2B"/>
    <w:rsid w:val="00083EFA"/>
    <w:rsid w:val="00084065"/>
    <w:rsid w:val="000842A1"/>
    <w:rsid w:val="00084334"/>
    <w:rsid w:val="000844C1"/>
    <w:rsid w:val="00084925"/>
    <w:rsid w:val="00084A97"/>
    <w:rsid w:val="00084C3F"/>
    <w:rsid w:val="00084F3B"/>
    <w:rsid w:val="00085385"/>
    <w:rsid w:val="0008538B"/>
    <w:rsid w:val="00085473"/>
    <w:rsid w:val="00085734"/>
    <w:rsid w:val="00085771"/>
    <w:rsid w:val="00085A42"/>
    <w:rsid w:val="00085CCD"/>
    <w:rsid w:val="00085D9F"/>
    <w:rsid w:val="00085E9A"/>
    <w:rsid w:val="00086246"/>
    <w:rsid w:val="000862A5"/>
    <w:rsid w:val="000862D2"/>
    <w:rsid w:val="00086629"/>
    <w:rsid w:val="00086726"/>
    <w:rsid w:val="00086C17"/>
    <w:rsid w:val="00086D1E"/>
    <w:rsid w:val="00087059"/>
    <w:rsid w:val="0008788D"/>
    <w:rsid w:val="00087A3A"/>
    <w:rsid w:val="000901AF"/>
    <w:rsid w:val="000901B3"/>
    <w:rsid w:val="00090516"/>
    <w:rsid w:val="00090781"/>
    <w:rsid w:val="00090A3D"/>
    <w:rsid w:val="00090D18"/>
    <w:rsid w:val="00090F71"/>
    <w:rsid w:val="0009116D"/>
    <w:rsid w:val="00091322"/>
    <w:rsid w:val="0009164F"/>
    <w:rsid w:val="000917AD"/>
    <w:rsid w:val="00091801"/>
    <w:rsid w:val="00091AA0"/>
    <w:rsid w:val="000921E8"/>
    <w:rsid w:val="00092609"/>
    <w:rsid w:val="000929AB"/>
    <w:rsid w:val="00093451"/>
    <w:rsid w:val="0009370A"/>
    <w:rsid w:val="00093792"/>
    <w:rsid w:val="00093EFF"/>
    <w:rsid w:val="00093F56"/>
    <w:rsid w:val="00094701"/>
    <w:rsid w:val="000949B9"/>
    <w:rsid w:val="000949CB"/>
    <w:rsid w:val="00094C36"/>
    <w:rsid w:val="00094D4F"/>
    <w:rsid w:val="00094D89"/>
    <w:rsid w:val="00094DB3"/>
    <w:rsid w:val="00094EA6"/>
    <w:rsid w:val="00094EE4"/>
    <w:rsid w:val="0009503A"/>
    <w:rsid w:val="00095300"/>
    <w:rsid w:val="00095458"/>
    <w:rsid w:val="0009545B"/>
    <w:rsid w:val="000954B2"/>
    <w:rsid w:val="0009552B"/>
    <w:rsid w:val="00095782"/>
    <w:rsid w:val="0009595E"/>
    <w:rsid w:val="0009597B"/>
    <w:rsid w:val="00095E07"/>
    <w:rsid w:val="00095E7F"/>
    <w:rsid w:val="000964E7"/>
    <w:rsid w:val="00096A99"/>
    <w:rsid w:val="00096BEA"/>
    <w:rsid w:val="00097517"/>
    <w:rsid w:val="000979DC"/>
    <w:rsid w:val="00097BAA"/>
    <w:rsid w:val="00097CC4"/>
    <w:rsid w:val="00097E44"/>
    <w:rsid w:val="000A0062"/>
    <w:rsid w:val="000A0066"/>
    <w:rsid w:val="000A0377"/>
    <w:rsid w:val="000A03BC"/>
    <w:rsid w:val="000A067D"/>
    <w:rsid w:val="000A098F"/>
    <w:rsid w:val="000A0A51"/>
    <w:rsid w:val="000A0B31"/>
    <w:rsid w:val="000A0C0F"/>
    <w:rsid w:val="000A0C2D"/>
    <w:rsid w:val="000A143A"/>
    <w:rsid w:val="000A15BA"/>
    <w:rsid w:val="000A1FCD"/>
    <w:rsid w:val="000A21B2"/>
    <w:rsid w:val="000A2608"/>
    <w:rsid w:val="000A270F"/>
    <w:rsid w:val="000A27A9"/>
    <w:rsid w:val="000A2A39"/>
    <w:rsid w:val="000A2B0B"/>
    <w:rsid w:val="000A2C33"/>
    <w:rsid w:val="000A2CC2"/>
    <w:rsid w:val="000A2EDC"/>
    <w:rsid w:val="000A2FA1"/>
    <w:rsid w:val="000A3191"/>
    <w:rsid w:val="000A31B0"/>
    <w:rsid w:val="000A3742"/>
    <w:rsid w:val="000A3D1A"/>
    <w:rsid w:val="000A3E81"/>
    <w:rsid w:val="000A42CD"/>
    <w:rsid w:val="000A450A"/>
    <w:rsid w:val="000A453F"/>
    <w:rsid w:val="000A458B"/>
    <w:rsid w:val="000A463A"/>
    <w:rsid w:val="000A4642"/>
    <w:rsid w:val="000A4B41"/>
    <w:rsid w:val="000A4B5B"/>
    <w:rsid w:val="000A510E"/>
    <w:rsid w:val="000A512E"/>
    <w:rsid w:val="000A513B"/>
    <w:rsid w:val="000A5370"/>
    <w:rsid w:val="000A564D"/>
    <w:rsid w:val="000A5726"/>
    <w:rsid w:val="000A57AE"/>
    <w:rsid w:val="000A5954"/>
    <w:rsid w:val="000A5A71"/>
    <w:rsid w:val="000A5C00"/>
    <w:rsid w:val="000A67EB"/>
    <w:rsid w:val="000A6DB0"/>
    <w:rsid w:val="000A6EEB"/>
    <w:rsid w:val="000A701B"/>
    <w:rsid w:val="000A710C"/>
    <w:rsid w:val="000A72D5"/>
    <w:rsid w:val="000A74F7"/>
    <w:rsid w:val="000A76AE"/>
    <w:rsid w:val="000A7898"/>
    <w:rsid w:val="000A7B13"/>
    <w:rsid w:val="000A7C48"/>
    <w:rsid w:val="000A7E90"/>
    <w:rsid w:val="000B00F3"/>
    <w:rsid w:val="000B0214"/>
    <w:rsid w:val="000B0449"/>
    <w:rsid w:val="000B0735"/>
    <w:rsid w:val="000B0B81"/>
    <w:rsid w:val="000B0DCA"/>
    <w:rsid w:val="000B0EEE"/>
    <w:rsid w:val="000B0F71"/>
    <w:rsid w:val="000B10A6"/>
    <w:rsid w:val="000B1256"/>
    <w:rsid w:val="000B1303"/>
    <w:rsid w:val="000B13AA"/>
    <w:rsid w:val="000B13F5"/>
    <w:rsid w:val="000B17E1"/>
    <w:rsid w:val="000B1A1A"/>
    <w:rsid w:val="000B1A30"/>
    <w:rsid w:val="000B1B2F"/>
    <w:rsid w:val="000B1D44"/>
    <w:rsid w:val="000B1EF3"/>
    <w:rsid w:val="000B22BA"/>
    <w:rsid w:val="000B2301"/>
    <w:rsid w:val="000B23AA"/>
    <w:rsid w:val="000B2433"/>
    <w:rsid w:val="000B246F"/>
    <w:rsid w:val="000B26DB"/>
    <w:rsid w:val="000B26E6"/>
    <w:rsid w:val="000B283F"/>
    <w:rsid w:val="000B2945"/>
    <w:rsid w:val="000B2A2B"/>
    <w:rsid w:val="000B2A6B"/>
    <w:rsid w:val="000B2C55"/>
    <w:rsid w:val="000B2E88"/>
    <w:rsid w:val="000B2EA7"/>
    <w:rsid w:val="000B2FD8"/>
    <w:rsid w:val="000B316F"/>
    <w:rsid w:val="000B38BF"/>
    <w:rsid w:val="000B3AE8"/>
    <w:rsid w:val="000B4237"/>
    <w:rsid w:val="000B432E"/>
    <w:rsid w:val="000B43F6"/>
    <w:rsid w:val="000B455B"/>
    <w:rsid w:val="000B45CD"/>
    <w:rsid w:val="000B465F"/>
    <w:rsid w:val="000B46E8"/>
    <w:rsid w:val="000B4764"/>
    <w:rsid w:val="000B4895"/>
    <w:rsid w:val="000B49B7"/>
    <w:rsid w:val="000B4A39"/>
    <w:rsid w:val="000B4D79"/>
    <w:rsid w:val="000B4E9E"/>
    <w:rsid w:val="000B4EEB"/>
    <w:rsid w:val="000B4F26"/>
    <w:rsid w:val="000B52BB"/>
    <w:rsid w:val="000B5371"/>
    <w:rsid w:val="000B57D5"/>
    <w:rsid w:val="000B5870"/>
    <w:rsid w:val="000B5A55"/>
    <w:rsid w:val="000B5B7C"/>
    <w:rsid w:val="000B5E92"/>
    <w:rsid w:val="000B5FDC"/>
    <w:rsid w:val="000B6056"/>
    <w:rsid w:val="000B6227"/>
    <w:rsid w:val="000B6708"/>
    <w:rsid w:val="000B6996"/>
    <w:rsid w:val="000B70CC"/>
    <w:rsid w:val="000B7322"/>
    <w:rsid w:val="000B7A4C"/>
    <w:rsid w:val="000C0106"/>
    <w:rsid w:val="000C08F6"/>
    <w:rsid w:val="000C0992"/>
    <w:rsid w:val="000C09B3"/>
    <w:rsid w:val="000C09B4"/>
    <w:rsid w:val="000C0A1A"/>
    <w:rsid w:val="000C0E36"/>
    <w:rsid w:val="000C0F11"/>
    <w:rsid w:val="000C142F"/>
    <w:rsid w:val="000C1585"/>
    <w:rsid w:val="000C1794"/>
    <w:rsid w:val="000C1BEC"/>
    <w:rsid w:val="000C1BFE"/>
    <w:rsid w:val="000C1C68"/>
    <w:rsid w:val="000C1E7D"/>
    <w:rsid w:val="000C1F71"/>
    <w:rsid w:val="000C202F"/>
    <w:rsid w:val="000C2473"/>
    <w:rsid w:val="000C24AE"/>
    <w:rsid w:val="000C254D"/>
    <w:rsid w:val="000C259C"/>
    <w:rsid w:val="000C2693"/>
    <w:rsid w:val="000C291C"/>
    <w:rsid w:val="000C2DB8"/>
    <w:rsid w:val="000C31B0"/>
    <w:rsid w:val="000C32A7"/>
    <w:rsid w:val="000C3403"/>
    <w:rsid w:val="000C37AB"/>
    <w:rsid w:val="000C3C90"/>
    <w:rsid w:val="000C3F43"/>
    <w:rsid w:val="000C4562"/>
    <w:rsid w:val="000C4AF6"/>
    <w:rsid w:val="000C4E0F"/>
    <w:rsid w:val="000C4FB1"/>
    <w:rsid w:val="000C4FB8"/>
    <w:rsid w:val="000C4FC6"/>
    <w:rsid w:val="000C5136"/>
    <w:rsid w:val="000C5316"/>
    <w:rsid w:val="000C5D07"/>
    <w:rsid w:val="000C6132"/>
    <w:rsid w:val="000C6137"/>
    <w:rsid w:val="000C656D"/>
    <w:rsid w:val="000C664B"/>
    <w:rsid w:val="000C6829"/>
    <w:rsid w:val="000C6FC6"/>
    <w:rsid w:val="000C7274"/>
    <w:rsid w:val="000C72D7"/>
    <w:rsid w:val="000C730B"/>
    <w:rsid w:val="000C73F9"/>
    <w:rsid w:val="000C7775"/>
    <w:rsid w:val="000C7C41"/>
    <w:rsid w:val="000C7E0E"/>
    <w:rsid w:val="000D0107"/>
    <w:rsid w:val="000D048B"/>
    <w:rsid w:val="000D08C3"/>
    <w:rsid w:val="000D0A60"/>
    <w:rsid w:val="000D0C18"/>
    <w:rsid w:val="000D0E12"/>
    <w:rsid w:val="000D1085"/>
    <w:rsid w:val="000D18E5"/>
    <w:rsid w:val="000D190A"/>
    <w:rsid w:val="000D1913"/>
    <w:rsid w:val="000D1C8A"/>
    <w:rsid w:val="000D1F5F"/>
    <w:rsid w:val="000D2351"/>
    <w:rsid w:val="000D23CA"/>
    <w:rsid w:val="000D23D1"/>
    <w:rsid w:val="000D264E"/>
    <w:rsid w:val="000D2BA1"/>
    <w:rsid w:val="000D3177"/>
    <w:rsid w:val="000D31AE"/>
    <w:rsid w:val="000D32C0"/>
    <w:rsid w:val="000D3629"/>
    <w:rsid w:val="000D3C90"/>
    <w:rsid w:val="000D43C9"/>
    <w:rsid w:val="000D4C25"/>
    <w:rsid w:val="000D4D8E"/>
    <w:rsid w:val="000D515E"/>
    <w:rsid w:val="000D5262"/>
    <w:rsid w:val="000D54A7"/>
    <w:rsid w:val="000D5524"/>
    <w:rsid w:val="000D5547"/>
    <w:rsid w:val="000D56CF"/>
    <w:rsid w:val="000D5890"/>
    <w:rsid w:val="000D59E3"/>
    <w:rsid w:val="000D5B9C"/>
    <w:rsid w:val="000D6013"/>
    <w:rsid w:val="000D624B"/>
    <w:rsid w:val="000D62B7"/>
    <w:rsid w:val="000D637A"/>
    <w:rsid w:val="000D63CA"/>
    <w:rsid w:val="000D6454"/>
    <w:rsid w:val="000D66A9"/>
    <w:rsid w:val="000D672D"/>
    <w:rsid w:val="000D6995"/>
    <w:rsid w:val="000D6EA5"/>
    <w:rsid w:val="000D6F01"/>
    <w:rsid w:val="000D6FA7"/>
    <w:rsid w:val="000D70A1"/>
    <w:rsid w:val="000D71C1"/>
    <w:rsid w:val="000D7402"/>
    <w:rsid w:val="000D754B"/>
    <w:rsid w:val="000D76D5"/>
    <w:rsid w:val="000D79DA"/>
    <w:rsid w:val="000D7C9E"/>
    <w:rsid w:val="000D7D34"/>
    <w:rsid w:val="000D7D6B"/>
    <w:rsid w:val="000E02D4"/>
    <w:rsid w:val="000E045F"/>
    <w:rsid w:val="000E0840"/>
    <w:rsid w:val="000E09F2"/>
    <w:rsid w:val="000E0C6B"/>
    <w:rsid w:val="000E0E28"/>
    <w:rsid w:val="000E0E6D"/>
    <w:rsid w:val="000E0E92"/>
    <w:rsid w:val="000E0F7D"/>
    <w:rsid w:val="000E112C"/>
    <w:rsid w:val="000E1398"/>
    <w:rsid w:val="000E1424"/>
    <w:rsid w:val="000E14AF"/>
    <w:rsid w:val="000E1687"/>
    <w:rsid w:val="000E1835"/>
    <w:rsid w:val="000E183D"/>
    <w:rsid w:val="000E2298"/>
    <w:rsid w:val="000E2613"/>
    <w:rsid w:val="000E2A63"/>
    <w:rsid w:val="000E2ADA"/>
    <w:rsid w:val="000E2B9E"/>
    <w:rsid w:val="000E2BA6"/>
    <w:rsid w:val="000E2F9A"/>
    <w:rsid w:val="000E32AB"/>
    <w:rsid w:val="000E347B"/>
    <w:rsid w:val="000E359D"/>
    <w:rsid w:val="000E388D"/>
    <w:rsid w:val="000E3A77"/>
    <w:rsid w:val="000E3B31"/>
    <w:rsid w:val="000E3C2F"/>
    <w:rsid w:val="000E3EF0"/>
    <w:rsid w:val="000E3F90"/>
    <w:rsid w:val="000E402C"/>
    <w:rsid w:val="000E40F4"/>
    <w:rsid w:val="000E4219"/>
    <w:rsid w:val="000E4431"/>
    <w:rsid w:val="000E492C"/>
    <w:rsid w:val="000E4AA5"/>
    <w:rsid w:val="000E4C49"/>
    <w:rsid w:val="000E4CE3"/>
    <w:rsid w:val="000E4F67"/>
    <w:rsid w:val="000E50CD"/>
    <w:rsid w:val="000E53F3"/>
    <w:rsid w:val="000E5422"/>
    <w:rsid w:val="000E5615"/>
    <w:rsid w:val="000E56B1"/>
    <w:rsid w:val="000E58AC"/>
    <w:rsid w:val="000E5BF6"/>
    <w:rsid w:val="000E5F5C"/>
    <w:rsid w:val="000E609D"/>
    <w:rsid w:val="000E62AB"/>
    <w:rsid w:val="000E630F"/>
    <w:rsid w:val="000E631B"/>
    <w:rsid w:val="000E63FC"/>
    <w:rsid w:val="000E655B"/>
    <w:rsid w:val="000E66F2"/>
    <w:rsid w:val="000E6AE0"/>
    <w:rsid w:val="000E6DBB"/>
    <w:rsid w:val="000E7039"/>
    <w:rsid w:val="000E7119"/>
    <w:rsid w:val="000E71B7"/>
    <w:rsid w:val="000E720B"/>
    <w:rsid w:val="000E7287"/>
    <w:rsid w:val="000E7389"/>
    <w:rsid w:val="000E755C"/>
    <w:rsid w:val="000E7790"/>
    <w:rsid w:val="000E7896"/>
    <w:rsid w:val="000E79C9"/>
    <w:rsid w:val="000E7ABD"/>
    <w:rsid w:val="000E7DF5"/>
    <w:rsid w:val="000E7FB4"/>
    <w:rsid w:val="000E7FBD"/>
    <w:rsid w:val="000F0055"/>
    <w:rsid w:val="000F008F"/>
    <w:rsid w:val="000F009C"/>
    <w:rsid w:val="000F025C"/>
    <w:rsid w:val="000F05F8"/>
    <w:rsid w:val="000F0F51"/>
    <w:rsid w:val="000F1252"/>
    <w:rsid w:val="000F1355"/>
    <w:rsid w:val="000F17B8"/>
    <w:rsid w:val="000F17D7"/>
    <w:rsid w:val="000F1A2D"/>
    <w:rsid w:val="000F1E27"/>
    <w:rsid w:val="000F21ED"/>
    <w:rsid w:val="000F297E"/>
    <w:rsid w:val="000F2AE9"/>
    <w:rsid w:val="000F2CF5"/>
    <w:rsid w:val="000F2D10"/>
    <w:rsid w:val="000F2E2F"/>
    <w:rsid w:val="000F2E9C"/>
    <w:rsid w:val="000F30AC"/>
    <w:rsid w:val="000F34B4"/>
    <w:rsid w:val="000F3583"/>
    <w:rsid w:val="000F362D"/>
    <w:rsid w:val="000F3668"/>
    <w:rsid w:val="000F37B6"/>
    <w:rsid w:val="000F3807"/>
    <w:rsid w:val="000F3970"/>
    <w:rsid w:val="000F39A2"/>
    <w:rsid w:val="000F3B55"/>
    <w:rsid w:val="000F3DA3"/>
    <w:rsid w:val="000F3E57"/>
    <w:rsid w:val="000F3F5A"/>
    <w:rsid w:val="000F3F68"/>
    <w:rsid w:val="000F4111"/>
    <w:rsid w:val="000F43A9"/>
    <w:rsid w:val="000F4623"/>
    <w:rsid w:val="000F4B6C"/>
    <w:rsid w:val="000F51A6"/>
    <w:rsid w:val="000F5409"/>
    <w:rsid w:val="000F5675"/>
    <w:rsid w:val="000F584E"/>
    <w:rsid w:val="000F58BD"/>
    <w:rsid w:val="000F5CC8"/>
    <w:rsid w:val="000F5D64"/>
    <w:rsid w:val="000F5F23"/>
    <w:rsid w:val="000F60B1"/>
    <w:rsid w:val="000F6785"/>
    <w:rsid w:val="000F6D63"/>
    <w:rsid w:val="000F6E3C"/>
    <w:rsid w:val="000F72DA"/>
    <w:rsid w:val="000F757F"/>
    <w:rsid w:val="000F77C4"/>
    <w:rsid w:val="000F7AAB"/>
    <w:rsid w:val="0010027B"/>
    <w:rsid w:val="001002C8"/>
    <w:rsid w:val="00100819"/>
    <w:rsid w:val="0010112A"/>
    <w:rsid w:val="001016C8"/>
    <w:rsid w:val="0010180D"/>
    <w:rsid w:val="001019C9"/>
    <w:rsid w:val="00101EBF"/>
    <w:rsid w:val="0010215B"/>
    <w:rsid w:val="00102225"/>
    <w:rsid w:val="001028D5"/>
    <w:rsid w:val="00102D8B"/>
    <w:rsid w:val="001033EE"/>
    <w:rsid w:val="0010364B"/>
    <w:rsid w:val="0010368D"/>
    <w:rsid w:val="0010368E"/>
    <w:rsid w:val="001036DB"/>
    <w:rsid w:val="00103AF6"/>
    <w:rsid w:val="00103CA6"/>
    <w:rsid w:val="00103E50"/>
    <w:rsid w:val="00103E74"/>
    <w:rsid w:val="00104016"/>
    <w:rsid w:val="001042B8"/>
    <w:rsid w:val="00104334"/>
    <w:rsid w:val="001044E9"/>
    <w:rsid w:val="001045B8"/>
    <w:rsid w:val="001046A8"/>
    <w:rsid w:val="001048CF"/>
    <w:rsid w:val="00104A66"/>
    <w:rsid w:val="00104D21"/>
    <w:rsid w:val="00104FE6"/>
    <w:rsid w:val="00105048"/>
    <w:rsid w:val="0010552A"/>
    <w:rsid w:val="0010588F"/>
    <w:rsid w:val="00105C58"/>
    <w:rsid w:val="00105E60"/>
    <w:rsid w:val="00105F7D"/>
    <w:rsid w:val="0010620A"/>
    <w:rsid w:val="0010658A"/>
    <w:rsid w:val="00106593"/>
    <w:rsid w:val="00106706"/>
    <w:rsid w:val="00106844"/>
    <w:rsid w:val="00106974"/>
    <w:rsid w:val="0010699A"/>
    <w:rsid w:val="00106C83"/>
    <w:rsid w:val="00106D7B"/>
    <w:rsid w:val="0010712D"/>
    <w:rsid w:val="00107204"/>
    <w:rsid w:val="001075AC"/>
    <w:rsid w:val="001077F0"/>
    <w:rsid w:val="00107A00"/>
    <w:rsid w:val="00110282"/>
    <w:rsid w:val="00110616"/>
    <w:rsid w:val="00110B91"/>
    <w:rsid w:val="00111483"/>
    <w:rsid w:val="0011165A"/>
    <w:rsid w:val="00111D5D"/>
    <w:rsid w:val="00111F9F"/>
    <w:rsid w:val="001122D4"/>
    <w:rsid w:val="00112413"/>
    <w:rsid w:val="00112423"/>
    <w:rsid w:val="001124C1"/>
    <w:rsid w:val="00112588"/>
    <w:rsid w:val="00112895"/>
    <w:rsid w:val="00112B15"/>
    <w:rsid w:val="00112BA9"/>
    <w:rsid w:val="00112BF4"/>
    <w:rsid w:val="00112CC8"/>
    <w:rsid w:val="001136CE"/>
    <w:rsid w:val="00113D9F"/>
    <w:rsid w:val="00114023"/>
    <w:rsid w:val="001141EF"/>
    <w:rsid w:val="00114251"/>
    <w:rsid w:val="0011473F"/>
    <w:rsid w:val="001147F2"/>
    <w:rsid w:val="001149E6"/>
    <w:rsid w:val="00114A20"/>
    <w:rsid w:val="00114EDA"/>
    <w:rsid w:val="0011500D"/>
    <w:rsid w:val="00115370"/>
    <w:rsid w:val="00115A05"/>
    <w:rsid w:val="00115B2B"/>
    <w:rsid w:val="00115BB1"/>
    <w:rsid w:val="00115EF5"/>
    <w:rsid w:val="00115FA6"/>
    <w:rsid w:val="00116530"/>
    <w:rsid w:val="001166BE"/>
    <w:rsid w:val="001166C5"/>
    <w:rsid w:val="001167B4"/>
    <w:rsid w:val="0011695C"/>
    <w:rsid w:val="00116C21"/>
    <w:rsid w:val="00116CC1"/>
    <w:rsid w:val="00117113"/>
    <w:rsid w:val="001175DB"/>
    <w:rsid w:val="001176B1"/>
    <w:rsid w:val="001177D7"/>
    <w:rsid w:val="00117D9D"/>
    <w:rsid w:val="00117DD4"/>
    <w:rsid w:val="00117F5D"/>
    <w:rsid w:val="00117F6E"/>
    <w:rsid w:val="00120160"/>
    <w:rsid w:val="0012073A"/>
    <w:rsid w:val="00120B2C"/>
    <w:rsid w:val="00120CE1"/>
    <w:rsid w:val="00120F61"/>
    <w:rsid w:val="00121906"/>
    <w:rsid w:val="00121A2F"/>
    <w:rsid w:val="00121A90"/>
    <w:rsid w:val="00121EE2"/>
    <w:rsid w:val="00122039"/>
    <w:rsid w:val="001227FC"/>
    <w:rsid w:val="00122AF8"/>
    <w:rsid w:val="00122C42"/>
    <w:rsid w:val="00122E84"/>
    <w:rsid w:val="00122FB5"/>
    <w:rsid w:val="001233CD"/>
    <w:rsid w:val="0012386C"/>
    <w:rsid w:val="001238B0"/>
    <w:rsid w:val="001238F9"/>
    <w:rsid w:val="00123CBD"/>
    <w:rsid w:val="00124023"/>
    <w:rsid w:val="00124077"/>
    <w:rsid w:val="001243CB"/>
    <w:rsid w:val="001245D1"/>
    <w:rsid w:val="001250AF"/>
    <w:rsid w:val="0012546F"/>
    <w:rsid w:val="00125488"/>
    <w:rsid w:val="0012560C"/>
    <w:rsid w:val="00125734"/>
    <w:rsid w:val="001257AA"/>
    <w:rsid w:val="001257E1"/>
    <w:rsid w:val="00125AC4"/>
    <w:rsid w:val="00125D78"/>
    <w:rsid w:val="00125EEC"/>
    <w:rsid w:val="00125F28"/>
    <w:rsid w:val="00126013"/>
    <w:rsid w:val="001260F9"/>
    <w:rsid w:val="001263B7"/>
    <w:rsid w:val="00126457"/>
    <w:rsid w:val="001266AD"/>
    <w:rsid w:val="00126BFA"/>
    <w:rsid w:val="00126DAB"/>
    <w:rsid w:val="00126F74"/>
    <w:rsid w:val="00126FF0"/>
    <w:rsid w:val="001270F2"/>
    <w:rsid w:val="00127247"/>
    <w:rsid w:val="0012728D"/>
    <w:rsid w:val="001275DF"/>
    <w:rsid w:val="00127741"/>
    <w:rsid w:val="00127D0C"/>
    <w:rsid w:val="00130104"/>
    <w:rsid w:val="001301B6"/>
    <w:rsid w:val="00130246"/>
    <w:rsid w:val="001302BD"/>
    <w:rsid w:val="0013033D"/>
    <w:rsid w:val="00130650"/>
    <w:rsid w:val="00130E18"/>
    <w:rsid w:val="00130FC0"/>
    <w:rsid w:val="00131283"/>
    <w:rsid w:val="001312E6"/>
    <w:rsid w:val="0013150F"/>
    <w:rsid w:val="001315B4"/>
    <w:rsid w:val="0013193A"/>
    <w:rsid w:val="00131A6B"/>
    <w:rsid w:val="00131BE4"/>
    <w:rsid w:val="00131FA9"/>
    <w:rsid w:val="0013330D"/>
    <w:rsid w:val="0013399F"/>
    <w:rsid w:val="00133AF8"/>
    <w:rsid w:val="00133EB9"/>
    <w:rsid w:val="001340D8"/>
    <w:rsid w:val="001347FE"/>
    <w:rsid w:val="00134936"/>
    <w:rsid w:val="00134B93"/>
    <w:rsid w:val="00134D69"/>
    <w:rsid w:val="00135484"/>
    <w:rsid w:val="00135649"/>
    <w:rsid w:val="0013564B"/>
    <w:rsid w:val="00135686"/>
    <w:rsid w:val="00135A13"/>
    <w:rsid w:val="00135CBA"/>
    <w:rsid w:val="00135D61"/>
    <w:rsid w:val="00135E13"/>
    <w:rsid w:val="00135E2F"/>
    <w:rsid w:val="0013616F"/>
    <w:rsid w:val="0013638B"/>
    <w:rsid w:val="00136810"/>
    <w:rsid w:val="001368C2"/>
    <w:rsid w:val="00136BDB"/>
    <w:rsid w:val="00136C65"/>
    <w:rsid w:val="00136CC6"/>
    <w:rsid w:val="00137067"/>
    <w:rsid w:val="001378B8"/>
    <w:rsid w:val="00137B78"/>
    <w:rsid w:val="001401D7"/>
    <w:rsid w:val="001403E2"/>
    <w:rsid w:val="001404A8"/>
    <w:rsid w:val="001405B9"/>
    <w:rsid w:val="00140780"/>
    <w:rsid w:val="00140971"/>
    <w:rsid w:val="00140A34"/>
    <w:rsid w:val="00140AD2"/>
    <w:rsid w:val="00140B76"/>
    <w:rsid w:val="00140C76"/>
    <w:rsid w:val="00140CA9"/>
    <w:rsid w:val="0014159F"/>
    <w:rsid w:val="0014176B"/>
    <w:rsid w:val="0014185A"/>
    <w:rsid w:val="00141AB2"/>
    <w:rsid w:val="00141D0B"/>
    <w:rsid w:val="00141DD2"/>
    <w:rsid w:val="00141E44"/>
    <w:rsid w:val="00141E47"/>
    <w:rsid w:val="001423FA"/>
    <w:rsid w:val="001425BC"/>
    <w:rsid w:val="00142634"/>
    <w:rsid w:val="001430FF"/>
    <w:rsid w:val="001436A5"/>
    <w:rsid w:val="001439C6"/>
    <w:rsid w:val="00143B56"/>
    <w:rsid w:val="00143BCC"/>
    <w:rsid w:val="001447DF"/>
    <w:rsid w:val="00144D78"/>
    <w:rsid w:val="00145085"/>
    <w:rsid w:val="00145228"/>
    <w:rsid w:val="00145945"/>
    <w:rsid w:val="0014602B"/>
    <w:rsid w:val="001465BD"/>
    <w:rsid w:val="0014666C"/>
    <w:rsid w:val="00146936"/>
    <w:rsid w:val="00146D92"/>
    <w:rsid w:val="00147041"/>
    <w:rsid w:val="00147286"/>
    <w:rsid w:val="0014733B"/>
    <w:rsid w:val="00147624"/>
    <w:rsid w:val="00147977"/>
    <w:rsid w:val="00147A0B"/>
    <w:rsid w:val="001500AE"/>
    <w:rsid w:val="00150113"/>
    <w:rsid w:val="00150139"/>
    <w:rsid w:val="001501FA"/>
    <w:rsid w:val="00150299"/>
    <w:rsid w:val="0015071C"/>
    <w:rsid w:val="0015075C"/>
    <w:rsid w:val="00150771"/>
    <w:rsid w:val="00150907"/>
    <w:rsid w:val="00150B4C"/>
    <w:rsid w:val="00150CD0"/>
    <w:rsid w:val="001512DA"/>
    <w:rsid w:val="0015135E"/>
    <w:rsid w:val="00151566"/>
    <w:rsid w:val="00151596"/>
    <w:rsid w:val="00151706"/>
    <w:rsid w:val="00151888"/>
    <w:rsid w:val="001518BA"/>
    <w:rsid w:val="001519C8"/>
    <w:rsid w:val="00151FEF"/>
    <w:rsid w:val="001521B7"/>
    <w:rsid w:val="00152430"/>
    <w:rsid w:val="001525A7"/>
    <w:rsid w:val="00152ECC"/>
    <w:rsid w:val="00152FC1"/>
    <w:rsid w:val="001530B2"/>
    <w:rsid w:val="00153326"/>
    <w:rsid w:val="00153530"/>
    <w:rsid w:val="001535A4"/>
    <w:rsid w:val="00153751"/>
    <w:rsid w:val="00153786"/>
    <w:rsid w:val="001537D7"/>
    <w:rsid w:val="00153AD5"/>
    <w:rsid w:val="00153C7D"/>
    <w:rsid w:val="00153CAB"/>
    <w:rsid w:val="00153CCF"/>
    <w:rsid w:val="00153EAA"/>
    <w:rsid w:val="001543E2"/>
    <w:rsid w:val="001548F6"/>
    <w:rsid w:val="00154943"/>
    <w:rsid w:val="00154BC3"/>
    <w:rsid w:val="00154EF5"/>
    <w:rsid w:val="0015518A"/>
    <w:rsid w:val="001551F2"/>
    <w:rsid w:val="00155234"/>
    <w:rsid w:val="00155258"/>
    <w:rsid w:val="00155656"/>
    <w:rsid w:val="001556D1"/>
    <w:rsid w:val="001556F8"/>
    <w:rsid w:val="00155AA4"/>
    <w:rsid w:val="00155FD0"/>
    <w:rsid w:val="0015620A"/>
    <w:rsid w:val="0015642D"/>
    <w:rsid w:val="0015646D"/>
    <w:rsid w:val="001566B6"/>
    <w:rsid w:val="00156847"/>
    <w:rsid w:val="00156A74"/>
    <w:rsid w:val="00156B92"/>
    <w:rsid w:val="00156D05"/>
    <w:rsid w:val="00156F07"/>
    <w:rsid w:val="001571BF"/>
    <w:rsid w:val="00157223"/>
    <w:rsid w:val="0015739F"/>
    <w:rsid w:val="001575C0"/>
    <w:rsid w:val="00157D16"/>
    <w:rsid w:val="00160197"/>
    <w:rsid w:val="00160294"/>
    <w:rsid w:val="001602D6"/>
    <w:rsid w:val="00160550"/>
    <w:rsid w:val="0016061B"/>
    <w:rsid w:val="0016111C"/>
    <w:rsid w:val="00161215"/>
    <w:rsid w:val="001613D6"/>
    <w:rsid w:val="00161715"/>
    <w:rsid w:val="001617A3"/>
    <w:rsid w:val="00161977"/>
    <w:rsid w:val="00161D5F"/>
    <w:rsid w:val="00161DBF"/>
    <w:rsid w:val="00161DDE"/>
    <w:rsid w:val="00161EF7"/>
    <w:rsid w:val="001624A5"/>
    <w:rsid w:val="00163086"/>
    <w:rsid w:val="001634C6"/>
    <w:rsid w:val="00163798"/>
    <w:rsid w:val="001638F2"/>
    <w:rsid w:val="00163A38"/>
    <w:rsid w:val="00163A89"/>
    <w:rsid w:val="00163A98"/>
    <w:rsid w:val="00163CD2"/>
    <w:rsid w:val="001640EE"/>
    <w:rsid w:val="001648C1"/>
    <w:rsid w:val="00164A3B"/>
    <w:rsid w:val="00164A62"/>
    <w:rsid w:val="00164F55"/>
    <w:rsid w:val="0016531D"/>
    <w:rsid w:val="00165D31"/>
    <w:rsid w:val="00165DF3"/>
    <w:rsid w:val="00165E54"/>
    <w:rsid w:val="00165EED"/>
    <w:rsid w:val="0016608B"/>
    <w:rsid w:val="00166096"/>
    <w:rsid w:val="001664BA"/>
    <w:rsid w:val="0016650D"/>
    <w:rsid w:val="001666AB"/>
    <w:rsid w:val="0016682D"/>
    <w:rsid w:val="001668EA"/>
    <w:rsid w:val="00166942"/>
    <w:rsid w:val="00166ACD"/>
    <w:rsid w:val="00166EC1"/>
    <w:rsid w:val="001670DE"/>
    <w:rsid w:val="0016718D"/>
    <w:rsid w:val="001673BB"/>
    <w:rsid w:val="00167604"/>
    <w:rsid w:val="00167623"/>
    <w:rsid w:val="00167677"/>
    <w:rsid w:val="00167759"/>
    <w:rsid w:val="0016798A"/>
    <w:rsid w:val="00167A3B"/>
    <w:rsid w:val="00167AB8"/>
    <w:rsid w:val="00167ADD"/>
    <w:rsid w:val="00167CFE"/>
    <w:rsid w:val="00167D54"/>
    <w:rsid w:val="00167F4C"/>
    <w:rsid w:val="00167F83"/>
    <w:rsid w:val="001704D8"/>
    <w:rsid w:val="00170644"/>
    <w:rsid w:val="001709FA"/>
    <w:rsid w:val="00170ABE"/>
    <w:rsid w:val="00170C92"/>
    <w:rsid w:val="00170CC8"/>
    <w:rsid w:val="00170D00"/>
    <w:rsid w:val="001711FF"/>
    <w:rsid w:val="00171B1C"/>
    <w:rsid w:val="00171D64"/>
    <w:rsid w:val="001722B2"/>
    <w:rsid w:val="0017231A"/>
    <w:rsid w:val="00172384"/>
    <w:rsid w:val="00172780"/>
    <w:rsid w:val="00172BCF"/>
    <w:rsid w:val="00172D56"/>
    <w:rsid w:val="00172D71"/>
    <w:rsid w:val="00172DA8"/>
    <w:rsid w:val="00173081"/>
    <w:rsid w:val="0017308F"/>
    <w:rsid w:val="001730A5"/>
    <w:rsid w:val="00173474"/>
    <w:rsid w:val="00173BC4"/>
    <w:rsid w:val="00173BFC"/>
    <w:rsid w:val="00173EEA"/>
    <w:rsid w:val="001740A9"/>
    <w:rsid w:val="00174344"/>
    <w:rsid w:val="00174845"/>
    <w:rsid w:val="001748D8"/>
    <w:rsid w:val="00174D4B"/>
    <w:rsid w:val="00174EFD"/>
    <w:rsid w:val="00174F5B"/>
    <w:rsid w:val="0017547B"/>
    <w:rsid w:val="001754AA"/>
    <w:rsid w:val="00175651"/>
    <w:rsid w:val="00175737"/>
    <w:rsid w:val="001759AB"/>
    <w:rsid w:val="00175A73"/>
    <w:rsid w:val="001762F8"/>
    <w:rsid w:val="0017652D"/>
    <w:rsid w:val="00176776"/>
    <w:rsid w:val="00176A0F"/>
    <w:rsid w:val="00176CF7"/>
    <w:rsid w:val="00176F4A"/>
    <w:rsid w:val="0017725F"/>
    <w:rsid w:val="00177393"/>
    <w:rsid w:val="001773E3"/>
    <w:rsid w:val="00177459"/>
    <w:rsid w:val="0017750E"/>
    <w:rsid w:val="001775A9"/>
    <w:rsid w:val="001775D0"/>
    <w:rsid w:val="0017772D"/>
    <w:rsid w:val="00177843"/>
    <w:rsid w:val="00177B20"/>
    <w:rsid w:val="00177C4F"/>
    <w:rsid w:val="00177D19"/>
    <w:rsid w:val="00177DA4"/>
    <w:rsid w:val="001805B7"/>
    <w:rsid w:val="00180654"/>
    <w:rsid w:val="001806CB"/>
    <w:rsid w:val="00180CBA"/>
    <w:rsid w:val="00181073"/>
    <w:rsid w:val="0018159B"/>
    <w:rsid w:val="0018190D"/>
    <w:rsid w:val="00181BF0"/>
    <w:rsid w:val="00181DB4"/>
    <w:rsid w:val="00181EBA"/>
    <w:rsid w:val="00181EBE"/>
    <w:rsid w:val="00182189"/>
    <w:rsid w:val="0018239D"/>
    <w:rsid w:val="0018272A"/>
    <w:rsid w:val="00182834"/>
    <w:rsid w:val="00182AFE"/>
    <w:rsid w:val="00182B8F"/>
    <w:rsid w:val="00182EBF"/>
    <w:rsid w:val="0018311D"/>
    <w:rsid w:val="001839E0"/>
    <w:rsid w:val="00183BC6"/>
    <w:rsid w:val="00183D05"/>
    <w:rsid w:val="00183D8C"/>
    <w:rsid w:val="00183F4B"/>
    <w:rsid w:val="00184371"/>
    <w:rsid w:val="0018441C"/>
    <w:rsid w:val="00184946"/>
    <w:rsid w:val="00184BCA"/>
    <w:rsid w:val="00184EA2"/>
    <w:rsid w:val="00185018"/>
    <w:rsid w:val="00185258"/>
    <w:rsid w:val="00185931"/>
    <w:rsid w:val="00185ACC"/>
    <w:rsid w:val="00185E04"/>
    <w:rsid w:val="00186156"/>
    <w:rsid w:val="00186620"/>
    <w:rsid w:val="00186A77"/>
    <w:rsid w:val="00186A95"/>
    <w:rsid w:val="00186DCE"/>
    <w:rsid w:val="00186DF2"/>
    <w:rsid w:val="00186E83"/>
    <w:rsid w:val="00187136"/>
    <w:rsid w:val="001871A7"/>
    <w:rsid w:val="001875D0"/>
    <w:rsid w:val="00187B0D"/>
    <w:rsid w:val="00187DB8"/>
    <w:rsid w:val="00187F4B"/>
    <w:rsid w:val="00190024"/>
    <w:rsid w:val="0019043A"/>
    <w:rsid w:val="00190559"/>
    <w:rsid w:val="001905E9"/>
    <w:rsid w:val="001906AF"/>
    <w:rsid w:val="00190BA4"/>
    <w:rsid w:val="00190C93"/>
    <w:rsid w:val="001910AB"/>
    <w:rsid w:val="001911BE"/>
    <w:rsid w:val="001912E7"/>
    <w:rsid w:val="00191481"/>
    <w:rsid w:val="001919BE"/>
    <w:rsid w:val="00191A4D"/>
    <w:rsid w:val="00191B2E"/>
    <w:rsid w:val="00191B88"/>
    <w:rsid w:val="00191E69"/>
    <w:rsid w:val="0019209F"/>
    <w:rsid w:val="00192609"/>
    <w:rsid w:val="00192694"/>
    <w:rsid w:val="00192A01"/>
    <w:rsid w:val="00192DCD"/>
    <w:rsid w:val="001932C3"/>
    <w:rsid w:val="0019338F"/>
    <w:rsid w:val="0019350A"/>
    <w:rsid w:val="0019354C"/>
    <w:rsid w:val="0019357E"/>
    <w:rsid w:val="00193690"/>
    <w:rsid w:val="00193811"/>
    <w:rsid w:val="00193DB1"/>
    <w:rsid w:val="00194190"/>
    <w:rsid w:val="001942BC"/>
    <w:rsid w:val="00194737"/>
    <w:rsid w:val="00194B07"/>
    <w:rsid w:val="00194D6D"/>
    <w:rsid w:val="00194ED8"/>
    <w:rsid w:val="00194F02"/>
    <w:rsid w:val="00195021"/>
    <w:rsid w:val="001956C2"/>
    <w:rsid w:val="00195D02"/>
    <w:rsid w:val="00195DB3"/>
    <w:rsid w:val="00195FAF"/>
    <w:rsid w:val="0019609D"/>
    <w:rsid w:val="001962BA"/>
    <w:rsid w:val="001963B7"/>
    <w:rsid w:val="00196608"/>
    <w:rsid w:val="001967A2"/>
    <w:rsid w:val="001967D3"/>
    <w:rsid w:val="00196942"/>
    <w:rsid w:val="00196ABC"/>
    <w:rsid w:val="00196AD5"/>
    <w:rsid w:val="00197008"/>
    <w:rsid w:val="001970BB"/>
    <w:rsid w:val="00197136"/>
    <w:rsid w:val="00197306"/>
    <w:rsid w:val="001974A2"/>
    <w:rsid w:val="0019756F"/>
    <w:rsid w:val="001975AF"/>
    <w:rsid w:val="00197853"/>
    <w:rsid w:val="00197A08"/>
    <w:rsid w:val="00197B58"/>
    <w:rsid w:val="00197DD8"/>
    <w:rsid w:val="00197E54"/>
    <w:rsid w:val="001A045A"/>
    <w:rsid w:val="001A0635"/>
    <w:rsid w:val="001A0636"/>
    <w:rsid w:val="001A082A"/>
    <w:rsid w:val="001A08A9"/>
    <w:rsid w:val="001A0B64"/>
    <w:rsid w:val="001A1121"/>
    <w:rsid w:val="001A119F"/>
    <w:rsid w:val="001A135E"/>
    <w:rsid w:val="001A1686"/>
    <w:rsid w:val="001A17D1"/>
    <w:rsid w:val="001A19C9"/>
    <w:rsid w:val="001A1E1D"/>
    <w:rsid w:val="001A1FE1"/>
    <w:rsid w:val="001A2939"/>
    <w:rsid w:val="001A2B93"/>
    <w:rsid w:val="001A2F07"/>
    <w:rsid w:val="001A33F5"/>
    <w:rsid w:val="001A3437"/>
    <w:rsid w:val="001A3758"/>
    <w:rsid w:val="001A397F"/>
    <w:rsid w:val="001A3B47"/>
    <w:rsid w:val="001A4265"/>
    <w:rsid w:val="001A4D93"/>
    <w:rsid w:val="001A4FCD"/>
    <w:rsid w:val="001A5045"/>
    <w:rsid w:val="001A52B1"/>
    <w:rsid w:val="001A5668"/>
    <w:rsid w:val="001A5697"/>
    <w:rsid w:val="001A5873"/>
    <w:rsid w:val="001A5CAD"/>
    <w:rsid w:val="001A6254"/>
    <w:rsid w:val="001A62CB"/>
    <w:rsid w:val="001A64DA"/>
    <w:rsid w:val="001A694C"/>
    <w:rsid w:val="001A6959"/>
    <w:rsid w:val="001A6D48"/>
    <w:rsid w:val="001A6E99"/>
    <w:rsid w:val="001A6EB3"/>
    <w:rsid w:val="001A6F4E"/>
    <w:rsid w:val="001A6FEA"/>
    <w:rsid w:val="001A7B2D"/>
    <w:rsid w:val="001A7D3E"/>
    <w:rsid w:val="001A7F98"/>
    <w:rsid w:val="001B031C"/>
    <w:rsid w:val="001B04CA"/>
    <w:rsid w:val="001B067E"/>
    <w:rsid w:val="001B0799"/>
    <w:rsid w:val="001B080A"/>
    <w:rsid w:val="001B0A3C"/>
    <w:rsid w:val="001B0E56"/>
    <w:rsid w:val="001B0ED7"/>
    <w:rsid w:val="001B152B"/>
    <w:rsid w:val="001B1C48"/>
    <w:rsid w:val="001B1CA0"/>
    <w:rsid w:val="001B1DC5"/>
    <w:rsid w:val="001B1E20"/>
    <w:rsid w:val="001B1FA2"/>
    <w:rsid w:val="001B20AF"/>
    <w:rsid w:val="001B20BB"/>
    <w:rsid w:val="001B2221"/>
    <w:rsid w:val="001B242D"/>
    <w:rsid w:val="001B252C"/>
    <w:rsid w:val="001B26DA"/>
    <w:rsid w:val="001B28FF"/>
    <w:rsid w:val="001B2BEB"/>
    <w:rsid w:val="001B2E86"/>
    <w:rsid w:val="001B2F44"/>
    <w:rsid w:val="001B355C"/>
    <w:rsid w:val="001B361E"/>
    <w:rsid w:val="001B364D"/>
    <w:rsid w:val="001B3B1F"/>
    <w:rsid w:val="001B3B25"/>
    <w:rsid w:val="001B3C6D"/>
    <w:rsid w:val="001B3EB9"/>
    <w:rsid w:val="001B408F"/>
    <w:rsid w:val="001B43EF"/>
    <w:rsid w:val="001B444F"/>
    <w:rsid w:val="001B4765"/>
    <w:rsid w:val="001B4866"/>
    <w:rsid w:val="001B49EA"/>
    <w:rsid w:val="001B4ADF"/>
    <w:rsid w:val="001B4C1E"/>
    <w:rsid w:val="001B4EA9"/>
    <w:rsid w:val="001B5316"/>
    <w:rsid w:val="001B5C90"/>
    <w:rsid w:val="001B5DA6"/>
    <w:rsid w:val="001B5F1A"/>
    <w:rsid w:val="001B672D"/>
    <w:rsid w:val="001B6A2E"/>
    <w:rsid w:val="001B6E76"/>
    <w:rsid w:val="001B6F65"/>
    <w:rsid w:val="001B70DE"/>
    <w:rsid w:val="001B744A"/>
    <w:rsid w:val="001B748F"/>
    <w:rsid w:val="001B78DC"/>
    <w:rsid w:val="001B7B9A"/>
    <w:rsid w:val="001B7ED2"/>
    <w:rsid w:val="001C027C"/>
    <w:rsid w:val="001C02D3"/>
    <w:rsid w:val="001C06BC"/>
    <w:rsid w:val="001C0952"/>
    <w:rsid w:val="001C0C2B"/>
    <w:rsid w:val="001C10F5"/>
    <w:rsid w:val="001C13AF"/>
    <w:rsid w:val="001C14DE"/>
    <w:rsid w:val="001C1747"/>
    <w:rsid w:val="001C1758"/>
    <w:rsid w:val="001C1787"/>
    <w:rsid w:val="001C1A50"/>
    <w:rsid w:val="001C2265"/>
    <w:rsid w:val="001C2914"/>
    <w:rsid w:val="001C2985"/>
    <w:rsid w:val="001C2B12"/>
    <w:rsid w:val="001C2DC5"/>
    <w:rsid w:val="001C300A"/>
    <w:rsid w:val="001C33CA"/>
    <w:rsid w:val="001C36C1"/>
    <w:rsid w:val="001C3A01"/>
    <w:rsid w:val="001C3D79"/>
    <w:rsid w:val="001C3FFF"/>
    <w:rsid w:val="001C4370"/>
    <w:rsid w:val="001C4462"/>
    <w:rsid w:val="001C460E"/>
    <w:rsid w:val="001C486F"/>
    <w:rsid w:val="001C49E4"/>
    <w:rsid w:val="001C4BD0"/>
    <w:rsid w:val="001C4CFE"/>
    <w:rsid w:val="001C4D8A"/>
    <w:rsid w:val="001C4FCE"/>
    <w:rsid w:val="001C50FE"/>
    <w:rsid w:val="001C5298"/>
    <w:rsid w:val="001C5791"/>
    <w:rsid w:val="001C5D21"/>
    <w:rsid w:val="001C6A6A"/>
    <w:rsid w:val="001C6CF1"/>
    <w:rsid w:val="001C7182"/>
    <w:rsid w:val="001C71DE"/>
    <w:rsid w:val="001C7569"/>
    <w:rsid w:val="001C7631"/>
    <w:rsid w:val="001C7680"/>
    <w:rsid w:val="001C76AA"/>
    <w:rsid w:val="001C76DD"/>
    <w:rsid w:val="001C774B"/>
    <w:rsid w:val="001C774F"/>
    <w:rsid w:val="001C7D9B"/>
    <w:rsid w:val="001C7DF9"/>
    <w:rsid w:val="001C7E33"/>
    <w:rsid w:val="001C7F4D"/>
    <w:rsid w:val="001C7F87"/>
    <w:rsid w:val="001D0366"/>
    <w:rsid w:val="001D0541"/>
    <w:rsid w:val="001D06EC"/>
    <w:rsid w:val="001D0805"/>
    <w:rsid w:val="001D0F16"/>
    <w:rsid w:val="001D103E"/>
    <w:rsid w:val="001D11D7"/>
    <w:rsid w:val="001D17AE"/>
    <w:rsid w:val="001D1822"/>
    <w:rsid w:val="001D187E"/>
    <w:rsid w:val="001D195F"/>
    <w:rsid w:val="001D1990"/>
    <w:rsid w:val="001D1B38"/>
    <w:rsid w:val="001D1B9B"/>
    <w:rsid w:val="001D1C19"/>
    <w:rsid w:val="001D24AE"/>
    <w:rsid w:val="001D258F"/>
    <w:rsid w:val="001D2761"/>
    <w:rsid w:val="001D27AC"/>
    <w:rsid w:val="001D2845"/>
    <w:rsid w:val="001D2DBB"/>
    <w:rsid w:val="001D31DF"/>
    <w:rsid w:val="001D361D"/>
    <w:rsid w:val="001D39D7"/>
    <w:rsid w:val="001D3A22"/>
    <w:rsid w:val="001D3A4C"/>
    <w:rsid w:val="001D3AF1"/>
    <w:rsid w:val="001D3D8C"/>
    <w:rsid w:val="001D4635"/>
    <w:rsid w:val="001D46E6"/>
    <w:rsid w:val="001D4945"/>
    <w:rsid w:val="001D4980"/>
    <w:rsid w:val="001D4D93"/>
    <w:rsid w:val="001D5092"/>
    <w:rsid w:val="001D50FD"/>
    <w:rsid w:val="001D5179"/>
    <w:rsid w:val="001D568D"/>
    <w:rsid w:val="001D5A7A"/>
    <w:rsid w:val="001D5D6A"/>
    <w:rsid w:val="001D5DD7"/>
    <w:rsid w:val="001D5E3C"/>
    <w:rsid w:val="001D5E47"/>
    <w:rsid w:val="001D603F"/>
    <w:rsid w:val="001D62E8"/>
    <w:rsid w:val="001D6624"/>
    <w:rsid w:val="001D686F"/>
    <w:rsid w:val="001D6DE7"/>
    <w:rsid w:val="001D70B0"/>
    <w:rsid w:val="001D70E9"/>
    <w:rsid w:val="001D751D"/>
    <w:rsid w:val="001D7970"/>
    <w:rsid w:val="001D798E"/>
    <w:rsid w:val="001D79C3"/>
    <w:rsid w:val="001D7B8E"/>
    <w:rsid w:val="001D7C65"/>
    <w:rsid w:val="001E00EA"/>
    <w:rsid w:val="001E015A"/>
    <w:rsid w:val="001E0459"/>
    <w:rsid w:val="001E0460"/>
    <w:rsid w:val="001E07CA"/>
    <w:rsid w:val="001E09D5"/>
    <w:rsid w:val="001E0CE2"/>
    <w:rsid w:val="001E107C"/>
    <w:rsid w:val="001E116D"/>
    <w:rsid w:val="001E129E"/>
    <w:rsid w:val="001E18BC"/>
    <w:rsid w:val="001E1955"/>
    <w:rsid w:val="001E1A1B"/>
    <w:rsid w:val="001E1ACA"/>
    <w:rsid w:val="001E1E3F"/>
    <w:rsid w:val="001E1E69"/>
    <w:rsid w:val="001E1EA9"/>
    <w:rsid w:val="001E205C"/>
    <w:rsid w:val="001E215D"/>
    <w:rsid w:val="001E2298"/>
    <w:rsid w:val="001E22E8"/>
    <w:rsid w:val="001E2B4F"/>
    <w:rsid w:val="001E30C3"/>
    <w:rsid w:val="001E30EE"/>
    <w:rsid w:val="001E3288"/>
    <w:rsid w:val="001E3360"/>
    <w:rsid w:val="001E3459"/>
    <w:rsid w:val="001E34C2"/>
    <w:rsid w:val="001E36A4"/>
    <w:rsid w:val="001E3ED7"/>
    <w:rsid w:val="001E41BF"/>
    <w:rsid w:val="001E442E"/>
    <w:rsid w:val="001E44C4"/>
    <w:rsid w:val="001E45FF"/>
    <w:rsid w:val="001E4703"/>
    <w:rsid w:val="001E4757"/>
    <w:rsid w:val="001E47C4"/>
    <w:rsid w:val="001E4845"/>
    <w:rsid w:val="001E4B50"/>
    <w:rsid w:val="001E4D30"/>
    <w:rsid w:val="001E4D7F"/>
    <w:rsid w:val="001E4DA7"/>
    <w:rsid w:val="001E4DC2"/>
    <w:rsid w:val="001E564E"/>
    <w:rsid w:val="001E5A21"/>
    <w:rsid w:val="001E5AFA"/>
    <w:rsid w:val="001E5CD6"/>
    <w:rsid w:val="001E5FA8"/>
    <w:rsid w:val="001E63F6"/>
    <w:rsid w:val="001E658D"/>
    <w:rsid w:val="001E6610"/>
    <w:rsid w:val="001E6980"/>
    <w:rsid w:val="001E6C35"/>
    <w:rsid w:val="001E6FF4"/>
    <w:rsid w:val="001E70A8"/>
    <w:rsid w:val="001E7666"/>
    <w:rsid w:val="001E76EC"/>
    <w:rsid w:val="001E77F9"/>
    <w:rsid w:val="001E7949"/>
    <w:rsid w:val="001E7AAE"/>
    <w:rsid w:val="001E7C81"/>
    <w:rsid w:val="001E7D11"/>
    <w:rsid w:val="001E7E75"/>
    <w:rsid w:val="001E7ECE"/>
    <w:rsid w:val="001F02E5"/>
    <w:rsid w:val="001F03D8"/>
    <w:rsid w:val="001F04DE"/>
    <w:rsid w:val="001F05AF"/>
    <w:rsid w:val="001F09A3"/>
    <w:rsid w:val="001F0C6F"/>
    <w:rsid w:val="001F0E7C"/>
    <w:rsid w:val="001F0ED0"/>
    <w:rsid w:val="001F173D"/>
    <w:rsid w:val="001F1807"/>
    <w:rsid w:val="001F1867"/>
    <w:rsid w:val="001F1B17"/>
    <w:rsid w:val="001F1BC8"/>
    <w:rsid w:val="001F1CC4"/>
    <w:rsid w:val="001F1D86"/>
    <w:rsid w:val="001F1D96"/>
    <w:rsid w:val="001F22F9"/>
    <w:rsid w:val="001F2514"/>
    <w:rsid w:val="001F273B"/>
    <w:rsid w:val="001F2882"/>
    <w:rsid w:val="001F28B1"/>
    <w:rsid w:val="001F2922"/>
    <w:rsid w:val="001F2B44"/>
    <w:rsid w:val="001F2D13"/>
    <w:rsid w:val="001F2E46"/>
    <w:rsid w:val="001F2F81"/>
    <w:rsid w:val="001F339F"/>
    <w:rsid w:val="001F3550"/>
    <w:rsid w:val="001F36DD"/>
    <w:rsid w:val="001F379F"/>
    <w:rsid w:val="001F3F89"/>
    <w:rsid w:val="001F421E"/>
    <w:rsid w:val="001F429D"/>
    <w:rsid w:val="001F4488"/>
    <w:rsid w:val="001F45D7"/>
    <w:rsid w:val="001F48C9"/>
    <w:rsid w:val="001F4B25"/>
    <w:rsid w:val="001F4BD4"/>
    <w:rsid w:val="001F4C29"/>
    <w:rsid w:val="001F4D61"/>
    <w:rsid w:val="001F4F46"/>
    <w:rsid w:val="001F515D"/>
    <w:rsid w:val="001F52A4"/>
    <w:rsid w:val="001F52F9"/>
    <w:rsid w:val="001F53EC"/>
    <w:rsid w:val="001F54B9"/>
    <w:rsid w:val="001F55BC"/>
    <w:rsid w:val="001F5C6F"/>
    <w:rsid w:val="001F614B"/>
    <w:rsid w:val="001F630B"/>
    <w:rsid w:val="001F6427"/>
    <w:rsid w:val="001F664E"/>
    <w:rsid w:val="001F6827"/>
    <w:rsid w:val="001F6C2E"/>
    <w:rsid w:val="001F6D1B"/>
    <w:rsid w:val="001F6FA6"/>
    <w:rsid w:val="001F6FE4"/>
    <w:rsid w:val="001F6FF0"/>
    <w:rsid w:val="001F6FF6"/>
    <w:rsid w:val="001F7139"/>
    <w:rsid w:val="001F723D"/>
    <w:rsid w:val="001F75FB"/>
    <w:rsid w:val="001F76FE"/>
    <w:rsid w:val="001F778C"/>
    <w:rsid w:val="001F77B7"/>
    <w:rsid w:val="001F79F5"/>
    <w:rsid w:val="001F7B7E"/>
    <w:rsid w:val="001F7B99"/>
    <w:rsid w:val="001F7CDC"/>
    <w:rsid w:val="00200222"/>
    <w:rsid w:val="002002E2"/>
    <w:rsid w:val="00200334"/>
    <w:rsid w:val="00200EE4"/>
    <w:rsid w:val="002013B9"/>
    <w:rsid w:val="0020166B"/>
    <w:rsid w:val="002018CC"/>
    <w:rsid w:val="00201BDA"/>
    <w:rsid w:val="00202174"/>
    <w:rsid w:val="002021C6"/>
    <w:rsid w:val="00202A02"/>
    <w:rsid w:val="00202B25"/>
    <w:rsid w:val="00202EA6"/>
    <w:rsid w:val="00202F01"/>
    <w:rsid w:val="002031BA"/>
    <w:rsid w:val="002033EA"/>
    <w:rsid w:val="00203D1A"/>
    <w:rsid w:val="00203E5F"/>
    <w:rsid w:val="002042F5"/>
    <w:rsid w:val="00204383"/>
    <w:rsid w:val="002044C0"/>
    <w:rsid w:val="0020490F"/>
    <w:rsid w:val="00204B9A"/>
    <w:rsid w:val="00204C00"/>
    <w:rsid w:val="00204CBF"/>
    <w:rsid w:val="00204CD6"/>
    <w:rsid w:val="00204D8A"/>
    <w:rsid w:val="00205033"/>
    <w:rsid w:val="00205953"/>
    <w:rsid w:val="00205B39"/>
    <w:rsid w:val="00205D2F"/>
    <w:rsid w:val="00205FF4"/>
    <w:rsid w:val="0020614A"/>
    <w:rsid w:val="0020617B"/>
    <w:rsid w:val="002063C5"/>
    <w:rsid w:val="0020649D"/>
    <w:rsid w:val="00206583"/>
    <w:rsid w:val="00206709"/>
    <w:rsid w:val="002068EA"/>
    <w:rsid w:val="00206915"/>
    <w:rsid w:val="00206BC6"/>
    <w:rsid w:val="002100F7"/>
    <w:rsid w:val="00210319"/>
    <w:rsid w:val="00210B7A"/>
    <w:rsid w:val="00210C42"/>
    <w:rsid w:val="00210DBA"/>
    <w:rsid w:val="00210E03"/>
    <w:rsid w:val="00210E2C"/>
    <w:rsid w:val="00210E74"/>
    <w:rsid w:val="00211051"/>
    <w:rsid w:val="002111B3"/>
    <w:rsid w:val="002111F8"/>
    <w:rsid w:val="00211426"/>
    <w:rsid w:val="00211BB7"/>
    <w:rsid w:val="00211BBE"/>
    <w:rsid w:val="00211EBF"/>
    <w:rsid w:val="00211FBA"/>
    <w:rsid w:val="00212180"/>
    <w:rsid w:val="00212341"/>
    <w:rsid w:val="002124B1"/>
    <w:rsid w:val="00212876"/>
    <w:rsid w:val="00212AB9"/>
    <w:rsid w:val="00212AEE"/>
    <w:rsid w:val="00212F4B"/>
    <w:rsid w:val="00212F7B"/>
    <w:rsid w:val="0021319F"/>
    <w:rsid w:val="00213224"/>
    <w:rsid w:val="00213876"/>
    <w:rsid w:val="00213AD6"/>
    <w:rsid w:val="00213BD4"/>
    <w:rsid w:val="00213C61"/>
    <w:rsid w:val="00213CD4"/>
    <w:rsid w:val="00213E0B"/>
    <w:rsid w:val="00213FAC"/>
    <w:rsid w:val="0021407F"/>
    <w:rsid w:val="00214160"/>
    <w:rsid w:val="002141C6"/>
    <w:rsid w:val="0021422C"/>
    <w:rsid w:val="002145A5"/>
    <w:rsid w:val="002145EB"/>
    <w:rsid w:val="00214B93"/>
    <w:rsid w:val="00214F79"/>
    <w:rsid w:val="00215031"/>
    <w:rsid w:val="002151A4"/>
    <w:rsid w:val="002151E8"/>
    <w:rsid w:val="002151FF"/>
    <w:rsid w:val="0021522B"/>
    <w:rsid w:val="00215707"/>
    <w:rsid w:val="002157A2"/>
    <w:rsid w:val="00215A1D"/>
    <w:rsid w:val="00215BB3"/>
    <w:rsid w:val="00215CC6"/>
    <w:rsid w:val="00215F71"/>
    <w:rsid w:val="00216202"/>
    <w:rsid w:val="00216251"/>
    <w:rsid w:val="0021669B"/>
    <w:rsid w:val="00216796"/>
    <w:rsid w:val="00216913"/>
    <w:rsid w:val="00216A0D"/>
    <w:rsid w:val="00216D3C"/>
    <w:rsid w:val="00216D9A"/>
    <w:rsid w:val="00216EC3"/>
    <w:rsid w:val="00217649"/>
    <w:rsid w:val="00217BEB"/>
    <w:rsid w:val="00217C60"/>
    <w:rsid w:val="00217F80"/>
    <w:rsid w:val="0022084B"/>
    <w:rsid w:val="002209D1"/>
    <w:rsid w:val="002211E9"/>
    <w:rsid w:val="00221349"/>
    <w:rsid w:val="0022187B"/>
    <w:rsid w:val="00221A1B"/>
    <w:rsid w:val="00221CCF"/>
    <w:rsid w:val="00221D0B"/>
    <w:rsid w:val="00221F15"/>
    <w:rsid w:val="00222271"/>
    <w:rsid w:val="002226B4"/>
    <w:rsid w:val="00223362"/>
    <w:rsid w:val="00223683"/>
    <w:rsid w:val="00223879"/>
    <w:rsid w:val="0022388E"/>
    <w:rsid w:val="0022391B"/>
    <w:rsid w:val="00223ADE"/>
    <w:rsid w:val="00223D00"/>
    <w:rsid w:val="00223DEB"/>
    <w:rsid w:val="00223E7F"/>
    <w:rsid w:val="0022409D"/>
    <w:rsid w:val="00224115"/>
    <w:rsid w:val="002243C2"/>
    <w:rsid w:val="00224CC4"/>
    <w:rsid w:val="00224DB5"/>
    <w:rsid w:val="00225341"/>
    <w:rsid w:val="0022571F"/>
    <w:rsid w:val="002259C9"/>
    <w:rsid w:val="00225B43"/>
    <w:rsid w:val="00225D72"/>
    <w:rsid w:val="00225F58"/>
    <w:rsid w:val="00226425"/>
    <w:rsid w:val="0022645A"/>
    <w:rsid w:val="0022652C"/>
    <w:rsid w:val="0022653E"/>
    <w:rsid w:val="00226563"/>
    <w:rsid w:val="00226595"/>
    <w:rsid w:val="002270DD"/>
    <w:rsid w:val="002273DB"/>
    <w:rsid w:val="00227566"/>
    <w:rsid w:val="00227B2B"/>
    <w:rsid w:val="00227CBD"/>
    <w:rsid w:val="002303C3"/>
    <w:rsid w:val="00230494"/>
    <w:rsid w:val="0023078D"/>
    <w:rsid w:val="00230899"/>
    <w:rsid w:val="002308A4"/>
    <w:rsid w:val="00230A77"/>
    <w:rsid w:val="00230DDE"/>
    <w:rsid w:val="00230EB5"/>
    <w:rsid w:val="002327F1"/>
    <w:rsid w:val="002329EB"/>
    <w:rsid w:val="00232F08"/>
    <w:rsid w:val="00233704"/>
    <w:rsid w:val="00233819"/>
    <w:rsid w:val="00233A52"/>
    <w:rsid w:val="00233B1A"/>
    <w:rsid w:val="00233D80"/>
    <w:rsid w:val="00234126"/>
    <w:rsid w:val="0023421E"/>
    <w:rsid w:val="00234246"/>
    <w:rsid w:val="00234396"/>
    <w:rsid w:val="002344BB"/>
    <w:rsid w:val="00234604"/>
    <w:rsid w:val="002346C0"/>
    <w:rsid w:val="00234A50"/>
    <w:rsid w:val="002350CB"/>
    <w:rsid w:val="0023532D"/>
    <w:rsid w:val="0023579A"/>
    <w:rsid w:val="00235A36"/>
    <w:rsid w:val="00235ACB"/>
    <w:rsid w:val="00235B81"/>
    <w:rsid w:val="00235BB0"/>
    <w:rsid w:val="00235F4B"/>
    <w:rsid w:val="00236313"/>
    <w:rsid w:val="002364DE"/>
    <w:rsid w:val="002367B2"/>
    <w:rsid w:val="00236919"/>
    <w:rsid w:val="0023691F"/>
    <w:rsid w:val="00236DC5"/>
    <w:rsid w:val="00236DDC"/>
    <w:rsid w:val="00236F66"/>
    <w:rsid w:val="00236FF6"/>
    <w:rsid w:val="00237037"/>
    <w:rsid w:val="0023703B"/>
    <w:rsid w:val="002370E5"/>
    <w:rsid w:val="0023741F"/>
    <w:rsid w:val="00237695"/>
    <w:rsid w:val="00237736"/>
    <w:rsid w:val="00237C4C"/>
    <w:rsid w:val="00237FCD"/>
    <w:rsid w:val="002403D3"/>
    <w:rsid w:val="00240476"/>
    <w:rsid w:val="002406D7"/>
    <w:rsid w:val="00240704"/>
    <w:rsid w:val="00240748"/>
    <w:rsid w:val="00240789"/>
    <w:rsid w:val="00240AA3"/>
    <w:rsid w:val="00240F67"/>
    <w:rsid w:val="0024123E"/>
    <w:rsid w:val="0024143E"/>
    <w:rsid w:val="00241633"/>
    <w:rsid w:val="002416B7"/>
    <w:rsid w:val="0024170D"/>
    <w:rsid w:val="002417C9"/>
    <w:rsid w:val="0024190B"/>
    <w:rsid w:val="00241B67"/>
    <w:rsid w:val="00241EE3"/>
    <w:rsid w:val="0024246D"/>
    <w:rsid w:val="00242883"/>
    <w:rsid w:val="00242ADE"/>
    <w:rsid w:val="00242B5A"/>
    <w:rsid w:val="00242C99"/>
    <w:rsid w:val="00242ED6"/>
    <w:rsid w:val="00243210"/>
    <w:rsid w:val="00243840"/>
    <w:rsid w:val="002438D4"/>
    <w:rsid w:val="00243A81"/>
    <w:rsid w:val="00243BB6"/>
    <w:rsid w:val="00243D5B"/>
    <w:rsid w:val="00243E13"/>
    <w:rsid w:val="00244083"/>
    <w:rsid w:val="00244192"/>
    <w:rsid w:val="00244208"/>
    <w:rsid w:val="00244562"/>
    <w:rsid w:val="002447D9"/>
    <w:rsid w:val="00245051"/>
    <w:rsid w:val="00245508"/>
    <w:rsid w:val="002456C5"/>
    <w:rsid w:val="002457D0"/>
    <w:rsid w:val="002457E2"/>
    <w:rsid w:val="0024587B"/>
    <w:rsid w:val="00245968"/>
    <w:rsid w:val="002459A7"/>
    <w:rsid w:val="00245B12"/>
    <w:rsid w:val="00245D93"/>
    <w:rsid w:val="00246299"/>
    <w:rsid w:val="002463FC"/>
    <w:rsid w:val="002465AF"/>
    <w:rsid w:val="002466EE"/>
    <w:rsid w:val="00246AB5"/>
    <w:rsid w:val="00246C0C"/>
    <w:rsid w:val="00246C26"/>
    <w:rsid w:val="0024722C"/>
    <w:rsid w:val="002472AB"/>
    <w:rsid w:val="00247388"/>
    <w:rsid w:val="002473C6"/>
    <w:rsid w:val="002477D5"/>
    <w:rsid w:val="00247D85"/>
    <w:rsid w:val="0025014C"/>
    <w:rsid w:val="00250431"/>
    <w:rsid w:val="002506D8"/>
    <w:rsid w:val="00250B2C"/>
    <w:rsid w:val="00250C67"/>
    <w:rsid w:val="00251662"/>
    <w:rsid w:val="002518D6"/>
    <w:rsid w:val="00251B22"/>
    <w:rsid w:val="00251CCF"/>
    <w:rsid w:val="00251D6D"/>
    <w:rsid w:val="00251E27"/>
    <w:rsid w:val="00251E36"/>
    <w:rsid w:val="0025270D"/>
    <w:rsid w:val="00252803"/>
    <w:rsid w:val="0025290A"/>
    <w:rsid w:val="00252BD1"/>
    <w:rsid w:val="00252C10"/>
    <w:rsid w:val="00252C93"/>
    <w:rsid w:val="00253030"/>
    <w:rsid w:val="0025303D"/>
    <w:rsid w:val="00253155"/>
    <w:rsid w:val="002531EA"/>
    <w:rsid w:val="0025325A"/>
    <w:rsid w:val="00253280"/>
    <w:rsid w:val="00253288"/>
    <w:rsid w:val="002532C9"/>
    <w:rsid w:val="002537D1"/>
    <w:rsid w:val="00254365"/>
    <w:rsid w:val="00254456"/>
    <w:rsid w:val="002545C6"/>
    <w:rsid w:val="002548B8"/>
    <w:rsid w:val="00254962"/>
    <w:rsid w:val="00254CE0"/>
    <w:rsid w:val="00254D4E"/>
    <w:rsid w:val="00254EB6"/>
    <w:rsid w:val="002550B3"/>
    <w:rsid w:val="00255109"/>
    <w:rsid w:val="002552F1"/>
    <w:rsid w:val="002556EF"/>
    <w:rsid w:val="002558D0"/>
    <w:rsid w:val="00255B10"/>
    <w:rsid w:val="0025602A"/>
    <w:rsid w:val="0025604F"/>
    <w:rsid w:val="002564D6"/>
    <w:rsid w:val="00256565"/>
    <w:rsid w:val="002566A4"/>
    <w:rsid w:val="00256729"/>
    <w:rsid w:val="00256D0B"/>
    <w:rsid w:val="00256D28"/>
    <w:rsid w:val="00256E21"/>
    <w:rsid w:val="00256FE9"/>
    <w:rsid w:val="00256FEE"/>
    <w:rsid w:val="00257905"/>
    <w:rsid w:val="00257A8D"/>
    <w:rsid w:val="00257D73"/>
    <w:rsid w:val="00257F69"/>
    <w:rsid w:val="00257FBA"/>
    <w:rsid w:val="0026016B"/>
    <w:rsid w:val="002603A2"/>
    <w:rsid w:val="00260796"/>
    <w:rsid w:val="0026083B"/>
    <w:rsid w:val="00260AC9"/>
    <w:rsid w:val="00260B2F"/>
    <w:rsid w:val="0026116C"/>
    <w:rsid w:val="0026136A"/>
    <w:rsid w:val="00261A34"/>
    <w:rsid w:val="00261D50"/>
    <w:rsid w:val="00261E5F"/>
    <w:rsid w:val="00262009"/>
    <w:rsid w:val="002620C6"/>
    <w:rsid w:val="00262611"/>
    <w:rsid w:val="00262F24"/>
    <w:rsid w:val="00262F70"/>
    <w:rsid w:val="00262F8E"/>
    <w:rsid w:val="0026314A"/>
    <w:rsid w:val="00263153"/>
    <w:rsid w:val="0026325D"/>
    <w:rsid w:val="002632AF"/>
    <w:rsid w:val="00263399"/>
    <w:rsid w:val="00263894"/>
    <w:rsid w:val="00263F3A"/>
    <w:rsid w:val="0026412C"/>
    <w:rsid w:val="00264590"/>
    <w:rsid w:val="0026462C"/>
    <w:rsid w:val="00264D85"/>
    <w:rsid w:val="00264FD4"/>
    <w:rsid w:val="00265227"/>
    <w:rsid w:val="00265464"/>
    <w:rsid w:val="00265639"/>
    <w:rsid w:val="00265718"/>
    <w:rsid w:val="00265986"/>
    <w:rsid w:val="00265DFF"/>
    <w:rsid w:val="00265F88"/>
    <w:rsid w:val="00266232"/>
    <w:rsid w:val="0026672A"/>
    <w:rsid w:val="0026686F"/>
    <w:rsid w:val="00266884"/>
    <w:rsid w:val="002668FE"/>
    <w:rsid w:val="00266E1F"/>
    <w:rsid w:val="00267024"/>
    <w:rsid w:val="00267293"/>
    <w:rsid w:val="0026741A"/>
    <w:rsid w:val="00267457"/>
    <w:rsid w:val="002674D6"/>
    <w:rsid w:val="00267629"/>
    <w:rsid w:val="00267673"/>
    <w:rsid w:val="0026769F"/>
    <w:rsid w:val="002678AB"/>
    <w:rsid w:val="002678AD"/>
    <w:rsid w:val="00267991"/>
    <w:rsid w:val="00270316"/>
    <w:rsid w:val="0027040A"/>
    <w:rsid w:val="00270492"/>
    <w:rsid w:val="00270640"/>
    <w:rsid w:val="0027074F"/>
    <w:rsid w:val="002708EA"/>
    <w:rsid w:val="00270951"/>
    <w:rsid w:val="0027098E"/>
    <w:rsid w:val="00270C6B"/>
    <w:rsid w:val="00270F1E"/>
    <w:rsid w:val="00270F5E"/>
    <w:rsid w:val="00270FC5"/>
    <w:rsid w:val="002710D6"/>
    <w:rsid w:val="0027146F"/>
    <w:rsid w:val="002718BD"/>
    <w:rsid w:val="00271E2C"/>
    <w:rsid w:val="0027207E"/>
    <w:rsid w:val="002720B9"/>
    <w:rsid w:val="0027238E"/>
    <w:rsid w:val="0027244B"/>
    <w:rsid w:val="0027246B"/>
    <w:rsid w:val="002724A1"/>
    <w:rsid w:val="002724F5"/>
    <w:rsid w:val="00272735"/>
    <w:rsid w:val="00272ACB"/>
    <w:rsid w:val="00272B60"/>
    <w:rsid w:val="00272CC1"/>
    <w:rsid w:val="00272F40"/>
    <w:rsid w:val="002730BA"/>
    <w:rsid w:val="00273377"/>
    <w:rsid w:val="002734E0"/>
    <w:rsid w:val="00273574"/>
    <w:rsid w:val="002737C8"/>
    <w:rsid w:val="00273924"/>
    <w:rsid w:val="00273991"/>
    <w:rsid w:val="00273E59"/>
    <w:rsid w:val="00273F19"/>
    <w:rsid w:val="00274082"/>
    <w:rsid w:val="0027483C"/>
    <w:rsid w:val="00274988"/>
    <w:rsid w:val="00274DBC"/>
    <w:rsid w:val="00274DF2"/>
    <w:rsid w:val="0027504C"/>
    <w:rsid w:val="0027504F"/>
    <w:rsid w:val="00275289"/>
    <w:rsid w:val="00275386"/>
    <w:rsid w:val="00275758"/>
    <w:rsid w:val="00275770"/>
    <w:rsid w:val="00275A85"/>
    <w:rsid w:val="00275CCA"/>
    <w:rsid w:val="00275CFD"/>
    <w:rsid w:val="00275D61"/>
    <w:rsid w:val="00275FEB"/>
    <w:rsid w:val="002760BB"/>
    <w:rsid w:val="0027634E"/>
    <w:rsid w:val="00276600"/>
    <w:rsid w:val="00276607"/>
    <w:rsid w:val="00276ACD"/>
    <w:rsid w:val="00276C63"/>
    <w:rsid w:val="00276D32"/>
    <w:rsid w:val="0027711B"/>
    <w:rsid w:val="00277333"/>
    <w:rsid w:val="00277433"/>
    <w:rsid w:val="002776CA"/>
    <w:rsid w:val="00277885"/>
    <w:rsid w:val="00277A29"/>
    <w:rsid w:val="00277FD8"/>
    <w:rsid w:val="0028005B"/>
    <w:rsid w:val="002801A0"/>
    <w:rsid w:val="0028038B"/>
    <w:rsid w:val="0028041C"/>
    <w:rsid w:val="00280429"/>
    <w:rsid w:val="00280562"/>
    <w:rsid w:val="00280650"/>
    <w:rsid w:val="0028089A"/>
    <w:rsid w:val="00280A87"/>
    <w:rsid w:val="00280E41"/>
    <w:rsid w:val="00280EE1"/>
    <w:rsid w:val="002811B0"/>
    <w:rsid w:val="002815C3"/>
    <w:rsid w:val="002816D3"/>
    <w:rsid w:val="00281792"/>
    <w:rsid w:val="00281B3F"/>
    <w:rsid w:val="00282CB5"/>
    <w:rsid w:val="00282CEE"/>
    <w:rsid w:val="00282D6E"/>
    <w:rsid w:val="00282E97"/>
    <w:rsid w:val="00282F42"/>
    <w:rsid w:val="00283056"/>
    <w:rsid w:val="00283135"/>
    <w:rsid w:val="00283574"/>
    <w:rsid w:val="002838DE"/>
    <w:rsid w:val="00283D88"/>
    <w:rsid w:val="00283DBB"/>
    <w:rsid w:val="00283EEE"/>
    <w:rsid w:val="002847D6"/>
    <w:rsid w:val="00284AED"/>
    <w:rsid w:val="00284EB8"/>
    <w:rsid w:val="00285003"/>
    <w:rsid w:val="00285974"/>
    <w:rsid w:val="00285A3A"/>
    <w:rsid w:val="00285A89"/>
    <w:rsid w:val="00285D0A"/>
    <w:rsid w:val="00285D40"/>
    <w:rsid w:val="00286034"/>
    <w:rsid w:val="0028645B"/>
    <w:rsid w:val="00286564"/>
    <w:rsid w:val="00286762"/>
    <w:rsid w:val="00286938"/>
    <w:rsid w:val="00286C17"/>
    <w:rsid w:val="00286C70"/>
    <w:rsid w:val="00286EA2"/>
    <w:rsid w:val="00286ECC"/>
    <w:rsid w:val="00286F9C"/>
    <w:rsid w:val="00287BB8"/>
    <w:rsid w:val="00287F9F"/>
    <w:rsid w:val="00290551"/>
    <w:rsid w:val="00290654"/>
    <w:rsid w:val="00290F52"/>
    <w:rsid w:val="00291444"/>
    <w:rsid w:val="00292250"/>
    <w:rsid w:val="00292434"/>
    <w:rsid w:val="00292628"/>
    <w:rsid w:val="0029283E"/>
    <w:rsid w:val="00292851"/>
    <w:rsid w:val="00292E52"/>
    <w:rsid w:val="0029349F"/>
    <w:rsid w:val="002938CE"/>
    <w:rsid w:val="00294164"/>
    <w:rsid w:val="0029433C"/>
    <w:rsid w:val="00294367"/>
    <w:rsid w:val="002946D7"/>
    <w:rsid w:val="0029493F"/>
    <w:rsid w:val="0029505E"/>
    <w:rsid w:val="00295233"/>
    <w:rsid w:val="00295331"/>
    <w:rsid w:val="00295B11"/>
    <w:rsid w:val="00295B5E"/>
    <w:rsid w:val="00295C79"/>
    <w:rsid w:val="00295DAB"/>
    <w:rsid w:val="00296184"/>
    <w:rsid w:val="002966B3"/>
    <w:rsid w:val="002966E5"/>
    <w:rsid w:val="002967C6"/>
    <w:rsid w:val="00296D3F"/>
    <w:rsid w:val="00296D5E"/>
    <w:rsid w:val="002970F6"/>
    <w:rsid w:val="00297315"/>
    <w:rsid w:val="002976F0"/>
    <w:rsid w:val="00297BEB"/>
    <w:rsid w:val="00297C20"/>
    <w:rsid w:val="00297D45"/>
    <w:rsid w:val="0029A716"/>
    <w:rsid w:val="002A0202"/>
    <w:rsid w:val="002A0644"/>
    <w:rsid w:val="002A06CA"/>
    <w:rsid w:val="002A06FB"/>
    <w:rsid w:val="002A0994"/>
    <w:rsid w:val="002A0E3A"/>
    <w:rsid w:val="002A1180"/>
    <w:rsid w:val="002A1249"/>
    <w:rsid w:val="002A1251"/>
    <w:rsid w:val="002A1693"/>
    <w:rsid w:val="002A16C0"/>
    <w:rsid w:val="002A1771"/>
    <w:rsid w:val="002A18A4"/>
    <w:rsid w:val="002A195E"/>
    <w:rsid w:val="002A19FD"/>
    <w:rsid w:val="002A1D4B"/>
    <w:rsid w:val="002A1DB4"/>
    <w:rsid w:val="002A1F8F"/>
    <w:rsid w:val="002A212A"/>
    <w:rsid w:val="002A22AC"/>
    <w:rsid w:val="002A26F5"/>
    <w:rsid w:val="002A28B3"/>
    <w:rsid w:val="002A2CDF"/>
    <w:rsid w:val="002A2E04"/>
    <w:rsid w:val="002A34B0"/>
    <w:rsid w:val="002A37E9"/>
    <w:rsid w:val="002A38E3"/>
    <w:rsid w:val="002A3B70"/>
    <w:rsid w:val="002A3D2C"/>
    <w:rsid w:val="002A3DCC"/>
    <w:rsid w:val="002A40F0"/>
    <w:rsid w:val="002A42E8"/>
    <w:rsid w:val="002A48FE"/>
    <w:rsid w:val="002A49F8"/>
    <w:rsid w:val="002A4C9A"/>
    <w:rsid w:val="002A54A5"/>
    <w:rsid w:val="002A56B1"/>
    <w:rsid w:val="002A58EC"/>
    <w:rsid w:val="002A59D1"/>
    <w:rsid w:val="002A5E91"/>
    <w:rsid w:val="002A5F1B"/>
    <w:rsid w:val="002A604B"/>
    <w:rsid w:val="002A61FD"/>
    <w:rsid w:val="002A6555"/>
    <w:rsid w:val="002A6693"/>
    <w:rsid w:val="002A677A"/>
    <w:rsid w:val="002A68B2"/>
    <w:rsid w:val="002A6E9A"/>
    <w:rsid w:val="002A6EFF"/>
    <w:rsid w:val="002A767E"/>
    <w:rsid w:val="002A780A"/>
    <w:rsid w:val="002A782C"/>
    <w:rsid w:val="002A7C8C"/>
    <w:rsid w:val="002A7F13"/>
    <w:rsid w:val="002A7F94"/>
    <w:rsid w:val="002A7FB4"/>
    <w:rsid w:val="002B00E1"/>
    <w:rsid w:val="002B06C9"/>
    <w:rsid w:val="002B08A7"/>
    <w:rsid w:val="002B08F7"/>
    <w:rsid w:val="002B113A"/>
    <w:rsid w:val="002B12C2"/>
    <w:rsid w:val="002B15E3"/>
    <w:rsid w:val="002B1D17"/>
    <w:rsid w:val="002B1FB7"/>
    <w:rsid w:val="002B20D4"/>
    <w:rsid w:val="002B235D"/>
    <w:rsid w:val="002B2A1B"/>
    <w:rsid w:val="002B2CF1"/>
    <w:rsid w:val="002B3017"/>
    <w:rsid w:val="002B351A"/>
    <w:rsid w:val="002B36FA"/>
    <w:rsid w:val="002B3A4F"/>
    <w:rsid w:val="002B3D88"/>
    <w:rsid w:val="002B4081"/>
    <w:rsid w:val="002B46BB"/>
    <w:rsid w:val="002B4938"/>
    <w:rsid w:val="002B4B49"/>
    <w:rsid w:val="002B4B53"/>
    <w:rsid w:val="002B4E82"/>
    <w:rsid w:val="002B533E"/>
    <w:rsid w:val="002B53B3"/>
    <w:rsid w:val="002B54FA"/>
    <w:rsid w:val="002B55BA"/>
    <w:rsid w:val="002B57A7"/>
    <w:rsid w:val="002B57C9"/>
    <w:rsid w:val="002B58A4"/>
    <w:rsid w:val="002B5A41"/>
    <w:rsid w:val="002B5A4A"/>
    <w:rsid w:val="002B5B97"/>
    <w:rsid w:val="002B5D54"/>
    <w:rsid w:val="002B5D68"/>
    <w:rsid w:val="002B60ED"/>
    <w:rsid w:val="002B611E"/>
    <w:rsid w:val="002B66E3"/>
    <w:rsid w:val="002B695E"/>
    <w:rsid w:val="002B6D12"/>
    <w:rsid w:val="002B6F17"/>
    <w:rsid w:val="002B7B70"/>
    <w:rsid w:val="002B7C8D"/>
    <w:rsid w:val="002B7E9B"/>
    <w:rsid w:val="002C014B"/>
    <w:rsid w:val="002C0584"/>
    <w:rsid w:val="002C05F5"/>
    <w:rsid w:val="002C0722"/>
    <w:rsid w:val="002C0A9E"/>
    <w:rsid w:val="002C0AD7"/>
    <w:rsid w:val="002C0C0E"/>
    <w:rsid w:val="002C0ED8"/>
    <w:rsid w:val="002C0F14"/>
    <w:rsid w:val="002C0F55"/>
    <w:rsid w:val="002C122C"/>
    <w:rsid w:val="002C1336"/>
    <w:rsid w:val="002C1BD0"/>
    <w:rsid w:val="002C1C2E"/>
    <w:rsid w:val="002C1EC1"/>
    <w:rsid w:val="002C231C"/>
    <w:rsid w:val="002C2646"/>
    <w:rsid w:val="002C286F"/>
    <w:rsid w:val="002C2B0B"/>
    <w:rsid w:val="002C2B4A"/>
    <w:rsid w:val="002C2ED7"/>
    <w:rsid w:val="002C300E"/>
    <w:rsid w:val="002C313F"/>
    <w:rsid w:val="002C375C"/>
    <w:rsid w:val="002C3C3F"/>
    <w:rsid w:val="002C3E20"/>
    <w:rsid w:val="002C3F12"/>
    <w:rsid w:val="002C404F"/>
    <w:rsid w:val="002C419D"/>
    <w:rsid w:val="002C43FC"/>
    <w:rsid w:val="002C44F1"/>
    <w:rsid w:val="002C452D"/>
    <w:rsid w:val="002C4654"/>
    <w:rsid w:val="002C4E62"/>
    <w:rsid w:val="002C4F91"/>
    <w:rsid w:val="002C4F94"/>
    <w:rsid w:val="002C5250"/>
    <w:rsid w:val="002C528F"/>
    <w:rsid w:val="002C556C"/>
    <w:rsid w:val="002C577F"/>
    <w:rsid w:val="002C590A"/>
    <w:rsid w:val="002C5D46"/>
    <w:rsid w:val="002C5EB0"/>
    <w:rsid w:val="002C5FF2"/>
    <w:rsid w:val="002C65AE"/>
    <w:rsid w:val="002C65E2"/>
    <w:rsid w:val="002C6CD4"/>
    <w:rsid w:val="002C7034"/>
    <w:rsid w:val="002C7681"/>
    <w:rsid w:val="002C7797"/>
    <w:rsid w:val="002C77AB"/>
    <w:rsid w:val="002C77BB"/>
    <w:rsid w:val="002C7CFC"/>
    <w:rsid w:val="002C7DB6"/>
    <w:rsid w:val="002C7E1F"/>
    <w:rsid w:val="002C7F26"/>
    <w:rsid w:val="002D06FF"/>
    <w:rsid w:val="002D08AB"/>
    <w:rsid w:val="002D0B45"/>
    <w:rsid w:val="002D0CCF"/>
    <w:rsid w:val="002D1307"/>
    <w:rsid w:val="002D136F"/>
    <w:rsid w:val="002D1781"/>
    <w:rsid w:val="002D1997"/>
    <w:rsid w:val="002D1F52"/>
    <w:rsid w:val="002D20C9"/>
    <w:rsid w:val="002D254A"/>
    <w:rsid w:val="002D345A"/>
    <w:rsid w:val="002D35DB"/>
    <w:rsid w:val="002D3692"/>
    <w:rsid w:val="002D372F"/>
    <w:rsid w:val="002D3AFA"/>
    <w:rsid w:val="002D3C6B"/>
    <w:rsid w:val="002D3DEE"/>
    <w:rsid w:val="002D3E7A"/>
    <w:rsid w:val="002D4021"/>
    <w:rsid w:val="002D4341"/>
    <w:rsid w:val="002D435A"/>
    <w:rsid w:val="002D43F7"/>
    <w:rsid w:val="002D455B"/>
    <w:rsid w:val="002D4792"/>
    <w:rsid w:val="002D47CB"/>
    <w:rsid w:val="002D4DB7"/>
    <w:rsid w:val="002D5293"/>
    <w:rsid w:val="002D52C1"/>
    <w:rsid w:val="002D54F8"/>
    <w:rsid w:val="002D55A8"/>
    <w:rsid w:val="002D58ED"/>
    <w:rsid w:val="002D5972"/>
    <w:rsid w:val="002D59AC"/>
    <w:rsid w:val="002D5AAF"/>
    <w:rsid w:val="002D5D7D"/>
    <w:rsid w:val="002D5FC1"/>
    <w:rsid w:val="002D6178"/>
    <w:rsid w:val="002D6702"/>
    <w:rsid w:val="002D68D5"/>
    <w:rsid w:val="002D68FC"/>
    <w:rsid w:val="002D6ACF"/>
    <w:rsid w:val="002D6FBB"/>
    <w:rsid w:val="002D7081"/>
    <w:rsid w:val="002D7152"/>
    <w:rsid w:val="002D74D0"/>
    <w:rsid w:val="002D759A"/>
    <w:rsid w:val="002D7939"/>
    <w:rsid w:val="002D796F"/>
    <w:rsid w:val="002E04E5"/>
    <w:rsid w:val="002E067F"/>
    <w:rsid w:val="002E0977"/>
    <w:rsid w:val="002E09D0"/>
    <w:rsid w:val="002E0BAA"/>
    <w:rsid w:val="002E0F42"/>
    <w:rsid w:val="002E1123"/>
    <w:rsid w:val="002E13CA"/>
    <w:rsid w:val="002E1510"/>
    <w:rsid w:val="002E1646"/>
    <w:rsid w:val="002E1654"/>
    <w:rsid w:val="002E166C"/>
    <w:rsid w:val="002E1935"/>
    <w:rsid w:val="002E1994"/>
    <w:rsid w:val="002E19FC"/>
    <w:rsid w:val="002E1DCA"/>
    <w:rsid w:val="002E1DDA"/>
    <w:rsid w:val="002E2368"/>
    <w:rsid w:val="002E2530"/>
    <w:rsid w:val="002E28C1"/>
    <w:rsid w:val="002E2CAB"/>
    <w:rsid w:val="002E309C"/>
    <w:rsid w:val="002E3226"/>
    <w:rsid w:val="002E33D9"/>
    <w:rsid w:val="002E34F5"/>
    <w:rsid w:val="002E37E8"/>
    <w:rsid w:val="002E3BAE"/>
    <w:rsid w:val="002E3C22"/>
    <w:rsid w:val="002E3D2E"/>
    <w:rsid w:val="002E3F1B"/>
    <w:rsid w:val="002E3F3E"/>
    <w:rsid w:val="002E42A0"/>
    <w:rsid w:val="002E43FF"/>
    <w:rsid w:val="002E4597"/>
    <w:rsid w:val="002E49C3"/>
    <w:rsid w:val="002E4AAD"/>
    <w:rsid w:val="002E4B2E"/>
    <w:rsid w:val="002E4B8E"/>
    <w:rsid w:val="002E4C4B"/>
    <w:rsid w:val="002E50AC"/>
    <w:rsid w:val="002E50F6"/>
    <w:rsid w:val="002E51A5"/>
    <w:rsid w:val="002E52F3"/>
    <w:rsid w:val="002E54D7"/>
    <w:rsid w:val="002E54F0"/>
    <w:rsid w:val="002E5527"/>
    <w:rsid w:val="002E5656"/>
    <w:rsid w:val="002E5682"/>
    <w:rsid w:val="002E5C1E"/>
    <w:rsid w:val="002E5C7F"/>
    <w:rsid w:val="002E5D2F"/>
    <w:rsid w:val="002E62ED"/>
    <w:rsid w:val="002E69C8"/>
    <w:rsid w:val="002E6D81"/>
    <w:rsid w:val="002E6EC0"/>
    <w:rsid w:val="002E6EE0"/>
    <w:rsid w:val="002E6F62"/>
    <w:rsid w:val="002E70EE"/>
    <w:rsid w:val="002E728C"/>
    <w:rsid w:val="002E73AB"/>
    <w:rsid w:val="002E7538"/>
    <w:rsid w:val="002E763C"/>
    <w:rsid w:val="002E7927"/>
    <w:rsid w:val="002E7CFC"/>
    <w:rsid w:val="002E7EF2"/>
    <w:rsid w:val="002E7F7F"/>
    <w:rsid w:val="002F0111"/>
    <w:rsid w:val="002F014F"/>
    <w:rsid w:val="002F028F"/>
    <w:rsid w:val="002F031E"/>
    <w:rsid w:val="002F075B"/>
    <w:rsid w:val="002F0783"/>
    <w:rsid w:val="002F0B4A"/>
    <w:rsid w:val="002F0F5A"/>
    <w:rsid w:val="002F13E2"/>
    <w:rsid w:val="002F14CA"/>
    <w:rsid w:val="002F16F4"/>
    <w:rsid w:val="002F1A08"/>
    <w:rsid w:val="002F1BF3"/>
    <w:rsid w:val="002F1C2A"/>
    <w:rsid w:val="002F1F24"/>
    <w:rsid w:val="002F1F45"/>
    <w:rsid w:val="002F1FFA"/>
    <w:rsid w:val="002F2076"/>
    <w:rsid w:val="002F22E7"/>
    <w:rsid w:val="002F2B08"/>
    <w:rsid w:val="002F2D19"/>
    <w:rsid w:val="002F2FAE"/>
    <w:rsid w:val="002F3191"/>
    <w:rsid w:val="002F3401"/>
    <w:rsid w:val="002F389B"/>
    <w:rsid w:val="002F38A0"/>
    <w:rsid w:val="002F39D9"/>
    <w:rsid w:val="002F3A58"/>
    <w:rsid w:val="002F3CC8"/>
    <w:rsid w:val="002F3EA9"/>
    <w:rsid w:val="002F4049"/>
    <w:rsid w:val="002F408E"/>
    <w:rsid w:val="002F4182"/>
    <w:rsid w:val="002F4203"/>
    <w:rsid w:val="002F42BE"/>
    <w:rsid w:val="002F4434"/>
    <w:rsid w:val="002F45AD"/>
    <w:rsid w:val="002F45B4"/>
    <w:rsid w:val="002F49C9"/>
    <w:rsid w:val="002F4D29"/>
    <w:rsid w:val="002F4DBA"/>
    <w:rsid w:val="002F4E77"/>
    <w:rsid w:val="002F4EA3"/>
    <w:rsid w:val="002F4FFE"/>
    <w:rsid w:val="002F5451"/>
    <w:rsid w:val="002F56EB"/>
    <w:rsid w:val="002F57B3"/>
    <w:rsid w:val="002F58E7"/>
    <w:rsid w:val="002F5BB4"/>
    <w:rsid w:val="002F5C69"/>
    <w:rsid w:val="002F5D7A"/>
    <w:rsid w:val="002F6217"/>
    <w:rsid w:val="002F6273"/>
    <w:rsid w:val="002F6465"/>
    <w:rsid w:val="002F6660"/>
    <w:rsid w:val="002F66AA"/>
    <w:rsid w:val="002F6814"/>
    <w:rsid w:val="002F6BAF"/>
    <w:rsid w:val="002F6BB0"/>
    <w:rsid w:val="002F6D9B"/>
    <w:rsid w:val="002F717B"/>
    <w:rsid w:val="002F7287"/>
    <w:rsid w:val="002F7372"/>
    <w:rsid w:val="002F7389"/>
    <w:rsid w:val="002F7469"/>
    <w:rsid w:val="002F74F5"/>
    <w:rsid w:val="002F7595"/>
    <w:rsid w:val="002F77E0"/>
    <w:rsid w:val="002F7E3B"/>
    <w:rsid w:val="002F7F3D"/>
    <w:rsid w:val="0030014A"/>
    <w:rsid w:val="003001ED"/>
    <w:rsid w:val="0030091B"/>
    <w:rsid w:val="0030095E"/>
    <w:rsid w:val="00300DE7"/>
    <w:rsid w:val="003011BD"/>
    <w:rsid w:val="00301404"/>
    <w:rsid w:val="00301528"/>
    <w:rsid w:val="0030164F"/>
    <w:rsid w:val="003016A8"/>
    <w:rsid w:val="003016DB"/>
    <w:rsid w:val="00301E4E"/>
    <w:rsid w:val="00301ED1"/>
    <w:rsid w:val="003022B0"/>
    <w:rsid w:val="003027F9"/>
    <w:rsid w:val="00302A95"/>
    <w:rsid w:val="00302FDA"/>
    <w:rsid w:val="003032FD"/>
    <w:rsid w:val="0030337D"/>
    <w:rsid w:val="003035E7"/>
    <w:rsid w:val="00303851"/>
    <w:rsid w:val="00303B9A"/>
    <w:rsid w:val="00303CB3"/>
    <w:rsid w:val="003043C1"/>
    <w:rsid w:val="003047DB"/>
    <w:rsid w:val="00304FA5"/>
    <w:rsid w:val="00305139"/>
    <w:rsid w:val="003052CB"/>
    <w:rsid w:val="00305500"/>
    <w:rsid w:val="003055D5"/>
    <w:rsid w:val="00305D17"/>
    <w:rsid w:val="00305E6D"/>
    <w:rsid w:val="00306434"/>
    <w:rsid w:val="003069FC"/>
    <w:rsid w:val="00306AE6"/>
    <w:rsid w:val="00306CA6"/>
    <w:rsid w:val="00306D0B"/>
    <w:rsid w:val="00306DDC"/>
    <w:rsid w:val="00306EDD"/>
    <w:rsid w:val="0030713E"/>
    <w:rsid w:val="0030753E"/>
    <w:rsid w:val="0030764C"/>
    <w:rsid w:val="003076E8"/>
    <w:rsid w:val="00307B30"/>
    <w:rsid w:val="00307C1E"/>
    <w:rsid w:val="00307DE4"/>
    <w:rsid w:val="00307E2E"/>
    <w:rsid w:val="00307F69"/>
    <w:rsid w:val="003101DD"/>
    <w:rsid w:val="003105FA"/>
    <w:rsid w:val="00310799"/>
    <w:rsid w:val="00310821"/>
    <w:rsid w:val="003109F4"/>
    <w:rsid w:val="00310ACB"/>
    <w:rsid w:val="00310FA6"/>
    <w:rsid w:val="00311968"/>
    <w:rsid w:val="00311BD1"/>
    <w:rsid w:val="00311BD5"/>
    <w:rsid w:val="00311D1E"/>
    <w:rsid w:val="00312147"/>
    <w:rsid w:val="003123B1"/>
    <w:rsid w:val="003124E3"/>
    <w:rsid w:val="003126B4"/>
    <w:rsid w:val="00312724"/>
    <w:rsid w:val="00312730"/>
    <w:rsid w:val="003128C0"/>
    <w:rsid w:val="00312A61"/>
    <w:rsid w:val="00312CE7"/>
    <w:rsid w:val="00312E50"/>
    <w:rsid w:val="00313317"/>
    <w:rsid w:val="00313691"/>
    <w:rsid w:val="003136E9"/>
    <w:rsid w:val="00313767"/>
    <w:rsid w:val="00313787"/>
    <w:rsid w:val="00313B46"/>
    <w:rsid w:val="00313EEE"/>
    <w:rsid w:val="00313F14"/>
    <w:rsid w:val="00313FD0"/>
    <w:rsid w:val="003140A4"/>
    <w:rsid w:val="0031410A"/>
    <w:rsid w:val="00314172"/>
    <w:rsid w:val="0031432B"/>
    <w:rsid w:val="0031438A"/>
    <w:rsid w:val="003143D2"/>
    <w:rsid w:val="00314687"/>
    <w:rsid w:val="0031473A"/>
    <w:rsid w:val="003149C4"/>
    <w:rsid w:val="00314BA9"/>
    <w:rsid w:val="00314C6E"/>
    <w:rsid w:val="00314C95"/>
    <w:rsid w:val="00315039"/>
    <w:rsid w:val="003153BF"/>
    <w:rsid w:val="0031557C"/>
    <w:rsid w:val="00315734"/>
    <w:rsid w:val="00315750"/>
    <w:rsid w:val="00315C70"/>
    <w:rsid w:val="00315C82"/>
    <w:rsid w:val="00316094"/>
    <w:rsid w:val="0031610E"/>
    <w:rsid w:val="0031648C"/>
    <w:rsid w:val="00316526"/>
    <w:rsid w:val="00316536"/>
    <w:rsid w:val="003165F1"/>
    <w:rsid w:val="00316621"/>
    <w:rsid w:val="00316B7F"/>
    <w:rsid w:val="00316C1B"/>
    <w:rsid w:val="00316C41"/>
    <w:rsid w:val="00316D20"/>
    <w:rsid w:val="00317122"/>
    <w:rsid w:val="003172F9"/>
    <w:rsid w:val="0031742E"/>
    <w:rsid w:val="00317CBD"/>
    <w:rsid w:val="00317EB1"/>
    <w:rsid w:val="003200CB"/>
    <w:rsid w:val="00320246"/>
    <w:rsid w:val="003202B6"/>
    <w:rsid w:val="0032049D"/>
    <w:rsid w:val="003204A7"/>
    <w:rsid w:val="00320E43"/>
    <w:rsid w:val="00320F89"/>
    <w:rsid w:val="0032104F"/>
    <w:rsid w:val="0032111C"/>
    <w:rsid w:val="00321ACB"/>
    <w:rsid w:val="00321D91"/>
    <w:rsid w:val="00321DCA"/>
    <w:rsid w:val="0032238B"/>
    <w:rsid w:val="003225BD"/>
    <w:rsid w:val="003226D7"/>
    <w:rsid w:val="00322ADB"/>
    <w:rsid w:val="00322D3E"/>
    <w:rsid w:val="00322D7A"/>
    <w:rsid w:val="00322EC4"/>
    <w:rsid w:val="00323255"/>
    <w:rsid w:val="0032338B"/>
    <w:rsid w:val="00323823"/>
    <w:rsid w:val="003239E4"/>
    <w:rsid w:val="00323B03"/>
    <w:rsid w:val="00323ED4"/>
    <w:rsid w:val="00323FD1"/>
    <w:rsid w:val="00324174"/>
    <w:rsid w:val="003245A7"/>
    <w:rsid w:val="003246D2"/>
    <w:rsid w:val="00324836"/>
    <w:rsid w:val="003248E0"/>
    <w:rsid w:val="00324B8A"/>
    <w:rsid w:val="00324FD3"/>
    <w:rsid w:val="0032518E"/>
    <w:rsid w:val="00325346"/>
    <w:rsid w:val="003259DF"/>
    <w:rsid w:val="00325F49"/>
    <w:rsid w:val="0032615F"/>
    <w:rsid w:val="003261AB"/>
    <w:rsid w:val="00326BA9"/>
    <w:rsid w:val="00326D97"/>
    <w:rsid w:val="0032736A"/>
    <w:rsid w:val="00327752"/>
    <w:rsid w:val="00327820"/>
    <w:rsid w:val="00327D02"/>
    <w:rsid w:val="00327D7A"/>
    <w:rsid w:val="00330276"/>
    <w:rsid w:val="0033028A"/>
    <w:rsid w:val="0033052C"/>
    <w:rsid w:val="0033096D"/>
    <w:rsid w:val="00330FEC"/>
    <w:rsid w:val="00331197"/>
    <w:rsid w:val="003313DF"/>
    <w:rsid w:val="003313ED"/>
    <w:rsid w:val="003317F4"/>
    <w:rsid w:val="00331956"/>
    <w:rsid w:val="00331F99"/>
    <w:rsid w:val="00331FBA"/>
    <w:rsid w:val="00332361"/>
    <w:rsid w:val="00332510"/>
    <w:rsid w:val="003326BF"/>
    <w:rsid w:val="003326DA"/>
    <w:rsid w:val="00332716"/>
    <w:rsid w:val="00332BBE"/>
    <w:rsid w:val="00332CDA"/>
    <w:rsid w:val="00332EDE"/>
    <w:rsid w:val="00333138"/>
    <w:rsid w:val="0033322E"/>
    <w:rsid w:val="00333460"/>
    <w:rsid w:val="003335AD"/>
    <w:rsid w:val="003337BF"/>
    <w:rsid w:val="003337D4"/>
    <w:rsid w:val="00333817"/>
    <w:rsid w:val="00333D31"/>
    <w:rsid w:val="00333D7F"/>
    <w:rsid w:val="003341CA"/>
    <w:rsid w:val="003343C2"/>
    <w:rsid w:val="003345F9"/>
    <w:rsid w:val="00334879"/>
    <w:rsid w:val="00334BA7"/>
    <w:rsid w:val="00335308"/>
    <w:rsid w:val="003355D7"/>
    <w:rsid w:val="00335644"/>
    <w:rsid w:val="003356C1"/>
    <w:rsid w:val="0033587B"/>
    <w:rsid w:val="00335D01"/>
    <w:rsid w:val="003361D7"/>
    <w:rsid w:val="00336559"/>
    <w:rsid w:val="003366F8"/>
    <w:rsid w:val="003367CD"/>
    <w:rsid w:val="00336E4C"/>
    <w:rsid w:val="00337105"/>
    <w:rsid w:val="003371B1"/>
    <w:rsid w:val="0033726B"/>
    <w:rsid w:val="003373DB"/>
    <w:rsid w:val="003376B5"/>
    <w:rsid w:val="00337712"/>
    <w:rsid w:val="003379AA"/>
    <w:rsid w:val="00337A52"/>
    <w:rsid w:val="00337C7C"/>
    <w:rsid w:val="00337CE9"/>
    <w:rsid w:val="00337F94"/>
    <w:rsid w:val="003404B3"/>
    <w:rsid w:val="00340AF8"/>
    <w:rsid w:val="00340E26"/>
    <w:rsid w:val="00340ECA"/>
    <w:rsid w:val="003414BA"/>
    <w:rsid w:val="00341778"/>
    <w:rsid w:val="00341E95"/>
    <w:rsid w:val="003428EE"/>
    <w:rsid w:val="0034292A"/>
    <w:rsid w:val="003429C2"/>
    <w:rsid w:val="00342A2B"/>
    <w:rsid w:val="00342C50"/>
    <w:rsid w:val="00343239"/>
    <w:rsid w:val="00344406"/>
    <w:rsid w:val="0034448C"/>
    <w:rsid w:val="00344794"/>
    <w:rsid w:val="00344E77"/>
    <w:rsid w:val="00345042"/>
    <w:rsid w:val="00345145"/>
    <w:rsid w:val="0034578B"/>
    <w:rsid w:val="00345838"/>
    <w:rsid w:val="00345994"/>
    <w:rsid w:val="00345AD3"/>
    <w:rsid w:val="003461DD"/>
    <w:rsid w:val="00346A4E"/>
    <w:rsid w:val="00346BA2"/>
    <w:rsid w:val="00346C45"/>
    <w:rsid w:val="00346D4C"/>
    <w:rsid w:val="00346FE1"/>
    <w:rsid w:val="00347104"/>
    <w:rsid w:val="0034722E"/>
    <w:rsid w:val="0034727D"/>
    <w:rsid w:val="003473C3"/>
    <w:rsid w:val="003477DA"/>
    <w:rsid w:val="003478EA"/>
    <w:rsid w:val="00347A7C"/>
    <w:rsid w:val="00350368"/>
    <w:rsid w:val="003504C0"/>
    <w:rsid w:val="00350672"/>
    <w:rsid w:val="0035067A"/>
    <w:rsid w:val="0035081F"/>
    <w:rsid w:val="00350F15"/>
    <w:rsid w:val="003510C3"/>
    <w:rsid w:val="00351165"/>
    <w:rsid w:val="00351434"/>
    <w:rsid w:val="00351624"/>
    <w:rsid w:val="003522A4"/>
    <w:rsid w:val="003526AD"/>
    <w:rsid w:val="00352794"/>
    <w:rsid w:val="00352D34"/>
    <w:rsid w:val="003530C7"/>
    <w:rsid w:val="00353370"/>
    <w:rsid w:val="00353724"/>
    <w:rsid w:val="0035390B"/>
    <w:rsid w:val="00353A9F"/>
    <w:rsid w:val="00353B3C"/>
    <w:rsid w:val="00353B8C"/>
    <w:rsid w:val="00353EF0"/>
    <w:rsid w:val="00353F4D"/>
    <w:rsid w:val="00354095"/>
    <w:rsid w:val="00354105"/>
    <w:rsid w:val="00354298"/>
    <w:rsid w:val="003542D7"/>
    <w:rsid w:val="00354648"/>
    <w:rsid w:val="00354765"/>
    <w:rsid w:val="00354AE8"/>
    <w:rsid w:val="00354AFC"/>
    <w:rsid w:val="00354B7C"/>
    <w:rsid w:val="00354CA1"/>
    <w:rsid w:val="00354E06"/>
    <w:rsid w:val="00354E30"/>
    <w:rsid w:val="003554AE"/>
    <w:rsid w:val="00355549"/>
    <w:rsid w:val="00355D79"/>
    <w:rsid w:val="0035631F"/>
    <w:rsid w:val="00356474"/>
    <w:rsid w:val="003566BD"/>
    <w:rsid w:val="0035692E"/>
    <w:rsid w:val="00356AFD"/>
    <w:rsid w:val="00356C2F"/>
    <w:rsid w:val="00356CF4"/>
    <w:rsid w:val="00356DE1"/>
    <w:rsid w:val="00356E2F"/>
    <w:rsid w:val="00356F2D"/>
    <w:rsid w:val="003574D0"/>
    <w:rsid w:val="0035751F"/>
    <w:rsid w:val="00357570"/>
    <w:rsid w:val="00357796"/>
    <w:rsid w:val="0035784F"/>
    <w:rsid w:val="003578C0"/>
    <w:rsid w:val="00357A0C"/>
    <w:rsid w:val="00357A2E"/>
    <w:rsid w:val="00357E9B"/>
    <w:rsid w:val="00357F63"/>
    <w:rsid w:val="00360009"/>
    <w:rsid w:val="00360043"/>
    <w:rsid w:val="003601A0"/>
    <w:rsid w:val="00360420"/>
    <w:rsid w:val="0036096A"/>
    <w:rsid w:val="00360EF6"/>
    <w:rsid w:val="00360F08"/>
    <w:rsid w:val="0036124C"/>
    <w:rsid w:val="003613F5"/>
    <w:rsid w:val="0036147B"/>
    <w:rsid w:val="0036199C"/>
    <w:rsid w:val="003619C4"/>
    <w:rsid w:val="00361D26"/>
    <w:rsid w:val="003625AB"/>
    <w:rsid w:val="00362681"/>
    <w:rsid w:val="00362933"/>
    <w:rsid w:val="00362B81"/>
    <w:rsid w:val="00363270"/>
    <w:rsid w:val="00363466"/>
    <w:rsid w:val="0036346C"/>
    <w:rsid w:val="00363A85"/>
    <w:rsid w:val="00363BE2"/>
    <w:rsid w:val="00363E70"/>
    <w:rsid w:val="00363FCD"/>
    <w:rsid w:val="00364651"/>
    <w:rsid w:val="00364788"/>
    <w:rsid w:val="00364A6C"/>
    <w:rsid w:val="00364BA5"/>
    <w:rsid w:val="00364CD3"/>
    <w:rsid w:val="00364CE1"/>
    <w:rsid w:val="00364D7D"/>
    <w:rsid w:val="00364E7F"/>
    <w:rsid w:val="00364FDD"/>
    <w:rsid w:val="0036519B"/>
    <w:rsid w:val="003651D3"/>
    <w:rsid w:val="003652B8"/>
    <w:rsid w:val="00365C16"/>
    <w:rsid w:val="00365FCF"/>
    <w:rsid w:val="0036627E"/>
    <w:rsid w:val="003663D6"/>
    <w:rsid w:val="0036656B"/>
    <w:rsid w:val="003667A2"/>
    <w:rsid w:val="00366A30"/>
    <w:rsid w:val="00366B12"/>
    <w:rsid w:val="00366E38"/>
    <w:rsid w:val="00366F51"/>
    <w:rsid w:val="003672F9"/>
    <w:rsid w:val="0036751D"/>
    <w:rsid w:val="003677DE"/>
    <w:rsid w:val="00367A10"/>
    <w:rsid w:val="00367C14"/>
    <w:rsid w:val="00367E5E"/>
    <w:rsid w:val="00367E6C"/>
    <w:rsid w:val="0037009D"/>
    <w:rsid w:val="003700EA"/>
    <w:rsid w:val="00370457"/>
    <w:rsid w:val="003705D8"/>
    <w:rsid w:val="00370AD9"/>
    <w:rsid w:val="00370D1C"/>
    <w:rsid w:val="00370E27"/>
    <w:rsid w:val="00370E42"/>
    <w:rsid w:val="0037131C"/>
    <w:rsid w:val="003713E1"/>
    <w:rsid w:val="003714B4"/>
    <w:rsid w:val="00371774"/>
    <w:rsid w:val="003718DB"/>
    <w:rsid w:val="0037194D"/>
    <w:rsid w:val="00371DE5"/>
    <w:rsid w:val="00371F0D"/>
    <w:rsid w:val="0037214D"/>
    <w:rsid w:val="003721E1"/>
    <w:rsid w:val="0037229D"/>
    <w:rsid w:val="003725EA"/>
    <w:rsid w:val="00372908"/>
    <w:rsid w:val="00372BCF"/>
    <w:rsid w:val="003731C4"/>
    <w:rsid w:val="00373303"/>
    <w:rsid w:val="00373A25"/>
    <w:rsid w:val="00373BA8"/>
    <w:rsid w:val="00373DFA"/>
    <w:rsid w:val="00374051"/>
    <w:rsid w:val="00374060"/>
    <w:rsid w:val="00374118"/>
    <w:rsid w:val="003744BD"/>
    <w:rsid w:val="003744D3"/>
    <w:rsid w:val="003745AC"/>
    <w:rsid w:val="00374605"/>
    <w:rsid w:val="003748BA"/>
    <w:rsid w:val="00374A82"/>
    <w:rsid w:val="00374A96"/>
    <w:rsid w:val="00374B7C"/>
    <w:rsid w:val="00374C0B"/>
    <w:rsid w:val="00374DAE"/>
    <w:rsid w:val="00374FA9"/>
    <w:rsid w:val="003750CA"/>
    <w:rsid w:val="00375178"/>
    <w:rsid w:val="003753BE"/>
    <w:rsid w:val="00375508"/>
    <w:rsid w:val="003757CE"/>
    <w:rsid w:val="00375886"/>
    <w:rsid w:val="00375A62"/>
    <w:rsid w:val="00375CD5"/>
    <w:rsid w:val="00375D22"/>
    <w:rsid w:val="00375E34"/>
    <w:rsid w:val="00376137"/>
    <w:rsid w:val="003768B2"/>
    <w:rsid w:val="003768BD"/>
    <w:rsid w:val="003769AF"/>
    <w:rsid w:val="00376C3C"/>
    <w:rsid w:val="00376CF8"/>
    <w:rsid w:val="0037731C"/>
    <w:rsid w:val="00377592"/>
    <w:rsid w:val="0037779D"/>
    <w:rsid w:val="003779DF"/>
    <w:rsid w:val="00377A13"/>
    <w:rsid w:val="00377CD8"/>
    <w:rsid w:val="00377EB6"/>
    <w:rsid w:val="003809EC"/>
    <w:rsid w:val="00380DA7"/>
    <w:rsid w:val="00380EEC"/>
    <w:rsid w:val="00380FBB"/>
    <w:rsid w:val="0038130E"/>
    <w:rsid w:val="0038139D"/>
    <w:rsid w:val="00381787"/>
    <w:rsid w:val="003817E0"/>
    <w:rsid w:val="00381B7B"/>
    <w:rsid w:val="00381D71"/>
    <w:rsid w:val="00381E1F"/>
    <w:rsid w:val="00381E72"/>
    <w:rsid w:val="00382080"/>
    <w:rsid w:val="00382327"/>
    <w:rsid w:val="00382339"/>
    <w:rsid w:val="00382612"/>
    <w:rsid w:val="00382895"/>
    <w:rsid w:val="00382933"/>
    <w:rsid w:val="00382AEC"/>
    <w:rsid w:val="00383C31"/>
    <w:rsid w:val="00383E73"/>
    <w:rsid w:val="00383ED9"/>
    <w:rsid w:val="003842D0"/>
    <w:rsid w:val="0038430E"/>
    <w:rsid w:val="003844BD"/>
    <w:rsid w:val="003844D3"/>
    <w:rsid w:val="00384531"/>
    <w:rsid w:val="003845AB"/>
    <w:rsid w:val="003849F1"/>
    <w:rsid w:val="00384CAC"/>
    <w:rsid w:val="00384E1E"/>
    <w:rsid w:val="00384EEA"/>
    <w:rsid w:val="00384F27"/>
    <w:rsid w:val="00384FF9"/>
    <w:rsid w:val="00385061"/>
    <w:rsid w:val="0038532A"/>
    <w:rsid w:val="0038536C"/>
    <w:rsid w:val="00385B2F"/>
    <w:rsid w:val="00386032"/>
    <w:rsid w:val="00386155"/>
    <w:rsid w:val="00386260"/>
    <w:rsid w:val="00386413"/>
    <w:rsid w:val="00386759"/>
    <w:rsid w:val="00386769"/>
    <w:rsid w:val="0038686D"/>
    <w:rsid w:val="003868D0"/>
    <w:rsid w:val="003869A7"/>
    <w:rsid w:val="00386D23"/>
    <w:rsid w:val="0038728E"/>
    <w:rsid w:val="003876F5"/>
    <w:rsid w:val="00387771"/>
    <w:rsid w:val="00387A71"/>
    <w:rsid w:val="00387A96"/>
    <w:rsid w:val="00387B15"/>
    <w:rsid w:val="00387B95"/>
    <w:rsid w:val="00387BF8"/>
    <w:rsid w:val="00387E68"/>
    <w:rsid w:val="00387FBF"/>
    <w:rsid w:val="003901AC"/>
    <w:rsid w:val="003901D8"/>
    <w:rsid w:val="0039029A"/>
    <w:rsid w:val="00390356"/>
    <w:rsid w:val="003906E3"/>
    <w:rsid w:val="00390B13"/>
    <w:rsid w:val="00390BB7"/>
    <w:rsid w:val="0039102B"/>
    <w:rsid w:val="00391095"/>
    <w:rsid w:val="00391121"/>
    <w:rsid w:val="00391196"/>
    <w:rsid w:val="003912B0"/>
    <w:rsid w:val="003913AC"/>
    <w:rsid w:val="0039158C"/>
    <w:rsid w:val="0039174F"/>
    <w:rsid w:val="00391921"/>
    <w:rsid w:val="00391AEA"/>
    <w:rsid w:val="00392538"/>
    <w:rsid w:val="003925E3"/>
    <w:rsid w:val="003927C7"/>
    <w:rsid w:val="00392A9E"/>
    <w:rsid w:val="00392DCB"/>
    <w:rsid w:val="0039329B"/>
    <w:rsid w:val="0039329D"/>
    <w:rsid w:val="003936D5"/>
    <w:rsid w:val="00393EFE"/>
    <w:rsid w:val="0039402C"/>
    <w:rsid w:val="0039411A"/>
    <w:rsid w:val="0039422C"/>
    <w:rsid w:val="003942CE"/>
    <w:rsid w:val="0039450E"/>
    <w:rsid w:val="003945FE"/>
    <w:rsid w:val="0039498E"/>
    <w:rsid w:val="00394A4B"/>
    <w:rsid w:val="00394A6A"/>
    <w:rsid w:val="00394E2C"/>
    <w:rsid w:val="0039506D"/>
    <w:rsid w:val="003950D2"/>
    <w:rsid w:val="0039545D"/>
    <w:rsid w:val="003955B2"/>
    <w:rsid w:val="003957A6"/>
    <w:rsid w:val="00395B46"/>
    <w:rsid w:val="003964AD"/>
    <w:rsid w:val="0039653F"/>
    <w:rsid w:val="003968F8"/>
    <w:rsid w:val="00396940"/>
    <w:rsid w:val="00396A16"/>
    <w:rsid w:val="00396BC0"/>
    <w:rsid w:val="00396D7B"/>
    <w:rsid w:val="00396D81"/>
    <w:rsid w:val="00396DE7"/>
    <w:rsid w:val="003970C2"/>
    <w:rsid w:val="0039726B"/>
    <w:rsid w:val="00397727"/>
    <w:rsid w:val="00397E03"/>
    <w:rsid w:val="00397FCC"/>
    <w:rsid w:val="003A0114"/>
    <w:rsid w:val="003A0468"/>
    <w:rsid w:val="003A065E"/>
    <w:rsid w:val="003A070D"/>
    <w:rsid w:val="003A0C4B"/>
    <w:rsid w:val="003A0CE7"/>
    <w:rsid w:val="003A1037"/>
    <w:rsid w:val="003A10FD"/>
    <w:rsid w:val="003A1297"/>
    <w:rsid w:val="003A136B"/>
    <w:rsid w:val="003A16AC"/>
    <w:rsid w:val="003A1C3B"/>
    <w:rsid w:val="003A1CDB"/>
    <w:rsid w:val="003A1FF9"/>
    <w:rsid w:val="003A2362"/>
    <w:rsid w:val="003A2565"/>
    <w:rsid w:val="003A25D7"/>
    <w:rsid w:val="003A2687"/>
    <w:rsid w:val="003A2CB8"/>
    <w:rsid w:val="003A33A3"/>
    <w:rsid w:val="003A33F4"/>
    <w:rsid w:val="003A34DA"/>
    <w:rsid w:val="003A3516"/>
    <w:rsid w:val="003A3639"/>
    <w:rsid w:val="003A3819"/>
    <w:rsid w:val="003A3BCD"/>
    <w:rsid w:val="003A3C74"/>
    <w:rsid w:val="003A3C75"/>
    <w:rsid w:val="003A3E73"/>
    <w:rsid w:val="003A3EA2"/>
    <w:rsid w:val="003A471A"/>
    <w:rsid w:val="003A48B5"/>
    <w:rsid w:val="003A49E3"/>
    <w:rsid w:val="003A4A92"/>
    <w:rsid w:val="003A4E9B"/>
    <w:rsid w:val="003A5026"/>
    <w:rsid w:val="003A50A7"/>
    <w:rsid w:val="003A5364"/>
    <w:rsid w:val="003A551B"/>
    <w:rsid w:val="003A5873"/>
    <w:rsid w:val="003A5AFD"/>
    <w:rsid w:val="003A5CDE"/>
    <w:rsid w:val="003A5D3F"/>
    <w:rsid w:val="003A6215"/>
    <w:rsid w:val="003A6303"/>
    <w:rsid w:val="003A63CC"/>
    <w:rsid w:val="003A66D4"/>
    <w:rsid w:val="003A67F1"/>
    <w:rsid w:val="003A6ABA"/>
    <w:rsid w:val="003A6B8A"/>
    <w:rsid w:val="003A6D39"/>
    <w:rsid w:val="003A6F6F"/>
    <w:rsid w:val="003A7016"/>
    <w:rsid w:val="003A73C1"/>
    <w:rsid w:val="003A743E"/>
    <w:rsid w:val="003A7561"/>
    <w:rsid w:val="003A7575"/>
    <w:rsid w:val="003A7826"/>
    <w:rsid w:val="003A7C39"/>
    <w:rsid w:val="003A7DB6"/>
    <w:rsid w:val="003B013F"/>
    <w:rsid w:val="003B014E"/>
    <w:rsid w:val="003B015A"/>
    <w:rsid w:val="003B01DF"/>
    <w:rsid w:val="003B0270"/>
    <w:rsid w:val="003B032F"/>
    <w:rsid w:val="003B03B6"/>
    <w:rsid w:val="003B0431"/>
    <w:rsid w:val="003B0585"/>
    <w:rsid w:val="003B099A"/>
    <w:rsid w:val="003B0A5B"/>
    <w:rsid w:val="003B0AD1"/>
    <w:rsid w:val="003B0C76"/>
    <w:rsid w:val="003B0DD3"/>
    <w:rsid w:val="003B0E90"/>
    <w:rsid w:val="003B0F93"/>
    <w:rsid w:val="003B1124"/>
    <w:rsid w:val="003B165E"/>
    <w:rsid w:val="003B1CE1"/>
    <w:rsid w:val="003B1DB5"/>
    <w:rsid w:val="003B2093"/>
    <w:rsid w:val="003B235E"/>
    <w:rsid w:val="003B2395"/>
    <w:rsid w:val="003B26B5"/>
    <w:rsid w:val="003B2B62"/>
    <w:rsid w:val="003B2D01"/>
    <w:rsid w:val="003B2E03"/>
    <w:rsid w:val="003B2F35"/>
    <w:rsid w:val="003B332C"/>
    <w:rsid w:val="003B3B19"/>
    <w:rsid w:val="003B3D32"/>
    <w:rsid w:val="003B40B2"/>
    <w:rsid w:val="003B40D4"/>
    <w:rsid w:val="003B42D3"/>
    <w:rsid w:val="003B47D8"/>
    <w:rsid w:val="003B4BEF"/>
    <w:rsid w:val="003B4D1D"/>
    <w:rsid w:val="003B4F17"/>
    <w:rsid w:val="003B5457"/>
    <w:rsid w:val="003B5ABF"/>
    <w:rsid w:val="003B5B8A"/>
    <w:rsid w:val="003B5D4B"/>
    <w:rsid w:val="003B5EBD"/>
    <w:rsid w:val="003B63BA"/>
    <w:rsid w:val="003B678F"/>
    <w:rsid w:val="003B67A4"/>
    <w:rsid w:val="003B6A2C"/>
    <w:rsid w:val="003B6AC8"/>
    <w:rsid w:val="003B6F9D"/>
    <w:rsid w:val="003B70DE"/>
    <w:rsid w:val="003B70F2"/>
    <w:rsid w:val="003B7444"/>
    <w:rsid w:val="003B7480"/>
    <w:rsid w:val="003B76D3"/>
    <w:rsid w:val="003B78D5"/>
    <w:rsid w:val="003B7948"/>
    <w:rsid w:val="003B7983"/>
    <w:rsid w:val="003B7FEA"/>
    <w:rsid w:val="003B7FF6"/>
    <w:rsid w:val="003C0095"/>
    <w:rsid w:val="003C03C3"/>
    <w:rsid w:val="003C0565"/>
    <w:rsid w:val="003C07D7"/>
    <w:rsid w:val="003C07DA"/>
    <w:rsid w:val="003C088A"/>
    <w:rsid w:val="003C13E8"/>
    <w:rsid w:val="003C14C9"/>
    <w:rsid w:val="003C15A0"/>
    <w:rsid w:val="003C1911"/>
    <w:rsid w:val="003C1B28"/>
    <w:rsid w:val="003C1CD8"/>
    <w:rsid w:val="003C1D2A"/>
    <w:rsid w:val="003C1DD7"/>
    <w:rsid w:val="003C1DDC"/>
    <w:rsid w:val="003C1F96"/>
    <w:rsid w:val="003C2068"/>
    <w:rsid w:val="003C2262"/>
    <w:rsid w:val="003C2609"/>
    <w:rsid w:val="003C28DE"/>
    <w:rsid w:val="003C29EB"/>
    <w:rsid w:val="003C2B29"/>
    <w:rsid w:val="003C2C40"/>
    <w:rsid w:val="003C329C"/>
    <w:rsid w:val="003C3486"/>
    <w:rsid w:val="003C3663"/>
    <w:rsid w:val="003C36CF"/>
    <w:rsid w:val="003C3923"/>
    <w:rsid w:val="003C3933"/>
    <w:rsid w:val="003C393B"/>
    <w:rsid w:val="003C3A48"/>
    <w:rsid w:val="003C3B11"/>
    <w:rsid w:val="003C4354"/>
    <w:rsid w:val="003C447E"/>
    <w:rsid w:val="003C4594"/>
    <w:rsid w:val="003C4AD8"/>
    <w:rsid w:val="003C5593"/>
    <w:rsid w:val="003C5CAD"/>
    <w:rsid w:val="003C5F9D"/>
    <w:rsid w:val="003C5FFB"/>
    <w:rsid w:val="003C61C3"/>
    <w:rsid w:val="003C63C5"/>
    <w:rsid w:val="003C6505"/>
    <w:rsid w:val="003C653D"/>
    <w:rsid w:val="003C6A7E"/>
    <w:rsid w:val="003C6D63"/>
    <w:rsid w:val="003C6EAC"/>
    <w:rsid w:val="003C6F02"/>
    <w:rsid w:val="003C703D"/>
    <w:rsid w:val="003C7069"/>
    <w:rsid w:val="003C72DC"/>
    <w:rsid w:val="003C74CC"/>
    <w:rsid w:val="003C778F"/>
    <w:rsid w:val="003C77A7"/>
    <w:rsid w:val="003C7DF0"/>
    <w:rsid w:val="003C7E16"/>
    <w:rsid w:val="003C7EAF"/>
    <w:rsid w:val="003C7F21"/>
    <w:rsid w:val="003D015C"/>
    <w:rsid w:val="003D0383"/>
    <w:rsid w:val="003D03E2"/>
    <w:rsid w:val="003D0841"/>
    <w:rsid w:val="003D089C"/>
    <w:rsid w:val="003D0935"/>
    <w:rsid w:val="003D09F6"/>
    <w:rsid w:val="003D0F1C"/>
    <w:rsid w:val="003D1349"/>
    <w:rsid w:val="003D1989"/>
    <w:rsid w:val="003D2111"/>
    <w:rsid w:val="003D2785"/>
    <w:rsid w:val="003D28FF"/>
    <w:rsid w:val="003D32F7"/>
    <w:rsid w:val="003D3312"/>
    <w:rsid w:val="003D336C"/>
    <w:rsid w:val="003D348F"/>
    <w:rsid w:val="003D34D1"/>
    <w:rsid w:val="003D37AE"/>
    <w:rsid w:val="003D3857"/>
    <w:rsid w:val="003D387C"/>
    <w:rsid w:val="003D3B92"/>
    <w:rsid w:val="003D3CA3"/>
    <w:rsid w:val="003D4197"/>
    <w:rsid w:val="003D41C5"/>
    <w:rsid w:val="003D4297"/>
    <w:rsid w:val="003D4528"/>
    <w:rsid w:val="003D4E3B"/>
    <w:rsid w:val="003D5084"/>
    <w:rsid w:val="003D5211"/>
    <w:rsid w:val="003D5364"/>
    <w:rsid w:val="003D567A"/>
    <w:rsid w:val="003D5785"/>
    <w:rsid w:val="003D591A"/>
    <w:rsid w:val="003D5C63"/>
    <w:rsid w:val="003D5FBD"/>
    <w:rsid w:val="003D6090"/>
    <w:rsid w:val="003D611C"/>
    <w:rsid w:val="003D63FE"/>
    <w:rsid w:val="003D640E"/>
    <w:rsid w:val="003D656A"/>
    <w:rsid w:val="003D6636"/>
    <w:rsid w:val="003D6B13"/>
    <w:rsid w:val="003D6CA6"/>
    <w:rsid w:val="003D6E9C"/>
    <w:rsid w:val="003D6FC5"/>
    <w:rsid w:val="003E0018"/>
    <w:rsid w:val="003E020A"/>
    <w:rsid w:val="003E02AF"/>
    <w:rsid w:val="003E0361"/>
    <w:rsid w:val="003E0A1E"/>
    <w:rsid w:val="003E0A8F"/>
    <w:rsid w:val="003E0AFB"/>
    <w:rsid w:val="003E1029"/>
    <w:rsid w:val="003E10DD"/>
    <w:rsid w:val="003E1711"/>
    <w:rsid w:val="003E186E"/>
    <w:rsid w:val="003E192D"/>
    <w:rsid w:val="003E19B2"/>
    <w:rsid w:val="003E19CE"/>
    <w:rsid w:val="003E1CD9"/>
    <w:rsid w:val="003E1F53"/>
    <w:rsid w:val="003E2144"/>
    <w:rsid w:val="003E2209"/>
    <w:rsid w:val="003E25B1"/>
    <w:rsid w:val="003E25E3"/>
    <w:rsid w:val="003E26F1"/>
    <w:rsid w:val="003E2B26"/>
    <w:rsid w:val="003E2E12"/>
    <w:rsid w:val="003E2FC2"/>
    <w:rsid w:val="003E300D"/>
    <w:rsid w:val="003E3614"/>
    <w:rsid w:val="003E3D4D"/>
    <w:rsid w:val="003E3E50"/>
    <w:rsid w:val="003E440B"/>
    <w:rsid w:val="003E49AA"/>
    <w:rsid w:val="003E4C04"/>
    <w:rsid w:val="003E4C29"/>
    <w:rsid w:val="003E4D49"/>
    <w:rsid w:val="003E5196"/>
    <w:rsid w:val="003E5245"/>
    <w:rsid w:val="003E54C1"/>
    <w:rsid w:val="003E56FE"/>
    <w:rsid w:val="003E596A"/>
    <w:rsid w:val="003E5A58"/>
    <w:rsid w:val="003E5B66"/>
    <w:rsid w:val="003E5CA7"/>
    <w:rsid w:val="003E6464"/>
    <w:rsid w:val="003E6647"/>
    <w:rsid w:val="003E681A"/>
    <w:rsid w:val="003E69DB"/>
    <w:rsid w:val="003E6DC8"/>
    <w:rsid w:val="003E6F12"/>
    <w:rsid w:val="003E7042"/>
    <w:rsid w:val="003E746C"/>
    <w:rsid w:val="003E75D1"/>
    <w:rsid w:val="003E7908"/>
    <w:rsid w:val="003E796D"/>
    <w:rsid w:val="003E7A0A"/>
    <w:rsid w:val="003E7B95"/>
    <w:rsid w:val="003E7F24"/>
    <w:rsid w:val="003F0208"/>
    <w:rsid w:val="003F03C5"/>
    <w:rsid w:val="003F06B0"/>
    <w:rsid w:val="003F079C"/>
    <w:rsid w:val="003F0899"/>
    <w:rsid w:val="003F0AE7"/>
    <w:rsid w:val="003F0F8C"/>
    <w:rsid w:val="003F11D2"/>
    <w:rsid w:val="003F14C6"/>
    <w:rsid w:val="003F1914"/>
    <w:rsid w:val="003F1A63"/>
    <w:rsid w:val="003F1E99"/>
    <w:rsid w:val="003F1FD2"/>
    <w:rsid w:val="003F2034"/>
    <w:rsid w:val="003F26A9"/>
    <w:rsid w:val="003F27F2"/>
    <w:rsid w:val="003F28DB"/>
    <w:rsid w:val="003F2940"/>
    <w:rsid w:val="003F2B82"/>
    <w:rsid w:val="003F2F40"/>
    <w:rsid w:val="003F3167"/>
    <w:rsid w:val="003F3277"/>
    <w:rsid w:val="003F35E1"/>
    <w:rsid w:val="003F36AC"/>
    <w:rsid w:val="003F3C3F"/>
    <w:rsid w:val="003F40DA"/>
    <w:rsid w:val="003F4454"/>
    <w:rsid w:val="003F4558"/>
    <w:rsid w:val="003F4A28"/>
    <w:rsid w:val="003F4BB4"/>
    <w:rsid w:val="003F4D96"/>
    <w:rsid w:val="003F50C8"/>
    <w:rsid w:val="003F536B"/>
    <w:rsid w:val="003F577D"/>
    <w:rsid w:val="003F586F"/>
    <w:rsid w:val="003F5987"/>
    <w:rsid w:val="003F5DF2"/>
    <w:rsid w:val="003F609E"/>
    <w:rsid w:val="003F6135"/>
    <w:rsid w:val="003F63D1"/>
    <w:rsid w:val="003F6409"/>
    <w:rsid w:val="003F66DD"/>
    <w:rsid w:val="003F6FCC"/>
    <w:rsid w:val="003F703E"/>
    <w:rsid w:val="003F7084"/>
    <w:rsid w:val="003F715A"/>
    <w:rsid w:val="003F718E"/>
    <w:rsid w:val="003F72E3"/>
    <w:rsid w:val="003F7337"/>
    <w:rsid w:val="003F73A1"/>
    <w:rsid w:val="003F7848"/>
    <w:rsid w:val="003F7879"/>
    <w:rsid w:val="003F7BA0"/>
    <w:rsid w:val="003F7CD7"/>
    <w:rsid w:val="004002A4"/>
    <w:rsid w:val="004002F7"/>
    <w:rsid w:val="00400548"/>
    <w:rsid w:val="0040098E"/>
    <w:rsid w:val="00400BCE"/>
    <w:rsid w:val="00400D7B"/>
    <w:rsid w:val="00401069"/>
    <w:rsid w:val="00401640"/>
    <w:rsid w:val="004019F0"/>
    <w:rsid w:val="00401B5B"/>
    <w:rsid w:val="00401CE7"/>
    <w:rsid w:val="00401F2C"/>
    <w:rsid w:val="0040214F"/>
    <w:rsid w:val="00402C7B"/>
    <w:rsid w:val="00402CB7"/>
    <w:rsid w:val="004035F3"/>
    <w:rsid w:val="0040378B"/>
    <w:rsid w:val="00403818"/>
    <w:rsid w:val="00403838"/>
    <w:rsid w:val="00403906"/>
    <w:rsid w:val="00403B19"/>
    <w:rsid w:val="00403DFC"/>
    <w:rsid w:val="00403E43"/>
    <w:rsid w:val="004040CE"/>
    <w:rsid w:val="0040431A"/>
    <w:rsid w:val="0040442E"/>
    <w:rsid w:val="004047AA"/>
    <w:rsid w:val="00404837"/>
    <w:rsid w:val="00404A3A"/>
    <w:rsid w:val="004050A0"/>
    <w:rsid w:val="004051DB"/>
    <w:rsid w:val="00405200"/>
    <w:rsid w:val="004054D9"/>
    <w:rsid w:val="00405516"/>
    <w:rsid w:val="004059BC"/>
    <w:rsid w:val="00405C7B"/>
    <w:rsid w:val="00405F31"/>
    <w:rsid w:val="00406012"/>
    <w:rsid w:val="004061C4"/>
    <w:rsid w:val="004064AF"/>
    <w:rsid w:val="00406744"/>
    <w:rsid w:val="004067EC"/>
    <w:rsid w:val="00406A49"/>
    <w:rsid w:val="00407119"/>
    <w:rsid w:val="00407130"/>
    <w:rsid w:val="00407150"/>
    <w:rsid w:val="00407487"/>
    <w:rsid w:val="00407CC3"/>
    <w:rsid w:val="004101D8"/>
    <w:rsid w:val="0041035C"/>
    <w:rsid w:val="0041055E"/>
    <w:rsid w:val="004105FD"/>
    <w:rsid w:val="004108F8"/>
    <w:rsid w:val="00410B16"/>
    <w:rsid w:val="00410D70"/>
    <w:rsid w:val="00411017"/>
    <w:rsid w:val="0041109C"/>
    <w:rsid w:val="004110E7"/>
    <w:rsid w:val="00411B0E"/>
    <w:rsid w:val="00411B6E"/>
    <w:rsid w:val="00411C9B"/>
    <w:rsid w:val="0041255A"/>
    <w:rsid w:val="0041259C"/>
    <w:rsid w:val="004127CA"/>
    <w:rsid w:val="00412AFA"/>
    <w:rsid w:val="00412BDC"/>
    <w:rsid w:val="00412C3D"/>
    <w:rsid w:val="00412C93"/>
    <w:rsid w:val="00412F31"/>
    <w:rsid w:val="00413171"/>
    <w:rsid w:val="0041325A"/>
    <w:rsid w:val="004135B9"/>
    <w:rsid w:val="00413E93"/>
    <w:rsid w:val="004148E5"/>
    <w:rsid w:val="00414AC8"/>
    <w:rsid w:val="00414FB6"/>
    <w:rsid w:val="00415531"/>
    <w:rsid w:val="004155EF"/>
    <w:rsid w:val="00415744"/>
    <w:rsid w:val="0041590A"/>
    <w:rsid w:val="00415982"/>
    <w:rsid w:val="00415A66"/>
    <w:rsid w:val="00415A7B"/>
    <w:rsid w:val="00415DA6"/>
    <w:rsid w:val="00415FC1"/>
    <w:rsid w:val="004167CF"/>
    <w:rsid w:val="004169C2"/>
    <w:rsid w:val="00416D26"/>
    <w:rsid w:val="00416D4E"/>
    <w:rsid w:val="00416F2B"/>
    <w:rsid w:val="004173AF"/>
    <w:rsid w:val="0041759B"/>
    <w:rsid w:val="00417C04"/>
    <w:rsid w:val="00417ECE"/>
    <w:rsid w:val="0042044B"/>
    <w:rsid w:val="00420653"/>
    <w:rsid w:val="00420BA9"/>
    <w:rsid w:val="00420CA5"/>
    <w:rsid w:val="00420D3B"/>
    <w:rsid w:val="00421068"/>
    <w:rsid w:val="00421266"/>
    <w:rsid w:val="0042133B"/>
    <w:rsid w:val="00421B66"/>
    <w:rsid w:val="00421D19"/>
    <w:rsid w:val="00421D2B"/>
    <w:rsid w:val="0042218B"/>
    <w:rsid w:val="00422AC9"/>
    <w:rsid w:val="00422B10"/>
    <w:rsid w:val="00422D01"/>
    <w:rsid w:val="00422D28"/>
    <w:rsid w:val="00422E18"/>
    <w:rsid w:val="00423280"/>
    <w:rsid w:val="00423372"/>
    <w:rsid w:val="0042372E"/>
    <w:rsid w:val="00423781"/>
    <w:rsid w:val="0042382C"/>
    <w:rsid w:val="00423B79"/>
    <w:rsid w:val="00423BD0"/>
    <w:rsid w:val="00423FE0"/>
    <w:rsid w:val="00424024"/>
    <w:rsid w:val="00424285"/>
    <w:rsid w:val="00424638"/>
    <w:rsid w:val="00424A33"/>
    <w:rsid w:val="00424A8C"/>
    <w:rsid w:val="00424CC2"/>
    <w:rsid w:val="00424FDB"/>
    <w:rsid w:val="004250A2"/>
    <w:rsid w:val="00425217"/>
    <w:rsid w:val="00425598"/>
    <w:rsid w:val="00425E13"/>
    <w:rsid w:val="00425EC7"/>
    <w:rsid w:val="00425F2A"/>
    <w:rsid w:val="0042631F"/>
    <w:rsid w:val="00426735"/>
    <w:rsid w:val="00426862"/>
    <w:rsid w:val="00426B07"/>
    <w:rsid w:val="00426D59"/>
    <w:rsid w:val="00426EFD"/>
    <w:rsid w:val="00426F2F"/>
    <w:rsid w:val="004270E1"/>
    <w:rsid w:val="004272DE"/>
    <w:rsid w:val="004275ED"/>
    <w:rsid w:val="00427664"/>
    <w:rsid w:val="00427F6D"/>
    <w:rsid w:val="00430592"/>
    <w:rsid w:val="004306F9"/>
    <w:rsid w:val="00430C1E"/>
    <w:rsid w:val="00430E05"/>
    <w:rsid w:val="00430F4C"/>
    <w:rsid w:val="00431094"/>
    <w:rsid w:val="00431360"/>
    <w:rsid w:val="004318B2"/>
    <w:rsid w:val="004319F0"/>
    <w:rsid w:val="00431A6C"/>
    <w:rsid w:val="00431AA8"/>
    <w:rsid w:val="00431F81"/>
    <w:rsid w:val="004322D6"/>
    <w:rsid w:val="00432309"/>
    <w:rsid w:val="00432616"/>
    <w:rsid w:val="0043270E"/>
    <w:rsid w:val="00432AA4"/>
    <w:rsid w:val="00432CCA"/>
    <w:rsid w:val="00432DB6"/>
    <w:rsid w:val="00432EE0"/>
    <w:rsid w:val="00433087"/>
    <w:rsid w:val="00433154"/>
    <w:rsid w:val="00433B8B"/>
    <w:rsid w:val="00433C4B"/>
    <w:rsid w:val="00433D05"/>
    <w:rsid w:val="00433E79"/>
    <w:rsid w:val="004340D5"/>
    <w:rsid w:val="00434243"/>
    <w:rsid w:val="00434323"/>
    <w:rsid w:val="00434630"/>
    <w:rsid w:val="00434F8D"/>
    <w:rsid w:val="00435272"/>
    <w:rsid w:val="004352A8"/>
    <w:rsid w:val="00435466"/>
    <w:rsid w:val="004354DA"/>
    <w:rsid w:val="00435694"/>
    <w:rsid w:val="0043579E"/>
    <w:rsid w:val="0043590F"/>
    <w:rsid w:val="00435C44"/>
    <w:rsid w:val="00435F00"/>
    <w:rsid w:val="00436055"/>
    <w:rsid w:val="0043639B"/>
    <w:rsid w:val="00436425"/>
    <w:rsid w:val="00436606"/>
    <w:rsid w:val="00436B55"/>
    <w:rsid w:val="00436B70"/>
    <w:rsid w:val="00436E2C"/>
    <w:rsid w:val="00436FD3"/>
    <w:rsid w:val="0043700B"/>
    <w:rsid w:val="004374CB"/>
    <w:rsid w:val="00437661"/>
    <w:rsid w:val="004377D4"/>
    <w:rsid w:val="00437B2E"/>
    <w:rsid w:val="00437B5B"/>
    <w:rsid w:val="00437F1B"/>
    <w:rsid w:val="00437F3E"/>
    <w:rsid w:val="00440109"/>
    <w:rsid w:val="004403A0"/>
    <w:rsid w:val="004406FB"/>
    <w:rsid w:val="00440C46"/>
    <w:rsid w:val="00440CCC"/>
    <w:rsid w:val="00441114"/>
    <w:rsid w:val="00441184"/>
    <w:rsid w:val="00441269"/>
    <w:rsid w:val="004413C5"/>
    <w:rsid w:val="00441BAE"/>
    <w:rsid w:val="00441C4F"/>
    <w:rsid w:val="00441CAE"/>
    <w:rsid w:val="00442110"/>
    <w:rsid w:val="0044211A"/>
    <w:rsid w:val="0044230D"/>
    <w:rsid w:val="00442390"/>
    <w:rsid w:val="004425B3"/>
    <w:rsid w:val="0044295F"/>
    <w:rsid w:val="00442CBC"/>
    <w:rsid w:val="00442F4A"/>
    <w:rsid w:val="0044311E"/>
    <w:rsid w:val="004436C3"/>
    <w:rsid w:val="004437F4"/>
    <w:rsid w:val="00443922"/>
    <w:rsid w:val="004439E6"/>
    <w:rsid w:val="00443A68"/>
    <w:rsid w:val="00443D27"/>
    <w:rsid w:val="00443FC8"/>
    <w:rsid w:val="00444532"/>
    <w:rsid w:val="004445FB"/>
    <w:rsid w:val="0044482E"/>
    <w:rsid w:val="00445390"/>
    <w:rsid w:val="0044558C"/>
    <w:rsid w:val="004455B0"/>
    <w:rsid w:val="00445AED"/>
    <w:rsid w:val="00446095"/>
    <w:rsid w:val="00446259"/>
    <w:rsid w:val="004464E8"/>
    <w:rsid w:val="00447515"/>
    <w:rsid w:val="004476BC"/>
    <w:rsid w:val="00447831"/>
    <w:rsid w:val="004478C1"/>
    <w:rsid w:val="00447A22"/>
    <w:rsid w:val="00447B4A"/>
    <w:rsid w:val="00447D1E"/>
    <w:rsid w:val="004500BD"/>
    <w:rsid w:val="004504B9"/>
    <w:rsid w:val="004505E7"/>
    <w:rsid w:val="0045065E"/>
    <w:rsid w:val="00450B11"/>
    <w:rsid w:val="00450B9A"/>
    <w:rsid w:val="00450DA0"/>
    <w:rsid w:val="00451259"/>
    <w:rsid w:val="00451324"/>
    <w:rsid w:val="00451D1C"/>
    <w:rsid w:val="00451D27"/>
    <w:rsid w:val="00451EED"/>
    <w:rsid w:val="004521E2"/>
    <w:rsid w:val="00452345"/>
    <w:rsid w:val="00452813"/>
    <w:rsid w:val="00452981"/>
    <w:rsid w:val="00452E26"/>
    <w:rsid w:val="00452E7A"/>
    <w:rsid w:val="00452F0E"/>
    <w:rsid w:val="00452FAA"/>
    <w:rsid w:val="00452FF4"/>
    <w:rsid w:val="004530C1"/>
    <w:rsid w:val="004531F1"/>
    <w:rsid w:val="004538D3"/>
    <w:rsid w:val="00453AB6"/>
    <w:rsid w:val="00453C82"/>
    <w:rsid w:val="00453CFC"/>
    <w:rsid w:val="00453F94"/>
    <w:rsid w:val="004540CF"/>
    <w:rsid w:val="0045461B"/>
    <w:rsid w:val="00454647"/>
    <w:rsid w:val="004547D9"/>
    <w:rsid w:val="00454A9C"/>
    <w:rsid w:val="00454CA3"/>
    <w:rsid w:val="00454E4E"/>
    <w:rsid w:val="00454EC2"/>
    <w:rsid w:val="004555E1"/>
    <w:rsid w:val="004557F7"/>
    <w:rsid w:val="004558B4"/>
    <w:rsid w:val="00455A01"/>
    <w:rsid w:val="00455BE3"/>
    <w:rsid w:val="00455C67"/>
    <w:rsid w:val="00455F5C"/>
    <w:rsid w:val="00456559"/>
    <w:rsid w:val="0045675E"/>
    <w:rsid w:val="00456A89"/>
    <w:rsid w:val="00456C82"/>
    <w:rsid w:val="00457022"/>
    <w:rsid w:val="0045753B"/>
    <w:rsid w:val="00457BEB"/>
    <w:rsid w:val="00457CBE"/>
    <w:rsid w:val="00457E6D"/>
    <w:rsid w:val="00457FB1"/>
    <w:rsid w:val="0046006B"/>
    <w:rsid w:val="00460146"/>
    <w:rsid w:val="00460220"/>
    <w:rsid w:val="004602B4"/>
    <w:rsid w:val="0046062F"/>
    <w:rsid w:val="00460C53"/>
    <w:rsid w:val="00460C95"/>
    <w:rsid w:val="00460CC1"/>
    <w:rsid w:val="00460D42"/>
    <w:rsid w:val="00460EE3"/>
    <w:rsid w:val="00460FC4"/>
    <w:rsid w:val="004610C4"/>
    <w:rsid w:val="0046129C"/>
    <w:rsid w:val="004612AE"/>
    <w:rsid w:val="0046147E"/>
    <w:rsid w:val="00461547"/>
    <w:rsid w:val="004616EE"/>
    <w:rsid w:val="00461841"/>
    <w:rsid w:val="004618AE"/>
    <w:rsid w:val="004619D0"/>
    <w:rsid w:val="00461B51"/>
    <w:rsid w:val="00461C7E"/>
    <w:rsid w:val="00461D4A"/>
    <w:rsid w:val="00461F0C"/>
    <w:rsid w:val="004621B2"/>
    <w:rsid w:val="00463573"/>
    <w:rsid w:val="004635C5"/>
    <w:rsid w:val="00463852"/>
    <w:rsid w:val="004639DB"/>
    <w:rsid w:val="00463A49"/>
    <w:rsid w:val="00463E69"/>
    <w:rsid w:val="00464198"/>
    <w:rsid w:val="0046452B"/>
    <w:rsid w:val="00464BED"/>
    <w:rsid w:val="00464E42"/>
    <w:rsid w:val="00464EAF"/>
    <w:rsid w:val="00464F7A"/>
    <w:rsid w:val="00465017"/>
    <w:rsid w:val="004651F8"/>
    <w:rsid w:val="0046524A"/>
    <w:rsid w:val="0046533D"/>
    <w:rsid w:val="00465C3F"/>
    <w:rsid w:val="00465C84"/>
    <w:rsid w:val="00465F9B"/>
    <w:rsid w:val="004661B8"/>
    <w:rsid w:val="00466388"/>
    <w:rsid w:val="004665EC"/>
    <w:rsid w:val="00466912"/>
    <w:rsid w:val="00466AE9"/>
    <w:rsid w:val="00466CCF"/>
    <w:rsid w:val="00467180"/>
    <w:rsid w:val="00467186"/>
    <w:rsid w:val="004672E1"/>
    <w:rsid w:val="00467448"/>
    <w:rsid w:val="004674AF"/>
    <w:rsid w:val="004676B2"/>
    <w:rsid w:val="00467E65"/>
    <w:rsid w:val="00470108"/>
    <w:rsid w:val="0047023F"/>
    <w:rsid w:val="00470634"/>
    <w:rsid w:val="00470B02"/>
    <w:rsid w:val="00470B12"/>
    <w:rsid w:val="00470BD7"/>
    <w:rsid w:val="00470D13"/>
    <w:rsid w:val="0047108F"/>
    <w:rsid w:val="00471275"/>
    <w:rsid w:val="004713C7"/>
    <w:rsid w:val="004714A1"/>
    <w:rsid w:val="004715AC"/>
    <w:rsid w:val="004718D5"/>
    <w:rsid w:val="00472048"/>
    <w:rsid w:val="0047242F"/>
    <w:rsid w:val="0047299A"/>
    <w:rsid w:val="00472C1D"/>
    <w:rsid w:val="00472F0C"/>
    <w:rsid w:val="004733E4"/>
    <w:rsid w:val="00473588"/>
    <w:rsid w:val="004739E8"/>
    <w:rsid w:val="004739EF"/>
    <w:rsid w:val="00474201"/>
    <w:rsid w:val="00474325"/>
    <w:rsid w:val="0047443C"/>
    <w:rsid w:val="00474874"/>
    <w:rsid w:val="0047488A"/>
    <w:rsid w:val="004748BC"/>
    <w:rsid w:val="00474A3B"/>
    <w:rsid w:val="00474D5F"/>
    <w:rsid w:val="00474DBD"/>
    <w:rsid w:val="00474DD6"/>
    <w:rsid w:val="00474F1A"/>
    <w:rsid w:val="00474F3F"/>
    <w:rsid w:val="00474F90"/>
    <w:rsid w:val="0047506F"/>
    <w:rsid w:val="0047522C"/>
    <w:rsid w:val="004756A0"/>
    <w:rsid w:val="00475989"/>
    <w:rsid w:val="00475B68"/>
    <w:rsid w:val="00475F06"/>
    <w:rsid w:val="00475F69"/>
    <w:rsid w:val="00476010"/>
    <w:rsid w:val="0047620A"/>
    <w:rsid w:val="0047646B"/>
    <w:rsid w:val="004764AA"/>
    <w:rsid w:val="00476638"/>
    <w:rsid w:val="004768D9"/>
    <w:rsid w:val="00476D78"/>
    <w:rsid w:val="0047709E"/>
    <w:rsid w:val="004775AE"/>
    <w:rsid w:val="0047776E"/>
    <w:rsid w:val="00477807"/>
    <w:rsid w:val="00477862"/>
    <w:rsid w:val="00477B87"/>
    <w:rsid w:val="00477DD4"/>
    <w:rsid w:val="00477E9E"/>
    <w:rsid w:val="00480B2E"/>
    <w:rsid w:val="00481659"/>
    <w:rsid w:val="004816C1"/>
    <w:rsid w:val="004816D9"/>
    <w:rsid w:val="004818F9"/>
    <w:rsid w:val="00481D41"/>
    <w:rsid w:val="00481E7C"/>
    <w:rsid w:val="0048225E"/>
    <w:rsid w:val="004828AD"/>
    <w:rsid w:val="00482951"/>
    <w:rsid w:val="00482C2F"/>
    <w:rsid w:val="00482EE6"/>
    <w:rsid w:val="00482F02"/>
    <w:rsid w:val="00482F84"/>
    <w:rsid w:val="0048305F"/>
    <w:rsid w:val="00483138"/>
    <w:rsid w:val="00483153"/>
    <w:rsid w:val="00483181"/>
    <w:rsid w:val="00483594"/>
    <w:rsid w:val="00483833"/>
    <w:rsid w:val="0048386C"/>
    <w:rsid w:val="00483A53"/>
    <w:rsid w:val="00483D20"/>
    <w:rsid w:val="00484081"/>
    <w:rsid w:val="00484498"/>
    <w:rsid w:val="004846C9"/>
    <w:rsid w:val="004846CE"/>
    <w:rsid w:val="00484A35"/>
    <w:rsid w:val="00485D86"/>
    <w:rsid w:val="00485DBD"/>
    <w:rsid w:val="0048633B"/>
    <w:rsid w:val="004863F9"/>
    <w:rsid w:val="0048681F"/>
    <w:rsid w:val="00486A56"/>
    <w:rsid w:val="00486BC8"/>
    <w:rsid w:val="00486E4E"/>
    <w:rsid w:val="00487021"/>
    <w:rsid w:val="00487061"/>
    <w:rsid w:val="004870CC"/>
    <w:rsid w:val="0048737E"/>
    <w:rsid w:val="00487624"/>
    <w:rsid w:val="0048768E"/>
    <w:rsid w:val="00487950"/>
    <w:rsid w:val="00487A2D"/>
    <w:rsid w:val="00487E67"/>
    <w:rsid w:val="0049003A"/>
    <w:rsid w:val="00490355"/>
    <w:rsid w:val="0049048B"/>
    <w:rsid w:val="00490655"/>
    <w:rsid w:val="00490828"/>
    <w:rsid w:val="00490935"/>
    <w:rsid w:val="00490970"/>
    <w:rsid w:val="00490A63"/>
    <w:rsid w:val="00490AAE"/>
    <w:rsid w:val="00490FE5"/>
    <w:rsid w:val="00491272"/>
    <w:rsid w:val="004912F1"/>
    <w:rsid w:val="0049154D"/>
    <w:rsid w:val="004917A9"/>
    <w:rsid w:val="00491E0F"/>
    <w:rsid w:val="00491E55"/>
    <w:rsid w:val="00491FC8"/>
    <w:rsid w:val="00492005"/>
    <w:rsid w:val="00492053"/>
    <w:rsid w:val="004925B9"/>
    <w:rsid w:val="00492772"/>
    <w:rsid w:val="004927A6"/>
    <w:rsid w:val="004927F6"/>
    <w:rsid w:val="00492F51"/>
    <w:rsid w:val="004930E7"/>
    <w:rsid w:val="00493780"/>
    <w:rsid w:val="00493985"/>
    <w:rsid w:val="00493D58"/>
    <w:rsid w:val="00493D7A"/>
    <w:rsid w:val="00493DA8"/>
    <w:rsid w:val="00493E44"/>
    <w:rsid w:val="00493F87"/>
    <w:rsid w:val="004941DA"/>
    <w:rsid w:val="0049427A"/>
    <w:rsid w:val="00494316"/>
    <w:rsid w:val="004947DC"/>
    <w:rsid w:val="00494BFA"/>
    <w:rsid w:val="00494BFE"/>
    <w:rsid w:val="004950C7"/>
    <w:rsid w:val="00495119"/>
    <w:rsid w:val="00495847"/>
    <w:rsid w:val="00495956"/>
    <w:rsid w:val="004959F7"/>
    <w:rsid w:val="00495CC8"/>
    <w:rsid w:val="00495E21"/>
    <w:rsid w:val="00495ED8"/>
    <w:rsid w:val="0049611E"/>
    <w:rsid w:val="00496443"/>
    <w:rsid w:val="00496C98"/>
    <w:rsid w:val="00496E16"/>
    <w:rsid w:val="00497117"/>
    <w:rsid w:val="004972E1"/>
    <w:rsid w:val="00497534"/>
    <w:rsid w:val="004A036B"/>
    <w:rsid w:val="004A045C"/>
    <w:rsid w:val="004A0483"/>
    <w:rsid w:val="004A04BE"/>
    <w:rsid w:val="004A0647"/>
    <w:rsid w:val="004A086E"/>
    <w:rsid w:val="004A0B64"/>
    <w:rsid w:val="004A11BE"/>
    <w:rsid w:val="004A1735"/>
    <w:rsid w:val="004A1945"/>
    <w:rsid w:val="004A1E03"/>
    <w:rsid w:val="004A20E5"/>
    <w:rsid w:val="004A22AD"/>
    <w:rsid w:val="004A22B6"/>
    <w:rsid w:val="004A238F"/>
    <w:rsid w:val="004A242B"/>
    <w:rsid w:val="004A2BEC"/>
    <w:rsid w:val="004A2EEB"/>
    <w:rsid w:val="004A319A"/>
    <w:rsid w:val="004A35ED"/>
    <w:rsid w:val="004A3796"/>
    <w:rsid w:val="004A37F1"/>
    <w:rsid w:val="004A3A41"/>
    <w:rsid w:val="004A3BE5"/>
    <w:rsid w:val="004A3CA3"/>
    <w:rsid w:val="004A46D9"/>
    <w:rsid w:val="004A4857"/>
    <w:rsid w:val="004A4ED2"/>
    <w:rsid w:val="004A50C8"/>
    <w:rsid w:val="004A5182"/>
    <w:rsid w:val="004A540B"/>
    <w:rsid w:val="004A5876"/>
    <w:rsid w:val="004A5A71"/>
    <w:rsid w:val="004A5FAF"/>
    <w:rsid w:val="004A5FB8"/>
    <w:rsid w:val="004A5FCD"/>
    <w:rsid w:val="004A604B"/>
    <w:rsid w:val="004A64D5"/>
    <w:rsid w:val="004A660A"/>
    <w:rsid w:val="004A68D4"/>
    <w:rsid w:val="004A6CBB"/>
    <w:rsid w:val="004A6DE3"/>
    <w:rsid w:val="004A6F67"/>
    <w:rsid w:val="004A6FB5"/>
    <w:rsid w:val="004A71D2"/>
    <w:rsid w:val="004A7563"/>
    <w:rsid w:val="004A7666"/>
    <w:rsid w:val="004A787A"/>
    <w:rsid w:val="004A78ED"/>
    <w:rsid w:val="004A7D5A"/>
    <w:rsid w:val="004B0135"/>
    <w:rsid w:val="004B01A3"/>
    <w:rsid w:val="004B03CC"/>
    <w:rsid w:val="004B04EB"/>
    <w:rsid w:val="004B083F"/>
    <w:rsid w:val="004B11A7"/>
    <w:rsid w:val="004B1815"/>
    <w:rsid w:val="004B19A6"/>
    <w:rsid w:val="004B1AB3"/>
    <w:rsid w:val="004B1DA0"/>
    <w:rsid w:val="004B1F34"/>
    <w:rsid w:val="004B226D"/>
    <w:rsid w:val="004B26BE"/>
    <w:rsid w:val="004B284A"/>
    <w:rsid w:val="004B2C07"/>
    <w:rsid w:val="004B2DEA"/>
    <w:rsid w:val="004B2EDC"/>
    <w:rsid w:val="004B3537"/>
    <w:rsid w:val="004B3598"/>
    <w:rsid w:val="004B38AC"/>
    <w:rsid w:val="004B39A8"/>
    <w:rsid w:val="004B3C89"/>
    <w:rsid w:val="004B4545"/>
    <w:rsid w:val="004B48F7"/>
    <w:rsid w:val="004B4A5D"/>
    <w:rsid w:val="004B4D18"/>
    <w:rsid w:val="004B5214"/>
    <w:rsid w:val="004B543E"/>
    <w:rsid w:val="004B5500"/>
    <w:rsid w:val="004B555E"/>
    <w:rsid w:val="004B5774"/>
    <w:rsid w:val="004B596C"/>
    <w:rsid w:val="004B5993"/>
    <w:rsid w:val="004B5E02"/>
    <w:rsid w:val="004B612D"/>
    <w:rsid w:val="004B6491"/>
    <w:rsid w:val="004B64F1"/>
    <w:rsid w:val="004B653C"/>
    <w:rsid w:val="004B65D1"/>
    <w:rsid w:val="004B66E3"/>
    <w:rsid w:val="004B66E5"/>
    <w:rsid w:val="004B6997"/>
    <w:rsid w:val="004B6AA8"/>
    <w:rsid w:val="004B6C2E"/>
    <w:rsid w:val="004B6D64"/>
    <w:rsid w:val="004B702E"/>
    <w:rsid w:val="004B71A1"/>
    <w:rsid w:val="004B7274"/>
    <w:rsid w:val="004B72DC"/>
    <w:rsid w:val="004B7740"/>
    <w:rsid w:val="004B7790"/>
    <w:rsid w:val="004B7C97"/>
    <w:rsid w:val="004C04EB"/>
    <w:rsid w:val="004C068A"/>
    <w:rsid w:val="004C0B99"/>
    <w:rsid w:val="004C119C"/>
    <w:rsid w:val="004C1232"/>
    <w:rsid w:val="004C1302"/>
    <w:rsid w:val="004C15BA"/>
    <w:rsid w:val="004C18D8"/>
    <w:rsid w:val="004C19A2"/>
    <w:rsid w:val="004C1EF6"/>
    <w:rsid w:val="004C2465"/>
    <w:rsid w:val="004C2550"/>
    <w:rsid w:val="004C271B"/>
    <w:rsid w:val="004C2818"/>
    <w:rsid w:val="004C2A23"/>
    <w:rsid w:val="004C2B9A"/>
    <w:rsid w:val="004C2F05"/>
    <w:rsid w:val="004C37EB"/>
    <w:rsid w:val="004C38E5"/>
    <w:rsid w:val="004C39B3"/>
    <w:rsid w:val="004C3E5E"/>
    <w:rsid w:val="004C4169"/>
    <w:rsid w:val="004C41E1"/>
    <w:rsid w:val="004C46D7"/>
    <w:rsid w:val="004C4B32"/>
    <w:rsid w:val="004C4BAD"/>
    <w:rsid w:val="004C4D98"/>
    <w:rsid w:val="004C4F3F"/>
    <w:rsid w:val="004C5120"/>
    <w:rsid w:val="004C5266"/>
    <w:rsid w:val="004C5268"/>
    <w:rsid w:val="004C53C9"/>
    <w:rsid w:val="004C54DB"/>
    <w:rsid w:val="004C58C0"/>
    <w:rsid w:val="004C5D99"/>
    <w:rsid w:val="004C65D4"/>
    <w:rsid w:val="004C67E5"/>
    <w:rsid w:val="004C68A2"/>
    <w:rsid w:val="004C69E5"/>
    <w:rsid w:val="004C6A91"/>
    <w:rsid w:val="004C6F0B"/>
    <w:rsid w:val="004C703D"/>
    <w:rsid w:val="004C7106"/>
    <w:rsid w:val="004C7453"/>
    <w:rsid w:val="004C75D6"/>
    <w:rsid w:val="004C7886"/>
    <w:rsid w:val="004C78F7"/>
    <w:rsid w:val="004C7AC9"/>
    <w:rsid w:val="004C7BE2"/>
    <w:rsid w:val="004C7C09"/>
    <w:rsid w:val="004C7C8A"/>
    <w:rsid w:val="004C7CCA"/>
    <w:rsid w:val="004D0047"/>
    <w:rsid w:val="004D00E7"/>
    <w:rsid w:val="004D021E"/>
    <w:rsid w:val="004D0872"/>
    <w:rsid w:val="004D0A4E"/>
    <w:rsid w:val="004D0A7B"/>
    <w:rsid w:val="004D0E0F"/>
    <w:rsid w:val="004D0FED"/>
    <w:rsid w:val="004D122A"/>
    <w:rsid w:val="004D12A2"/>
    <w:rsid w:val="004D1674"/>
    <w:rsid w:val="004D176B"/>
    <w:rsid w:val="004D1B79"/>
    <w:rsid w:val="004D227B"/>
    <w:rsid w:val="004D26E5"/>
    <w:rsid w:val="004D284F"/>
    <w:rsid w:val="004D2F53"/>
    <w:rsid w:val="004D2F88"/>
    <w:rsid w:val="004D3024"/>
    <w:rsid w:val="004D303B"/>
    <w:rsid w:val="004D30CE"/>
    <w:rsid w:val="004D3A7D"/>
    <w:rsid w:val="004D403F"/>
    <w:rsid w:val="004D4111"/>
    <w:rsid w:val="004D41C2"/>
    <w:rsid w:val="004D4287"/>
    <w:rsid w:val="004D42D0"/>
    <w:rsid w:val="004D46BD"/>
    <w:rsid w:val="004D47A7"/>
    <w:rsid w:val="004D4810"/>
    <w:rsid w:val="004D482D"/>
    <w:rsid w:val="004D483F"/>
    <w:rsid w:val="004D4B30"/>
    <w:rsid w:val="004D504A"/>
    <w:rsid w:val="004D50AA"/>
    <w:rsid w:val="004D522A"/>
    <w:rsid w:val="004D54B0"/>
    <w:rsid w:val="004D554B"/>
    <w:rsid w:val="004D563D"/>
    <w:rsid w:val="004D59BA"/>
    <w:rsid w:val="004D59C0"/>
    <w:rsid w:val="004D5AD2"/>
    <w:rsid w:val="004D5D24"/>
    <w:rsid w:val="004D5E96"/>
    <w:rsid w:val="004D63D6"/>
    <w:rsid w:val="004D6C2A"/>
    <w:rsid w:val="004D6C85"/>
    <w:rsid w:val="004D6F4C"/>
    <w:rsid w:val="004D6FBB"/>
    <w:rsid w:val="004D73EB"/>
    <w:rsid w:val="004D74CC"/>
    <w:rsid w:val="004D74F2"/>
    <w:rsid w:val="004D7501"/>
    <w:rsid w:val="004D781E"/>
    <w:rsid w:val="004D7E72"/>
    <w:rsid w:val="004E0118"/>
    <w:rsid w:val="004E0189"/>
    <w:rsid w:val="004E06C6"/>
    <w:rsid w:val="004E0CB8"/>
    <w:rsid w:val="004E0F9D"/>
    <w:rsid w:val="004E1093"/>
    <w:rsid w:val="004E1216"/>
    <w:rsid w:val="004E138F"/>
    <w:rsid w:val="004E13E0"/>
    <w:rsid w:val="004E1A17"/>
    <w:rsid w:val="004E1B2F"/>
    <w:rsid w:val="004E1C08"/>
    <w:rsid w:val="004E214B"/>
    <w:rsid w:val="004E2185"/>
    <w:rsid w:val="004E27D6"/>
    <w:rsid w:val="004E2969"/>
    <w:rsid w:val="004E2B04"/>
    <w:rsid w:val="004E2FA6"/>
    <w:rsid w:val="004E339C"/>
    <w:rsid w:val="004E352B"/>
    <w:rsid w:val="004E37CE"/>
    <w:rsid w:val="004E3A73"/>
    <w:rsid w:val="004E3A8C"/>
    <w:rsid w:val="004E3E7B"/>
    <w:rsid w:val="004E449D"/>
    <w:rsid w:val="004E4B36"/>
    <w:rsid w:val="004E4CB5"/>
    <w:rsid w:val="004E4E1A"/>
    <w:rsid w:val="004E4EEB"/>
    <w:rsid w:val="004E51A9"/>
    <w:rsid w:val="004E5240"/>
    <w:rsid w:val="004E5566"/>
    <w:rsid w:val="004E5CA6"/>
    <w:rsid w:val="004E5FA3"/>
    <w:rsid w:val="004E5FC7"/>
    <w:rsid w:val="004E6401"/>
    <w:rsid w:val="004E654D"/>
    <w:rsid w:val="004E656B"/>
    <w:rsid w:val="004E66AD"/>
    <w:rsid w:val="004E6843"/>
    <w:rsid w:val="004E6A0B"/>
    <w:rsid w:val="004E6D90"/>
    <w:rsid w:val="004E6E2E"/>
    <w:rsid w:val="004E6F1E"/>
    <w:rsid w:val="004E6FE2"/>
    <w:rsid w:val="004E71AE"/>
    <w:rsid w:val="004E737B"/>
    <w:rsid w:val="004E758F"/>
    <w:rsid w:val="004E78BC"/>
    <w:rsid w:val="004E7C50"/>
    <w:rsid w:val="004E7C7F"/>
    <w:rsid w:val="004F0092"/>
    <w:rsid w:val="004F0135"/>
    <w:rsid w:val="004F0146"/>
    <w:rsid w:val="004F0178"/>
    <w:rsid w:val="004F032F"/>
    <w:rsid w:val="004F04B1"/>
    <w:rsid w:val="004F05E2"/>
    <w:rsid w:val="004F078B"/>
    <w:rsid w:val="004F08D3"/>
    <w:rsid w:val="004F0BDE"/>
    <w:rsid w:val="004F0D47"/>
    <w:rsid w:val="004F1956"/>
    <w:rsid w:val="004F1B89"/>
    <w:rsid w:val="004F1BBC"/>
    <w:rsid w:val="004F1F1D"/>
    <w:rsid w:val="004F20AD"/>
    <w:rsid w:val="004F21D5"/>
    <w:rsid w:val="004F265B"/>
    <w:rsid w:val="004F29C5"/>
    <w:rsid w:val="004F3001"/>
    <w:rsid w:val="004F3147"/>
    <w:rsid w:val="004F32DB"/>
    <w:rsid w:val="004F358C"/>
    <w:rsid w:val="004F35EA"/>
    <w:rsid w:val="004F37B3"/>
    <w:rsid w:val="004F37B9"/>
    <w:rsid w:val="004F3F92"/>
    <w:rsid w:val="004F4636"/>
    <w:rsid w:val="004F471B"/>
    <w:rsid w:val="004F4735"/>
    <w:rsid w:val="004F4802"/>
    <w:rsid w:val="004F4837"/>
    <w:rsid w:val="004F4847"/>
    <w:rsid w:val="004F4E0C"/>
    <w:rsid w:val="004F501E"/>
    <w:rsid w:val="004F5352"/>
    <w:rsid w:val="004F55CB"/>
    <w:rsid w:val="004F57D8"/>
    <w:rsid w:val="004F5F56"/>
    <w:rsid w:val="004F619E"/>
    <w:rsid w:val="004F622E"/>
    <w:rsid w:val="004F6278"/>
    <w:rsid w:val="004F660A"/>
    <w:rsid w:val="004F6628"/>
    <w:rsid w:val="004F698D"/>
    <w:rsid w:val="004F6E34"/>
    <w:rsid w:val="004F701A"/>
    <w:rsid w:val="004F7313"/>
    <w:rsid w:val="004F733E"/>
    <w:rsid w:val="004F74CF"/>
    <w:rsid w:val="004F7509"/>
    <w:rsid w:val="004F758F"/>
    <w:rsid w:val="004F75CD"/>
    <w:rsid w:val="004F77AA"/>
    <w:rsid w:val="004F7C6A"/>
    <w:rsid w:val="004F7CAC"/>
    <w:rsid w:val="004F7DB6"/>
    <w:rsid w:val="0050025A"/>
    <w:rsid w:val="0050066C"/>
    <w:rsid w:val="005008F9"/>
    <w:rsid w:val="00500ABB"/>
    <w:rsid w:val="00500B1B"/>
    <w:rsid w:val="00500C2F"/>
    <w:rsid w:val="00500C31"/>
    <w:rsid w:val="00500CDE"/>
    <w:rsid w:val="00501090"/>
    <w:rsid w:val="005011D6"/>
    <w:rsid w:val="00501392"/>
    <w:rsid w:val="0050162A"/>
    <w:rsid w:val="00501A9D"/>
    <w:rsid w:val="00501B5A"/>
    <w:rsid w:val="00501CDB"/>
    <w:rsid w:val="00501EDF"/>
    <w:rsid w:val="00501F89"/>
    <w:rsid w:val="00502090"/>
    <w:rsid w:val="00502114"/>
    <w:rsid w:val="00502438"/>
    <w:rsid w:val="0050268B"/>
    <w:rsid w:val="005028BF"/>
    <w:rsid w:val="00502C08"/>
    <w:rsid w:val="00502E1F"/>
    <w:rsid w:val="0050327E"/>
    <w:rsid w:val="0050348B"/>
    <w:rsid w:val="005037EF"/>
    <w:rsid w:val="00503A1A"/>
    <w:rsid w:val="00503A46"/>
    <w:rsid w:val="00503AE6"/>
    <w:rsid w:val="00503C82"/>
    <w:rsid w:val="00503E4D"/>
    <w:rsid w:val="005041E7"/>
    <w:rsid w:val="005047E4"/>
    <w:rsid w:val="00504FA0"/>
    <w:rsid w:val="0050526F"/>
    <w:rsid w:val="005056E6"/>
    <w:rsid w:val="005056FA"/>
    <w:rsid w:val="00505D79"/>
    <w:rsid w:val="0050605D"/>
    <w:rsid w:val="005060CA"/>
    <w:rsid w:val="005065FA"/>
    <w:rsid w:val="005066C5"/>
    <w:rsid w:val="00506B2A"/>
    <w:rsid w:val="00506CDD"/>
    <w:rsid w:val="00506E13"/>
    <w:rsid w:val="00506F1B"/>
    <w:rsid w:val="005074AC"/>
    <w:rsid w:val="00507912"/>
    <w:rsid w:val="00507AE5"/>
    <w:rsid w:val="00507C33"/>
    <w:rsid w:val="00507EDE"/>
    <w:rsid w:val="00507F6D"/>
    <w:rsid w:val="00510237"/>
    <w:rsid w:val="005104F1"/>
    <w:rsid w:val="005108A5"/>
    <w:rsid w:val="00510BAB"/>
    <w:rsid w:val="00510E71"/>
    <w:rsid w:val="00510F31"/>
    <w:rsid w:val="00510F41"/>
    <w:rsid w:val="00510F8D"/>
    <w:rsid w:val="0051105C"/>
    <w:rsid w:val="00511088"/>
    <w:rsid w:val="00511199"/>
    <w:rsid w:val="005115AE"/>
    <w:rsid w:val="00511772"/>
    <w:rsid w:val="00511A30"/>
    <w:rsid w:val="0051225F"/>
    <w:rsid w:val="005124D7"/>
    <w:rsid w:val="00512526"/>
    <w:rsid w:val="00512757"/>
    <w:rsid w:val="00512941"/>
    <w:rsid w:val="00512951"/>
    <w:rsid w:val="00512D3E"/>
    <w:rsid w:val="00512D43"/>
    <w:rsid w:val="00512D6B"/>
    <w:rsid w:val="00512F37"/>
    <w:rsid w:val="005137EB"/>
    <w:rsid w:val="00513B26"/>
    <w:rsid w:val="00513D92"/>
    <w:rsid w:val="00513E09"/>
    <w:rsid w:val="005140D6"/>
    <w:rsid w:val="0051410A"/>
    <w:rsid w:val="005143D7"/>
    <w:rsid w:val="00514B09"/>
    <w:rsid w:val="00514E3B"/>
    <w:rsid w:val="00514E72"/>
    <w:rsid w:val="005158F5"/>
    <w:rsid w:val="00515D68"/>
    <w:rsid w:val="005160DF"/>
    <w:rsid w:val="00516179"/>
    <w:rsid w:val="0051625A"/>
    <w:rsid w:val="00516783"/>
    <w:rsid w:val="00516AC1"/>
    <w:rsid w:val="00516EC5"/>
    <w:rsid w:val="005170BF"/>
    <w:rsid w:val="00517223"/>
    <w:rsid w:val="005172A5"/>
    <w:rsid w:val="00517334"/>
    <w:rsid w:val="00517559"/>
    <w:rsid w:val="0051781C"/>
    <w:rsid w:val="00517C20"/>
    <w:rsid w:val="00517E1A"/>
    <w:rsid w:val="00520048"/>
    <w:rsid w:val="0052006F"/>
    <w:rsid w:val="00520337"/>
    <w:rsid w:val="005203E3"/>
    <w:rsid w:val="005204F2"/>
    <w:rsid w:val="005207C0"/>
    <w:rsid w:val="00520B41"/>
    <w:rsid w:val="00520C9A"/>
    <w:rsid w:val="00520ED6"/>
    <w:rsid w:val="00520F77"/>
    <w:rsid w:val="005210FD"/>
    <w:rsid w:val="005211AA"/>
    <w:rsid w:val="00521690"/>
    <w:rsid w:val="00521810"/>
    <w:rsid w:val="00521F76"/>
    <w:rsid w:val="00522006"/>
    <w:rsid w:val="00522782"/>
    <w:rsid w:val="00523151"/>
    <w:rsid w:val="0052323B"/>
    <w:rsid w:val="00523405"/>
    <w:rsid w:val="00523513"/>
    <w:rsid w:val="005235A2"/>
    <w:rsid w:val="00523824"/>
    <w:rsid w:val="0052386F"/>
    <w:rsid w:val="00523886"/>
    <w:rsid w:val="00523B0A"/>
    <w:rsid w:val="00523B80"/>
    <w:rsid w:val="00523C76"/>
    <w:rsid w:val="00523F60"/>
    <w:rsid w:val="0052413F"/>
    <w:rsid w:val="005241FD"/>
    <w:rsid w:val="0052459C"/>
    <w:rsid w:val="0052484A"/>
    <w:rsid w:val="005249CA"/>
    <w:rsid w:val="00524A49"/>
    <w:rsid w:val="00524B6A"/>
    <w:rsid w:val="00524DB5"/>
    <w:rsid w:val="00525239"/>
    <w:rsid w:val="005255B7"/>
    <w:rsid w:val="005260D1"/>
    <w:rsid w:val="005267BF"/>
    <w:rsid w:val="00526960"/>
    <w:rsid w:val="00526AA3"/>
    <w:rsid w:val="00526CF4"/>
    <w:rsid w:val="00526E01"/>
    <w:rsid w:val="00526E56"/>
    <w:rsid w:val="005270BA"/>
    <w:rsid w:val="005272ED"/>
    <w:rsid w:val="005273C0"/>
    <w:rsid w:val="00527A2E"/>
    <w:rsid w:val="00527B98"/>
    <w:rsid w:val="00527C27"/>
    <w:rsid w:val="00527FF0"/>
    <w:rsid w:val="0053007C"/>
    <w:rsid w:val="00530166"/>
    <w:rsid w:val="005302E2"/>
    <w:rsid w:val="00530713"/>
    <w:rsid w:val="0053089E"/>
    <w:rsid w:val="00530F83"/>
    <w:rsid w:val="0053100D"/>
    <w:rsid w:val="0053147C"/>
    <w:rsid w:val="00531A85"/>
    <w:rsid w:val="00531D41"/>
    <w:rsid w:val="005324E3"/>
    <w:rsid w:val="0053264E"/>
    <w:rsid w:val="00532BEB"/>
    <w:rsid w:val="00532D27"/>
    <w:rsid w:val="005330E9"/>
    <w:rsid w:val="00533147"/>
    <w:rsid w:val="00533562"/>
    <w:rsid w:val="005336A8"/>
    <w:rsid w:val="0053408C"/>
    <w:rsid w:val="00534225"/>
    <w:rsid w:val="0053424C"/>
    <w:rsid w:val="005342E7"/>
    <w:rsid w:val="0053437B"/>
    <w:rsid w:val="00534486"/>
    <w:rsid w:val="00534956"/>
    <w:rsid w:val="005349A5"/>
    <w:rsid w:val="0053501F"/>
    <w:rsid w:val="00535529"/>
    <w:rsid w:val="00535602"/>
    <w:rsid w:val="00535786"/>
    <w:rsid w:val="005357E9"/>
    <w:rsid w:val="00535961"/>
    <w:rsid w:val="00535B52"/>
    <w:rsid w:val="00535E8A"/>
    <w:rsid w:val="005360EE"/>
    <w:rsid w:val="005361F7"/>
    <w:rsid w:val="005362AD"/>
    <w:rsid w:val="005367E1"/>
    <w:rsid w:val="005369D0"/>
    <w:rsid w:val="00536B25"/>
    <w:rsid w:val="00536D90"/>
    <w:rsid w:val="005372E8"/>
    <w:rsid w:val="005374BA"/>
    <w:rsid w:val="00537800"/>
    <w:rsid w:val="0053790C"/>
    <w:rsid w:val="00537E35"/>
    <w:rsid w:val="00537F4F"/>
    <w:rsid w:val="00540009"/>
    <w:rsid w:val="005401AF"/>
    <w:rsid w:val="00540227"/>
    <w:rsid w:val="0054035B"/>
    <w:rsid w:val="005405C2"/>
    <w:rsid w:val="005405C6"/>
    <w:rsid w:val="00540A76"/>
    <w:rsid w:val="00540A9E"/>
    <w:rsid w:val="00540B5A"/>
    <w:rsid w:val="00540C48"/>
    <w:rsid w:val="00540F4D"/>
    <w:rsid w:val="0054103E"/>
    <w:rsid w:val="0054122B"/>
    <w:rsid w:val="005412A1"/>
    <w:rsid w:val="0054136A"/>
    <w:rsid w:val="00541540"/>
    <w:rsid w:val="005418CE"/>
    <w:rsid w:val="00541E81"/>
    <w:rsid w:val="00542020"/>
    <w:rsid w:val="00542084"/>
    <w:rsid w:val="005422B4"/>
    <w:rsid w:val="00542333"/>
    <w:rsid w:val="00542447"/>
    <w:rsid w:val="00542531"/>
    <w:rsid w:val="00542BB1"/>
    <w:rsid w:val="00542D49"/>
    <w:rsid w:val="00543268"/>
    <w:rsid w:val="005434AF"/>
    <w:rsid w:val="0054355D"/>
    <w:rsid w:val="005438CC"/>
    <w:rsid w:val="00543C36"/>
    <w:rsid w:val="00543EF7"/>
    <w:rsid w:val="00544216"/>
    <w:rsid w:val="0054425E"/>
    <w:rsid w:val="005444D5"/>
    <w:rsid w:val="0054498C"/>
    <w:rsid w:val="005449A2"/>
    <w:rsid w:val="00544A24"/>
    <w:rsid w:val="00544D32"/>
    <w:rsid w:val="00544D35"/>
    <w:rsid w:val="00545172"/>
    <w:rsid w:val="005451EB"/>
    <w:rsid w:val="0054580B"/>
    <w:rsid w:val="00545A01"/>
    <w:rsid w:val="00545AA7"/>
    <w:rsid w:val="00545AE6"/>
    <w:rsid w:val="00545FEB"/>
    <w:rsid w:val="00546077"/>
    <w:rsid w:val="005466FF"/>
    <w:rsid w:val="0054673A"/>
    <w:rsid w:val="0054699B"/>
    <w:rsid w:val="00546A4A"/>
    <w:rsid w:val="00546EF6"/>
    <w:rsid w:val="00547075"/>
    <w:rsid w:val="005470F1"/>
    <w:rsid w:val="005471B2"/>
    <w:rsid w:val="0054740B"/>
    <w:rsid w:val="005474CA"/>
    <w:rsid w:val="0054774A"/>
    <w:rsid w:val="00547883"/>
    <w:rsid w:val="005478C5"/>
    <w:rsid w:val="00547B52"/>
    <w:rsid w:val="00547DC4"/>
    <w:rsid w:val="00550027"/>
    <w:rsid w:val="00550101"/>
    <w:rsid w:val="005501E1"/>
    <w:rsid w:val="00550441"/>
    <w:rsid w:val="005504D7"/>
    <w:rsid w:val="0055059D"/>
    <w:rsid w:val="005506C8"/>
    <w:rsid w:val="00550871"/>
    <w:rsid w:val="00550AC1"/>
    <w:rsid w:val="00550B64"/>
    <w:rsid w:val="00550BF2"/>
    <w:rsid w:val="00550C07"/>
    <w:rsid w:val="00550DA1"/>
    <w:rsid w:val="005510AD"/>
    <w:rsid w:val="005510D2"/>
    <w:rsid w:val="0055124F"/>
    <w:rsid w:val="00551669"/>
    <w:rsid w:val="005516BE"/>
    <w:rsid w:val="005517F1"/>
    <w:rsid w:val="00551E99"/>
    <w:rsid w:val="00551EDC"/>
    <w:rsid w:val="00551EEB"/>
    <w:rsid w:val="00552615"/>
    <w:rsid w:val="0055281B"/>
    <w:rsid w:val="00552A71"/>
    <w:rsid w:val="00552A96"/>
    <w:rsid w:val="00552B89"/>
    <w:rsid w:val="00552F8D"/>
    <w:rsid w:val="00553173"/>
    <w:rsid w:val="00553299"/>
    <w:rsid w:val="0055330B"/>
    <w:rsid w:val="00553481"/>
    <w:rsid w:val="00553752"/>
    <w:rsid w:val="005537E5"/>
    <w:rsid w:val="00553837"/>
    <w:rsid w:val="005539B4"/>
    <w:rsid w:val="00553B58"/>
    <w:rsid w:val="00553D55"/>
    <w:rsid w:val="00553F3B"/>
    <w:rsid w:val="0055420D"/>
    <w:rsid w:val="0055425F"/>
    <w:rsid w:val="00554734"/>
    <w:rsid w:val="00554BDA"/>
    <w:rsid w:val="00554D32"/>
    <w:rsid w:val="00554DF9"/>
    <w:rsid w:val="00554E23"/>
    <w:rsid w:val="00554ED6"/>
    <w:rsid w:val="00554FCF"/>
    <w:rsid w:val="00555102"/>
    <w:rsid w:val="00555146"/>
    <w:rsid w:val="005554DB"/>
    <w:rsid w:val="005559CD"/>
    <w:rsid w:val="00555A58"/>
    <w:rsid w:val="00555C0F"/>
    <w:rsid w:val="00555D49"/>
    <w:rsid w:val="00555F98"/>
    <w:rsid w:val="00555FAD"/>
    <w:rsid w:val="00556072"/>
    <w:rsid w:val="00556703"/>
    <w:rsid w:val="00556780"/>
    <w:rsid w:val="00556835"/>
    <w:rsid w:val="00556AAF"/>
    <w:rsid w:val="00556D63"/>
    <w:rsid w:val="00557055"/>
    <w:rsid w:val="00557145"/>
    <w:rsid w:val="0055747E"/>
    <w:rsid w:val="00557581"/>
    <w:rsid w:val="00557650"/>
    <w:rsid w:val="0055783A"/>
    <w:rsid w:val="00557B0E"/>
    <w:rsid w:val="005605A7"/>
    <w:rsid w:val="0056072C"/>
    <w:rsid w:val="00560BC4"/>
    <w:rsid w:val="0056123F"/>
    <w:rsid w:val="00561AE9"/>
    <w:rsid w:val="00561C0A"/>
    <w:rsid w:val="00561D28"/>
    <w:rsid w:val="00562131"/>
    <w:rsid w:val="00562169"/>
    <w:rsid w:val="00562581"/>
    <w:rsid w:val="005626C2"/>
    <w:rsid w:val="00562D24"/>
    <w:rsid w:val="00562D55"/>
    <w:rsid w:val="00562E2A"/>
    <w:rsid w:val="00562F90"/>
    <w:rsid w:val="0056319D"/>
    <w:rsid w:val="0056324A"/>
    <w:rsid w:val="00563343"/>
    <w:rsid w:val="0056365D"/>
    <w:rsid w:val="0056383B"/>
    <w:rsid w:val="005639E3"/>
    <w:rsid w:val="00563A73"/>
    <w:rsid w:val="005644C1"/>
    <w:rsid w:val="005646A1"/>
    <w:rsid w:val="00564714"/>
    <w:rsid w:val="0056489C"/>
    <w:rsid w:val="00564922"/>
    <w:rsid w:val="005649C8"/>
    <w:rsid w:val="00564BBA"/>
    <w:rsid w:val="00564C03"/>
    <w:rsid w:val="00565073"/>
    <w:rsid w:val="00565279"/>
    <w:rsid w:val="005655C0"/>
    <w:rsid w:val="00565674"/>
    <w:rsid w:val="00565853"/>
    <w:rsid w:val="005658F7"/>
    <w:rsid w:val="00565F35"/>
    <w:rsid w:val="00566008"/>
    <w:rsid w:val="00566080"/>
    <w:rsid w:val="00566166"/>
    <w:rsid w:val="0056663D"/>
    <w:rsid w:val="00566790"/>
    <w:rsid w:val="0056685D"/>
    <w:rsid w:val="005668C0"/>
    <w:rsid w:val="0056691A"/>
    <w:rsid w:val="00566A1C"/>
    <w:rsid w:val="00566BA7"/>
    <w:rsid w:val="00566C9F"/>
    <w:rsid w:val="005674D5"/>
    <w:rsid w:val="005674E8"/>
    <w:rsid w:val="005675B0"/>
    <w:rsid w:val="00567A18"/>
    <w:rsid w:val="00567A27"/>
    <w:rsid w:val="00567C01"/>
    <w:rsid w:val="00567C7D"/>
    <w:rsid w:val="00567DF3"/>
    <w:rsid w:val="0057020A"/>
    <w:rsid w:val="00570721"/>
    <w:rsid w:val="0057088C"/>
    <w:rsid w:val="0057103A"/>
    <w:rsid w:val="00571258"/>
    <w:rsid w:val="005712E6"/>
    <w:rsid w:val="00571811"/>
    <w:rsid w:val="00571B60"/>
    <w:rsid w:val="00571E04"/>
    <w:rsid w:val="0057213E"/>
    <w:rsid w:val="00572617"/>
    <w:rsid w:val="005727B7"/>
    <w:rsid w:val="00572C73"/>
    <w:rsid w:val="00572CEA"/>
    <w:rsid w:val="00573192"/>
    <w:rsid w:val="005732D4"/>
    <w:rsid w:val="0057334F"/>
    <w:rsid w:val="00573629"/>
    <w:rsid w:val="00573880"/>
    <w:rsid w:val="00574529"/>
    <w:rsid w:val="00574651"/>
    <w:rsid w:val="0057492C"/>
    <w:rsid w:val="00574C46"/>
    <w:rsid w:val="00574C8F"/>
    <w:rsid w:val="00574D7A"/>
    <w:rsid w:val="00574D83"/>
    <w:rsid w:val="00574E26"/>
    <w:rsid w:val="00575146"/>
    <w:rsid w:val="00575167"/>
    <w:rsid w:val="00575306"/>
    <w:rsid w:val="0057559B"/>
    <w:rsid w:val="00575834"/>
    <w:rsid w:val="00575D3C"/>
    <w:rsid w:val="00575D8C"/>
    <w:rsid w:val="005760AB"/>
    <w:rsid w:val="00576145"/>
    <w:rsid w:val="005766BB"/>
    <w:rsid w:val="00576785"/>
    <w:rsid w:val="005769AE"/>
    <w:rsid w:val="00577088"/>
    <w:rsid w:val="005771F8"/>
    <w:rsid w:val="005773A5"/>
    <w:rsid w:val="00577802"/>
    <w:rsid w:val="00577A02"/>
    <w:rsid w:val="00577B16"/>
    <w:rsid w:val="0058055C"/>
    <w:rsid w:val="00580AD2"/>
    <w:rsid w:val="00580C1C"/>
    <w:rsid w:val="00580C5D"/>
    <w:rsid w:val="00581863"/>
    <w:rsid w:val="005818DE"/>
    <w:rsid w:val="00581E51"/>
    <w:rsid w:val="00581F32"/>
    <w:rsid w:val="005820F9"/>
    <w:rsid w:val="0058249D"/>
    <w:rsid w:val="005824E9"/>
    <w:rsid w:val="005828DA"/>
    <w:rsid w:val="005829D3"/>
    <w:rsid w:val="00582A0C"/>
    <w:rsid w:val="00582AB8"/>
    <w:rsid w:val="00582AF5"/>
    <w:rsid w:val="00582D0D"/>
    <w:rsid w:val="00582F4A"/>
    <w:rsid w:val="0058304E"/>
    <w:rsid w:val="0058337E"/>
    <w:rsid w:val="00583661"/>
    <w:rsid w:val="0058392D"/>
    <w:rsid w:val="00583C39"/>
    <w:rsid w:val="00584290"/>
    <w:rsid w:val="00584782"/>
    <w:rsid w:val="00584799"/>
    <w:rsid w:val="00584911"/>
    <w:rsid w:val="00584A5A"/>
    <w:rsid w:val="00584C6B"/>
    <w:rsid w:val="00584EED"/>
    <w:rsid w:val="00584F72"/>
    <w:rsid w:val="00585799"/>
    <w:rsid w:val="00585974"/>
    <w:rsid w:val="00585D46"/>
    <w:rsid w:val="0058639F"/>
    <w:rsid w:val="005864C5"/>
    <w:rsid w:val="00586746"/>
    <w:rsid w:val="00586802"/>
    <w:rsid w:val="00586884"/>
    <w:rsid w:val="00586AAA"/>
    <w:rsid w:val="00586CFE"/>
    <w:rsid w:val="0058709A"/>
    <w:rsid w:val="005870B3"/>
    <w:rsid w:val="005871AC"/>
    <w:rsid w:val="005874A2"/>
    <w:rsid w:val="0058774E"/>
    <w:rsid w:val="00587B25"/>
    <w:rsid w:val="00587D14"/>
    <w:rsid w:val="005900D8"/>
    <w:rsid w:val="00590224"/>
    <w:rsid w:val="0059037B"/>
    <w:rsid w:val="005903E8"/>
    <w:rsid w:val="00590443"/>
    <w:rsid w:val="00590525"/>
    <w:rsid w:val="0059101F"/>
    <w:rsid w:val="00591138"/>
    <w:rsid w:val="00591405"/>
    <w:rsid w:val="005914FA"/>
    <w:rsid w:val="005918F1"/>
    <w:rsid w:val="005919D2"/>
    <w:rsid w:val="00591A7D"/>
    <w:rsid w:val="00591ACA"/>
    <w:rsid w:val="00591C70"/>
    <w:rsid w:val="00591CC8"/>
    <w:rsid w:val="00591D57"/>
    <w:rsid w:val="00591E20"/>
    <w:rsid w:val="00591F6F"/>
    <w:rsid w:val="0059207C"/>
    <w:rsid w:val="00592358"/>
    <w:rsid w:val="00592538"/>
    <w:rsid w:val="0059256D"/>
    <w:rsid w:val="005925E1"/>
    <w:rsid w:val="0059274E"/>
    <w:rsid w:val="005927F0"/>
    <w:rsid w:val="00592863"/>
    <w:rsid w:val="00592C89"/>
    <w:rsid w:val="00592F40"/>
    <w:rsid w:val="005933E9"/>
    <w:rsid w:val="00593544"/>
    <w:rsid w:val="005937BD"/>
    <w:rsid w:val="00593827"/>
    <w:rsid w:val="0059390C"/>
    <w:rsid w:val="00593B74"/>
    <w:rsid w:val="00594007"/>
    <w:rsid w:val="00594389"/>
    <w:rsid w:val="00594669"/>
    <w:rsid w:val="0059489F"/>
    <w:rsid w:val="00594A7E"/>
    <w:rsid w:val="00594C9F"/>
    <w:rsid w:val="00594F0B"/>
    <w:rsid w:val="005951A2"/>
    <w:rsid w:val="005952A3"/>
    <w:rsid w:val="005954F6"/>
    <w:rsid w:val="00595B95"/>
    <w:rsid w:val="00595DE0"/>
    <w:rsid w:val="00595FDB"/>
    <w:rsid w:val="005962A0"/>
    <w:rsid w:val="0059642C"/>
    <w:rsid w:val="00596E5A"/>
    <w:rsid w:val="00596E67"/>
    <w:rsid w:val="005970E8"/>
    <w:rsid w:val="00597328"/>
    <w:rsid w:val="00597449"/>
    <w:rsid w:val="0059749F"/>
    <w:rsid w:val="005975EB"/>
    <w:rsid w:val="005A0060"/>
    <w:rsid w:val="005A08B4"/>
    <w:rsid w:val="005A0970"/>
    <w:rsid w:val="005A0A88"/>
    <w:rsid w:val="005A0ABE"/>
    <w:rsid w:val="005A0B03"/>
    <w:rsid w:val="005A0E8A"/>
    <w:rsid w:val="005A0F21"/>
    <w:rsid w:val="005A0F80"/>
    <w:rsid w:val="005A103D"/>
    <w:rsid w:val="005A108C"/>
    <w:rsid w:val="005A1768"/>
    <w:rsid w:val="005A1AFE"/>
    <w:rsid w:val="005A1B88"/>
    <w:rsid w:val="005A1E68"/>
    <w:rsid w:val="005A2314"/>
    <w:rsid w:val="005A23A2"/>
    <w:rsid w:val="005A23A7"/>
    <w:rsid w:val="005A283E"/>
    <w:rsid w:val="005A2A8C"/>
    <w:rsid w:val="005A2B04"/>
    <w:rsid w:val="005A34A2"/>
    <w:rsid w:val="005A3D3C"/>
    <w:rsid w:val="005A402D"/>
    <w:rsid w:val="005A407D"/>
    <w:rsid w:val="005A43C7"/>
    <w:rsid w:val="005A4433"/>
    <w:rsid w:val="005A4794"/>
    <w:rsid w:val="005A4807"/>
    <w:rsid w:val="005A48A6"/>
    <w:rsid w:val="005A499F"/>
    <w:rsid w:val="005A4CC4"/>
    <w:rsid w:val="005A4D8F"/>
    <w:rsid w:val="005A5002"/>
    <w:rsid w:val="005A5323"/>
    <w:rsid w:val="005A542E"/>
    <w:rsid w:val="005A548D"/>
    <w:rsid w:val="005A54BC"/>
    <w:rsid w:val="005A5A34"/>
    <w:rsid w:val="005A5BF1"/>
    <w:rsid w:val="005A5D5F"/>
    <w:rsid w:val="005A5EB1"/>
    <w:rsid w:val="005A5EC2"/>
    <w:rsid w:val="005A5EF2"/>
    <w:rsid w:val="005A5F65"/>
    <w:rsid w:val="005A5FCB"/>
    <w:rsid w:val="005A628E"/>
    <w:rsid w:val="005A69AD"/>
    <w:rsid w:val="005A69B3"/>
    <w:rsid w:val="005A729B"/>
    <w:rsid w:val="005A731F"/>
    <w:rsid w:val="005A78F3"/>
    <w:rsid w:val="005A7B2E"/>
    <w:rsid w:val="005A7D85"/>
    <w:rsid w:val="005B0018"/>
    <w:rsid w:val="005B080C"/>
    <w:rsid w:val="005B0E1F"/>
    <w:rsid w:val="005B0E6B"/>
    <w:rsid w:val="005B113B"/>
    <w:rsid w:val="005B135C"/>
    <w:rsid w:val="005B14BC"/>
    <w:rsid w:val="005B14FD"/>
    <w:rsid w:val="005B1C55"/>
    <w:rsid w:val="005B2193"/>
    <w:rsid w:val="005B2346"/>
    <w:rsid w:val="005B2A75"/>
    <w:rsid w:val="005B2B04"/>
    <w:rsid w:val="005B2C19"/>
    <w:rsid w:val="005B2C2E"/>
    <w:rsid w:val="005B2C5A"/>
    <w:rsid w:val="005B2C5B"/>
    <w:rsid w:val="005B2C72"/>
    <w:rsid w:val="005B2C73"/>
    <w:rsid w:val="005B321A"/>
    <w:rsid w:val="005B32B4"/>
    <w:rsid w:val="005B336A"/>
    <w:rsid w:val="005B3380"/>
    <w:rsid w:val="005B34C4"/>
    <w:rsid w:val="005B3A0F"/>
    <w:rsid w:val="005B3CEB"/>
    <w:rsid w:val="005B3E28"/>
    <w:rsid w:val="005B409D"/>
    <w:rsid w:val="005B4141"/>
    <w:rsid w:val="005B4258"/>
    <w:rsid w:val="005B443F"/>
    <w:rsid w:val="005B4C78"/>
    <w:rsid w:val="005B4D51"/>
    <w:rsid w:val="005B4DF5"/>
    <w:rsid w:val="005B4EC2"/>
    <w:rsid w:val="005B5258"/>
    <w:rsid w:val="005B527E"/>
    <w:rsid w:val="005B52EB"/>
    <w:rsid w:val="005B5746"/>
    <w:rsid w:val="005B592E"/>
    <w:rsid w:val="005B5961"/>
    <w:rsid w:val="005B597B"/>
    <w:rsid w:val="005B5BD2"/>
    <w:rsid w:val="005B61D6"/>
    <w:rsid w:val="005B6B26"/>
    <w:rsid w:val="005B6BEB"/>
    <w:rsid w:val="005B6FCE"/>
    <w:rsid w:val="005B71A3"/>
    <w:rsid w:val="005B72A9"/>
    <w:rsid w:val="005B72BF"/>
    <w:rsid w:val="005B7383"/>
    <w:rsid w:val="005B753D"/>
    <w:rsid w:val="005B7568"/>
    <w:rsid w:val="005B79C4"/>
    <w:rsid w:val="005B7A82"/>
    <w:rsid w:val="005C00D7"/>
    <w:rsid w:val="005C0375"/>
    <w:rsid w:val="005C0453"/>
    <w:rsid w:val="005C0829"/>
    <w:rsid w:val="005C0D70"/>
    <w:rsid w:val="005C1025"/>
    <w:rsid w:val="005C119D"/>
    <w:rsid w:val="005C1770"/>
    <w:rsid w:val="005C19AB"/>
    <w:rsid w:val="005C1A61"/>
    <w:rsid w:val="005C1AF6"/>
    <w:rsid w:val="005C1B8C"/>
    <w:rsid w:val="005C1EBF"/>
    <w:rsid w:val="005C1F40"/>
    <w:rsid w:val="005C203B"/>
    <w:rsid w:val="005C21FC"/>
    <w:rsid w:val="005C2427"/>
    <w:rsid w:val="005C2454"/>
    <w:rsid w:val="005C263F"/>
    <w:rsid w:val="005C2CC7"/>
    <w:rsid w:val="005C3048"/>
    <w:rsid w:val="005C3107"/>
    <w:rsid w:val="005C3226"/>
    <w:rsid w:val="005C3262"/>
    <w:rsid w:val="005C35D4"/>
    <w:rsid w:val="005C3EB0"/>
    <w:rsid w:val="005C3F32"/>
    <w:rsid w:val="005C3F8B"/>
    <w:rsid w:val="005C41ED"/>
    <w:rsid w:val="005C41F1"/>
    <w:rsid w:val="005C429F"/>
    <w:rsid w:val="005C4352"/>
    <w:rsid w:val="005C44F5"/>
    <w:rsid w:val="005C470A"/>
    <w:rsid w:val="005C48BB"/>
    <w:rsid w:val="005C48BF"/>
    <w:rsid w:val="005C49F3"/>
    <w:rsid w:val="005C4BC2"/>
    <w:rsid w:val="005C4F68"/>
    <w:rsid w:val="005C51BE"/>
    <w:rsid w:val="005C5212"/>
    <w:rsid w:val="005C53DB"/>
    <w:rsid w:val="005C53F8"/>
    <w:rsid w:val="005C54D1"/>
    <w:rsid w:val="005C5744"/>
    <w:rsid w:val="005C5775"/>
    <w:rsid w:val="005C5E25"/>
    <w:rsid w:val="005C64EF"/>
    <w:rsid w:val="005C664D"/>
    <w:rsid w:val="005C6748"/>
    <w:rsid w:val="005C6A7F"/>
    <w:rsid w:val="005C6BC6"/>
    <w:rsid w:val="005C6CC3"/>
    <w:rsid w:val="005C6F15"/>
    <w:rsid w:val="005C72FD"/>
    <w:rsid w:val="005C7BEA"/>
    <w:rsid w:val="005C7CC6"/>
    <w:rsid w:val="005C7F52"/>
    <w:rsid w:val="005D0008"/>
    <w:rsid w:val="005D0034"/>
    <w:rsid w:val="005D0386"/>
    <w:rsid w:val="005D040B"/>
    <w:rsid w:val="005D057B"/>
    <w:rsid w:val="005D106E"/>
    <w:rsid w:val="005D10ED"/>
    <w:rsid w:val="005D126F"/>
    <w:rsid w:val="005D16D7"/>
    <w:rsid w:val="005D1B96"/>
    <w:rsid w:val="005D1EA3"/>
    <w:rsid w:val="005D2687"/>
    <w:rsid w:val="005D2E9C"/>
    <w:rsid w:val="005D2F1E"/>
    <w:rsid w:val="005D320E"/>
    <w:rsid w:val="005D341C"/>
    <w:rsid w:val="005D34D4"/>
    <w:rsid w:val="005D368D"/>
    <w:rsid w:val="005D38E4"/>
    <w:rsid w:val="005D39E5"/>
    <w:rsid w:val="005D3BC0"/>
    <w:rsid w:val="005D449E"/>
    <w:rsid w:val="005D455D"/>
    <w:rsid w:val="005D4567"/>
    <w:rsid w:val="005D49BA"/>
    <w:rsid w:val="005D4A64"/>
    <w:rsid w:val="005D4DB0"/>
    <w:rsid w:val="005D522C"/>
    <w:rsid w:val="005D576D"/>
    <w:rsid w:val="005D59E9"/>
    <w:rsid w:val="005D5D3D"/>
    <w:rsid w:val="005D6038"/>
    <w:rsid w:val="005D6887"/>
    <w:rsid w:val="005D6D5B"/>
    <w:rsid w:val="005D6F8C"/>
    <w:rsid w:val="005D722F"/>
    <w:rsid w:val="005D74C8"/>
    <w:rsid w:val="005D7559"/>
    <w:rsid w:val="005D7A2A"/>
    <w:rsid w:val="005E00A1"/>
    <w:rsid w:val="005E00D1"/>
    <w:rsid w:val="005E00D4"/>
    <w:rsid w:val="005E03BB"/>
    <w:rsid w:val="005E04FC"/>
    <w:rsid w:val="005E053E"/>
    <w:rsid w:val="005E0A82"/>
    <w:rsid w:val="005E108F"/>
    <w:rsid w:val="005E1F7E"/>
    <w:rsid w:val="005E218F"/>
    <w:rsid w:val="005E2DEE"/>
    <w:rsid w:val="005E31AB"/>
    <w:rsid w:val="005E330E"/>
    <w:rsid w:val="005E3FBB"/>
    <w:rsid w:val="005E3FBD"/>
    <w:rsid w:val="005E40A8"/>
    <w:rsid w:val="005E40AB"/>
    <w:rsid w:val="005E42D5"/>
    <w:rsid w:val="005E4320"/>
    <w:rsid w:val="005E43A3"/>
    <w:rsid w:val="005E469E"/>
    <w:rsid w:val="005E49F9"/>
    <w:rsid w:val="005E4A04"/>
    <w:rsid w:val="005E4B74"/>
    <w:rsid w:val="005E4DBB"/>
    <w:rsid w:val="005E53BD"/>
    <w:rsid w:val="005E56A4"/>
    <w:rsid w:val="005E58CA"/>
    <w:rsid w:val="005E594D"/>
    <w:rsid w:val="005E59D3"/>
    <w:rsid w:val="005E5B14"/>
    <w:rsid w:val="005E5BDB"/>
    <w:rsid w:val="005E6060"/>
    <w:rsid w:val="005E6320"/>
    <w:rsid w:val="005E632D"/>
    <w:rsid w:val="005E6430"/>
    <w:rsid w:val="005E68FF"/>
    <w:rsid w:val="005E6D3C"/>
    <w:rsid w:val="005E6EE6"/>
    <w:rsid w:val="005E6FD4"/>
    <w:rsid w:val="005E741C"/>
    <w:rsid w:val="005E765B"/>
    <w:rsid w:val="005E77C8"/>
    <w:rsid w:val="005E788A"/>
    <w:rsid w:val="005E795E"/>
    <w:rsid w:val="005E7CDF"/>
    <w:rsid w:val="005E7FC7"/>
    <w:rsid w:val="005F055A"/>
    <w:rsid w:val="005F0708"/>
    <w:rsid w:val="005F09CA"/>
    <w:rsid w:val="005F1166"/>
    <w:rsid w:val="005F1456"/>
    <w:rsid w:val="005F18DD"/>
    <w:rsid w:val="005F194B"/>
    <w:rsid w:val="005F1B02"/>
    <w:rsid w:val="005F1EC9"/>
    <w:rsid w:val="005F220F"/>
    <w:rsid w:val="005F2272"/>
    <w:rsid w:val="005F2459"/>
    <w:rsid w:val="005F253F"/>
    <w:rsid w:val="005F2BD0"/>
    <w:rsid w:val="005F2CA4"/>
    <w:rsid w:val="005F2FDD"/>
    <w:rsid w:val="005F2FED"/>
    <w:rsid w:val="005F32A9"/>
    <w:rsid w:val="005F3837"/>
    <w:rsid w:val="005F3A5A"/>
    <w:rsid w:val="005F3B58"/>
    <w:rsid w:val="005F415E"/>
    <w:rsid w:val="005F41B7"/>
    <w:rsid w:val="005F4878"/>
    <w:rsid w:val="005F4A89"/>
    <w:rsid w:val="005F4BF9"/>
    <w:rsid w:val="005F4F5B"/>
    <w:rsid w:val="005F5943"/>
    <w:rsid w:val="005F5A20"/>
    <w:rsid w:val="005F5C7A"/>
    <w:rsid w:val="005F5CE2"/>
    <w:rsid w:val="005F5FB0"/>
    <w:rsid w:val="005F60FC"/>
    <w:rsid w:val="005F67B1"/>
    <w:rsid w:val="005F6B2D"/>
    <w:rsid w:val="005F6FD2"/>
    <w:rsid w:val="005F7091"/>
    <w:rsid w:val="005F7302"/>
    <w:rsid w:val="005F73EF"/>
    <w:rsid w:val="005F74F0"/>
    <w:rsid w:val="005F767C"/>
    <w:rsid w:val="005F78CF"/>
    <w:rsid w:val="005F7A66"/>
    <w:rsid w:val="005F7AE1"/>
    <w:rsid w:val="005F7F41"/>
    <w:rsid w:val="005F7FCD"/>
    <w:rsid w:val="005F7FFC"/>
    <w:rsid w:val="00600260"/>
    <w:rsid w:val="00600326"/>
    <w:rsid w:val="006008FD"/>
    <w:rsid w:val="00600902"/>
    <w:rsid w:val="00600AE1"/>
    <w:rsid w:val="00600B34"/>
    <w:rsid w:val="00600D5A"/>
    <w:rsid w:val="006010A4"/>
    <w:rsid w:val="006010D3"/>
    <w:rsid w:val="00601469"/>
    <w:rsid w:val="006016D8"/>
    <w:rsid w:val="00601DA2"/>
    <w:rsid w:val="00601F09"/>
    <w:rsid w:val="006021A6"/>
    <w:rsid w:val="00602241"/>
    <w:rsid w:val="006022F4"/>
    <w:rsid w:val="00602366"/>
    <w:rsid w:val="00602510"/>
    <w:rsid w:val="0060264F"/>
    <w:rsid w:val="006026F5"/>
    <w:rsid w:val="00602740"/>
    <w:rsid w:val="006027EE"/>
    <w:rsid w:val="00602AB9"/>
    <w:rsid w:val="00602ABD"/>
    <w:rsid w:val="00602D6D"/>
    <w:rsid w:val="00602EAB"/>
    <w:rsid w:val="00602ECF"/>
    <w:rsid w:val="0060305D"/>
    <w:rsid w:val="006036A1"/>
    <w:rsid w:val="00603CE3"/>
    <w:rsid w:val="00603E82"/>
    <w:rsid w:val="00604014"/>
    <w:rsid w:val="0060430E"/>
    <w:rsid w:val="00604463"/>
    <w:rsid w:val="0060446D"/>
    <w:rsid w:val="0060454C"/>
    <w:rsid w:val="00604892"/>
    <w:rsid w:val="006049D6"/>
    <w:rsid w:val="00604C53"/>
    <w:rsid w:val="00604EAA"/>
    <w:rsid w:val="00604F01"/>
    <w:rsid w:val="00605342"/>
    <w:rsid w:val="006053DE"/>
    <w:rsid w:val="00605747"/>
    <w:rsid w:val="00605895"/>
    <w:rsid w:val="00605ECA"/>
    <w:rsid w:val="00605ED4"/>
    <w:rsid w:val="00606193"/>
    <w:rsid w:val="00606222"/>
    <w:rsid w:val="00606285"/>
    <w:rsid w:val="0060646B"/>
    <w:rsid w:val="006067A0"/>
    <w:rsid w:val="00606962"/>
    <w:rsid w:val="00606BD8"/>
    <w:rsid w:val="00606C6C"/>
    <w:rsid w:val="00606F35"/>
    <w:rsid w:val="00606F63"/>
    <w:rsid w:val="0060711B"/>
    <w:rsid w:val="00607126"/>
    <w:rsid w:val="006072EA"/>
    <w:rsid w:val="0060742F"/>
    <w:rsid w:val="006079DA"/>
    <w:rsid w:val="006079F5"/>
    <w:rsid w:val="00610044"/>
    <w:rsid w:val="00610105"/>
    <w:rsid w:val="0061023B"/>
    <w:rsid w:val="0061057F"/>
    <w:rsid w:val="0061085C"/>
    <w:rsid w:val="00610947"/>
    <w:rsid w:val="00610B1C"/>
    <w:rsid w:val="00611507"/>
    <w:rsid w:val="00611606"/>
    <w:rsid w:val="00611BF6"/>
    <w:rsid w:val="00611EE6"/>
    <w:rsid w:val="00612174"/>
    <w:rsid w:val="00612248"/>
    <w:rsid w:val="006129CA"/>
    <w:rsid w:val="006129EC"/>
    <w:rsid w:val="00612A04"/>
    <w:rsid w:val="00612B1D"/>
    <w:rsid w:val="00612B2F"/>
    <w:rsid w:val="00612BF8"/>
    <w:rsid w:val="00612E4A"/>
    <w:rsid w:val="00612FD4"/>
    <w:rsid w:val="0061383E"/>
    <w:rsid w:val="0061394D"/>
    <w:rsid w:val="00613A39"/>
    <w:rsid w:val="00613A86"/>
    <w:rsid w:val="00613BA9"/>
    <w:rsid w:val="00613C14"/>
    <w:rsid w:val="00614270"/>
    <w:rsid w:val="00614387"/>
    <w:rsid w:val="0061446B"/>
    <w:rsid w:val="00614994"/>
    <w:rsid w:val="00614D50"/>
    <w:rsid w:val="00614E80"/>
    <w:rsid w:val="00614E87"/>
    <w:rsid w:val="00615001"/>
    <w:rsid w:val="00615148"/>
    <w:rsid w:val="00615160"/>
    <w:rsid w:val="0061522B"/>
    <w:rsid w:val="006154A2"/>
    <w:rsid w:val="00615B13"/>
    <w:rsid w:val="00615EB9"/>
    <w:rsid w:val="00615FC0"/>
    <w:rsid w:val="00615FF3"/>
    <w:rsid w:val="00616369"/>
    <w:rsid w:val="006163E6"/>
    <w:rsid w:val="0061682E"/>
    <w:rsid w:val="0061701B"/>
    <w:rsid w:val="0061710C"/>
    <w:rsid w:val="006177C4"/>
    <w:rsid w:val="0061785E"/>
    <w:rsid w:val="006179D8"/>
    <w:rsid w:val="00617ACE"/>
    <w:rsid w:val="00617B82"/>
    <w:rsid w:val="00617C38"/>
    <w:rsid w:val="00617D6E"/>
    <w:rsid w:val="00617E05"/>
    <w:rsid w:val="00620289"/>
    <w:rsid w:val="00620351"/>
    <w:rsid w:val="0062035D"/>
    <w:rsid w:val="00620563"/>
    <w:rsid w:val="0062067F"/>
    <w:rsid w:val="006211AB"/>
    <w:rsid w:val="0062123B"/>
    <w:rsid w:val="00621407"/>
    <w:rsid w:val="00621EBD"/>
    <w:rsid w:val="00621FD0"/>
    <w:rsid w:val="0062202F"/>
    <w:rsid w:val="0062207F"/>
    <w:rsid w:val="00622810"/>
    <w:rsid w:val="00622AA9"/>
    <w:rsid w:val="00622AF2"/>
    <w:rsid w:val="00622C61"/>
    <w:rsid w:val="00623292"/>
    <w:rsid w:val="00623608"/>
    <w:rsid w:val="0062369B"/>
    <w:rsid w:val="00623735"/>
    <w:rsid w:val="00623A07"/>
    <w:rsid w:val="00623F05"/>
    <w:rsid w:val="00623F17"/>
    <w:rsid w:val="00623F93"/>
    <w:rsid w:val="006242E8"/>
    <w:rsid w:val="0062439E"/>
    <w:rsid w:val="006244C5"/>
    <w:rsid w:val="00624A9D"/>
    <w:rsid w:val="00624CD4"/>
    <w:rsid w:val="00624EAF"/>
    <w:rsid w:val="006250D7"/>
    <w:rsid w:val="006250ED"/>
    <w:rsid w:val="00625526"/>
    <w:rsid w:val="00625675"/>
    <w:rsid w:val="00625787"/>
    <w:rsid w:val="00625A93"/>
    <w:rsid w:val="00625B01"/>
    <w:rsid w:val="00625B0D"/>
    <w:rsid w:val="00625B20"/>
    <w:rsid w:val="00625CA2"/>
    <w:rsid w:val="00625CF8"/>
    <w:rsid w:val="00625D5A"/>
    <w:rsid w:val="0062601F"/>
    <w:rsid w:val="006260A6"/>
    <w:rsid w:val="006260B6"/>
    <w:rsid w:val="00626266"/>
    <w:rsid w:val="006262F2"/>
    <w:rsid w:val="0062646F"/>
    <w:rsid w:val="0062654C"/>
    <w:rsid w:val="0062684F"/>
    <w:rsid w:val="00626BC9"/>
    <w:rsid w:val="00626CAF"/>
    <w:rsid w:val="00626F7B"/>
    <w:rsid w:val="0062712D"/>
    <w:rsid w:val="00627450"/>
    <w:rsid w:val="006277B0"/>
    <w:rsid w:val="00627984"/>
    <w:rsid w:val="00627C6E"/>
    <w:rsid w:val="00627E47"/>
    <w:rsid w:val="00630013"/>
    <w:rsid w:val="00630371"/>
    <w:rsid w:val="006303BB"/>
    <w:rsid w:val="0063052F"/>
    <w:rsid w:val="00630772"/>
    <w:rsid w:val="0063096F"/>
    <w:rsid w:val="00630A86"/>
    <w:rsid w:val="00631195"/>
    <w:rsid w:val="00631270"/>
    <w:rsid w:val="0063157F"/>
    <w:rsid w:val="00631EA4"/>
    <w:rsid w:val="00632079"/>
    <w:rsid w:val="006322ED"/>
    <w:rsid w:val="00632361"/>
    <w:rsid w:val="0063240E"/>
    <w:rsid w:val="00633239"/>
    <w:rsid w:val="006333F7"/>
    <w:rsid w:val="0063364A"/>
    <w:rsid w:val="006337E5"/>
    <w:rsid w:val="00633959"/>
    <w:rsid w:val="00633A01"/>
    <w:rsid w:val="00633E66"/>
    <w:rsid w:val="006341C8"/>
    <w:rsid w:val="006342A1"/>
    <w:rsid w:val="00634443"/>
    <w:rsid w:val="0063447E"/>
    <w:rsid w:val="0063470B"/>
    <w:rsid w:val="00634E19"/>
    <w:rsid w:val="00635625"/>
    <w:rsid w:val="00635696"/>
    <w:rsid w:val="0063572E"/>
    <w:rsid w:val="00635A66"/>
    <w:rsid w:val="00635A81"/>
    <w:rsid w:val="00635A87"/>
    <w:rsid w:val="00635DE7"/>
    <w:rsid w:val="00635E5C"/>
    <w:rsid w:val="00635F95"/>
    <w:rsid w:val="0063601E"/>
    <w:rsid w:val="00636044"/>
    <w:rsid w:val="00636111"/>
    <w:rsid w:val="0063695F"/>
    <w:rsid w:val="00636A58"/>
    <w:rsid w:val="00636DFE"/>
    <w:rsid w:val="00637164"/>
    <w:rsid w:val="006379AC"/>
    <w:rsid w:val="00637C84"/>
    <w:rsid w:val="00637C93"/>
    <w:rsid w:val="00637FA3"/>
    <w:rsid w:val="00640184"/>
    <w:rsid w:val="0064028C"/>
    <w:rsid w:val="00640541"/>
    <w:rsid w:val="006407C9"/>
    <w:rsid w:val="0064080A"/>
    <w:rsid w:val="00640EC7"/>
    <w:rsid w:val="006410D6"/>
    <w:rsid w:val="00641300"/>
    <w:rsid w:val="00641454"/>
    <w:rsid w:val="00641543"/>
    <w:rsid w:val="00641628"/>
    <w:rsid w:val="0064166A"/>
    <w:rsid w:val="006416B1"/>
    <w:rsid w:val="0064180F"/>
    <w:rsid w:val="00641DA0"/>
    <w:rsid w:val="00641DB4"/>
    <w:rsid w:val="00641FF7"/>
    <w:rsid w:val="0064204C"/>
    <w:rsid w:val="00642529"/>
    <w:rsid w:val="006429A9"/>
    <w:rsid w:val="00642DD3"/>
    <w:rsid w:val="006434A9"/>
    <w:rsid w:val="006435E1"/>
    <w:rsid w:val="006438D8"/>
    <w:rsid w:val="0064399D"/>
    <w:rsid w:val="006439C9"/>
    <w:rsid w:val="00643A0E"/>
    <w:rsid w:val="00643E9E"/>
    <w:rsid w:val="006440A9"/>
    <w:rsid w:val="0064410C"/>
    <w:rsid w:val="0064427D"/>
    <w:rsid w:val="006444F3"/>
    <w:rsid w:val="0064455E"/>
    <w:rsid w:val="00644742"/>
    <w:rsid w:val="00644A8B"/>
    <w:rsid w:val="00644C62"/>
    <w:rsid w:val="00644E7C"/>
    <w:rsid w:val="00645824"/>
    <w:rsid w:val="00645924"/>
    <w:rsid w:val="006463AE"/>
    <w:rsid w:val="006467D6"/>
    <w:rsid w:val="00646874"/>
    <w:rsid w:val="00646D01"/>
    <w:rsid w:val="00646DB5"/>
    <w:rsid w:val="00646F6C"/>
    <w:rsid w:val="0064710C"/>
    <w:rsid w:val="0064714C"/>
    <w:rsid w:val="006471D7"/>
    <w:rsid w:val="00647399"/>
    <w:rsid w:val="00647488"/>
    <w:rsid w:val="0064752C"/>
    <w:rsid w:val="00647CC6"/>
    <w:rsid w:val="00647EF2"/>
    <w:rsid w:val="00650399"/>
    <w:rsid w:val="00650983"/>
    <w:rsid w:val="00650B90"/>
    <w:rsid w:val="00650C68"/>
    <w:rsid w:val="00650E8A"/>
    <w:rsid w:val="00650F55"/>
    <w:rsid w:val="00651046"/>
    <w:rsid w:val="006510D5"/>
    <w:rsid w:val="00651942"/>
    <w:rsid w:val="00651BDE"/>
    <w:rsid w:val="00651C15"/>
    <w:rsid w:val="00651D23"/>
    <w:rsid w:val="00651D2D"/>
    <w:rsid w:val="00651DB9"/>
    <w:rsid w:val="00651F0E"/>
    <w:rsid w:val="00651F5C"/>
    <w:rsid w:val="006521AD"/>
    <w:rsid w:val="0065229B"/>
    <w:rsid w:val="006523E5"/>
    <w:rsid w:val="00652808"/>
    <w:rsid w:val="00652A82"/>
    <w:rsid w:val="00652C6C"/>
    <w:rsid w:val="00652DFC"/>
    <w:rsid w:val="00652E9B"/>
    <w:rsid w:val="00653285"/>
    <w:rsid w:val="006533D5"/>
    <w:rsid w:val="00653517"/>
    <w:rsid w:val="0065384E"/>
    <w:rsid w:val="00653A31"/>
    <w:rsid w:val="00653A72"/>
    <w:rsid w:val="00653BDB"/>
    <w:rsid w:val="00653C93"/>
    <w:rsid w:val="00654233"/>
    <w:rsid w:val="0065429A"/>
    <w:rsid w:val="00654330"/>
    <w:rsid w:val="006544B5"/>
    <w:rsid w:val="006549F7"/>
    <w:rsid w:val="00654B30"/>
    <w:rsid w:val="006554BE"/>
    <w:rsid w:val="00655547"/>
    <w:rsid w:val="00655707"/>
    <w:rsid w:val="006559B5"/>
    <w:rsid w:val="00655A5C"/>
    <w:rsid w:val="00655A8E"/>
    <w:rsid w:val="00655BD8"/>
    <w:rsid w:val="00655D97"/>
    <w:rsid w:val="00656204"/>
    <w:rsid w:val="0065626A"/>
    <w:rsid w:val="0065641C"/>
    <w:rsid w:val="006568C5"/>
    <w:rsid w:val="00656B0B"/>
    <w:rsid w:val="00656D38"/>
    <w:rsid w:val="00656FDE"/>
    <w:rsid w:val="006574F0"/>
    <w:rsid w:val="006579E0"/>
    <w:rsid w:val="00657A05"/>
    <w:rsid w:val="00657A56"/>
    <w:rsid w:val="00657FED"/>
    <w:rsid w:val="0066001E"/>
    <w:rsid w:val="006600F0"/>
    <w:rsid w:val="006601C1"/>
    <w:rsid w:val="00660440"/>
    <w:rsid w:val="00660638"/>
    <w:rsid w:val="0066073E"/>
    <w:rsid w:val="00660742"/>
    <w:rsid w:val="0066076E"/>
    <w:rsid w:val="00660942"/>
    <w:rsid w:val="00660C3A"/>
    <w:rsid w:val="00660FC1"/>
    <w:rsid w:val="00661596"/>
    <w:rsid w:val="0066163C"/>
    <w:rsid w:val="006618DF"/>
    <w:rsid w:val="00662130"/>
    <w:rsid w:val="0066219F"/>
    <w:rsid w:val="0066243A"/>
    <w:rsid w:val="00662756"/>
    <w:rsid w:val="00662934"/>
    <w:rsid w:val="006629AC"/>
    <w:rsid w:val="00662DC4"/>
    <w:rsid w:val="00662FE2"/>
    <w:rsid w:val="0066368A"/>
    <w:rsid w:val="006638AF"/>
    <w:rsid w:val="0066393E"/>
    <w:rsid w:val="00663962"/>
    <w:rsid w:val="00663DD8"/>
    <w:rsid w:val="00663FA2"/>
    <w:rsid w:val="006640A6"/>
    <w:rsid w:val="00664170"/>
    <w:rsid w:val="006641D1"/>
    <w:rsid w:val="006644A2"/>
    <w:rsid w:val="006644C6"/>
    <w:rsid w:val="00664697"/>
    <w:rsid w:val="0066503F"/>
    <w:rsid w:val="00665278"/>
    <w:rsid w:val="006653B6"/>
    <w:rsid w:val="006654BD"/>
    <w:rsid w:val="00665731"/>
    <w:rsid w:val="00665839"/>
    <w:rsid w:val="00665B84"/>
    <w:rsid w:val="00665F59"/>
    <w:rsid w:val="00666117"/>
    <w:rsid w:val="00666133"/>
    <w:rsid w:val="006661DC"/>
    <w:rsid w:val="00666455"/>
    <w:rsid w:val="00666494"/>
    <w:rsid w:val="00666628"/>
    <w:rsid w:val="0066675D"/>
    <w:rsid w:val="00666C1B"/>
    <w:rsid w:val="00666C6D"/>
    <w:rsid w:val="00666DFF"/>
    <w:rsid w:val="00667182"/>
    <w:rsid w:val="006673FA"/>
    <w:rsid w:val="00667409"/>
    <w:rsid w:val="00667529"/>
    <w:rsid w:val="0066756D"/>
    <w:rsid w:val="0066764F"/>
    <w:rsid w:val="00667C28"/>
    <w:rsid w:val="00667D4E"/>
    <w:rsid w:val="00670131"/>
    <w:rsid w:val="00670315"/>
    <w:rsid w:val="00670436"/>
    <w:rsid w:val="00670ADC"/>
    <w:rsid w:val="00670DA9"/>
    <w:rsid w:val="00670DEB"/>
    <w:rsid w:val="00670FF2"/>
    <w:rsid w:val="00671539"/>
    <w:rsid w:val="006715AB"/>
    <w:rsid w:val="006715D4"/>
    <w:rsid w:val="006717FB"/>
    <w:rsid w:val="00671A35"/>
    <w:rsid w:val="00671A52"/>
    <w:rsid w:val="00671B18"/>
    <w:rsid w:val="00671FDF"/>
    <w:rsid w:val="00671FF5"/>
    <w:rsid w:val="0067220A"/>
    <w:rsid w:val="006723F4"/>
    <w:rsid w:val="006725C6"/>
    <w:rsid w:val="00673347"/>
    <w:rsid w:val="006734C2"/>
    <w:rsid w:val="006735AF"/>
    <w:rsid w:val="006736DA"/>
    <w:rsid w:val="0067386E"/>
    <w:rsid w:val="0067392F"/>
    <w:rsid w:val="00673D72"/>
    <w:rsid w:val="00673D91"/>
    <w:rsid w:val="00673DFB"/>
    <w:rsid w:val="00673E0E"/>
    <w:rsid w:val="00673FD3"/>
    <w:rsid w:val="006742B4"/>
    <w:rsid w:val="00674356"/>
    <w:rsid w:val="00674507"/>
    <w:rsid w:val="006745BB"/>
    <w:rsid w:val="006748A7"/>
    <w:rsid w:val="0067490E"/>
    <w:rsid w:val="00674B16"/>
    <w:rsid w:val="00674F63"/>
    <w:rsid w:val="006752C9"/>
    <w:rsid w:val="00675397"/>
    <w:rsid w:val="00675562"/>
    <w:rsid w:val="006755CB"/>
    <w:rsid w:val="00675643"/>
    <w:rsid w:val="00675BA8"/>
    <w:rsid w:val="00675E22"/>
    <w:rsid w:val="00676359"/>
    <w:rsid w:val="006763EB"/>
    <w:rsid w:val="0067661E"/>
    <w:rsid w:val="00676714"/>
    <w:rsid w:val="00676938"/>
    <w:rsid w:val="00676D4A"/>
    <w:rsid w:val="006771D1"/>
    <w:rsid w:val="0067754A"/>
    <w:rsid w:val="00677590"/>
    <w:rsid w:val="0067763E"/>
    <w:rsid w:val="00677A3D"/>
    <w:rsid w:val="00677A99"/>
    <w:rsid w:val="00677AB3"/>
    <w:rsid w:val="00677E4E"/>
    <w:rsid w:val="00677ECE"/>
    <w:rsid w:val="00677FC8"/>
    <w:rsid w:val="006800BF"/>
    <w:rsid w:val="006801A0"/>
    <w:rsid w:val="00680283"/>
    <w:rsid w:val="00680462"/>
    <w:rsid w:val="0068046F"/>
    <w:rsid w:val="0068061A"/>
    <w:rsid w:val="00680C09"/>
    <w:rsid w:val="00680D54"/>
    <w:rsid w:val="00680FF0"/>
    <w:rsid w:val="006810C9"/>
    <w:rsid w:val="006810CE"/>
    <w:rsid w:val="006810DD"/>
    <w:rsid w:val="006812C7"/>
    <w:rsid w:val="00681448"/>
    <w:rsid w:val="00681579"/>
    <w:rsid w:val="006820B6"/>
    <w:rsid w:val="00682273"/>
    <w:rsid w:val="00682334"/>
    <w:rsid w:val="0068255C"/>
    <w:rsid w:val="006825CD"/>
    <w:rsid w:val="006826AB"/>
    <w:rsid w:val="00682748"/>
    <w:rsid w:val="0068285D"/>
    <w:rsid w:val="00682FB1"/>
    <w:rsid w:val="006832F0"/>
    <w:rsid w:val="00683362"/>
    <w:rsid w:val="0068344A"/>
    <w:rsid w:val="006836B1"/>
    <w:rsid w:val="0068377E"/>
    <w:rsid w:val="00683CA2"/>
    <w:rsid w:val="0068400B"/>
    <w:rsid w:val="006841FF"/>
    <w:rsid w:val="0068421A"/>
    <w:rsid w:val="0068452E"/>
    <w:rsid w:val="0068469E"/>
    <w:rsid w:val="00684755"/>
    <w:rsid w:val="00684912"/>
    <w:rsid w:val="006849AE"/>
    <w:rsid w:val="00684D86"/>
    <w:rsid w:val="00684F17"/>
    <w:rsid w:val="0068524C"/>
    <w:rsid w:val="0068528E"/>
    <w:rsid w:val="00685643"/>
    <w:rsid w:val="00685A9B"/>
    <w:rsid w:val="00685C90"/>
    <w:rsid w:val="00686007"/>
    <w:rsid w:val="00686498"/>
    <w:rsid w:val="0068654B"/>
    <w:rsid w:val="00686A3D"/>
    <w:rsid w:val="00686B26"/>
    <w:rsid w:val="00686CEA"/>
    <w:rsid w:val="00686F9A"/>
    <w:rsid w:val="00687188"/>
    <w:rsid w:val="00687837"/>
    <w:rsid w:val="00687880"/>
    <w:rsid w:val="006878C8"/>
    <w:rsid w:val="006879BF"/>
    <w:rsid w:val="00687AAF"/>
    <w:rsid w:val="00690137"/>
    <w:rsid w:val="006902AB"/>
    <w:rsid w:val="006902FF"/>
    <w:rsid w:val="0069030B"/>
    <w:rsid w:val="006904D5"/>
    <w:rsid w:val="00690570"/>
    <w:rsid w:val="006911AD"/>
    <w:rsid w:val="006911F1"/>
    <w:rsid w:val="00691450"/>
    <w:rsid w:val="00691D8E"/>
    <w:rsid w:val="00691ECA"/>
    <w:rsid w:val="006921A9"/>
    <w:rsid w:val="00692410"/>
    <w:rsid w:val="0069275F"/>
    <w:rsid w:val="00692816"/>
    <w:rsid w:val="0069291F"/>
    <w:rsid w:val="00692ACE"/>
    <w:rsid w:val="00692B3F"/>
    <w:rsid w:val="00693273"/>
    <w:rsid w:val="0069355F"/>
    <w:rsid w:val="00693610"/>
    <w:rsid w:val="00693A50"/>
    <w:rsid w:val="00693F31"/>
    <w:rsid w:val="006940E7"/>
    <w:rsid w:val="006940EE"/>
    <w:rsid w:val="0069446A"/>
    <w:rsid w:val="00694474"/>
    <w:rsid w:val="006944CB"/>
    <w:rsid w:val="006949E5"/>
    <w:rsid w:val="00694AEE"/>
    <w:rsid w:val="00694B3D"/>
    <w:rsid w:val="00694EF6"/>
    <w:rsid w:val="006953D5"/>
    <w:rsid w:val="00695482"/>
    <w:rsid w:val="00695747"/>
    <w:rsid w:val="00695815"/>
    <w:rsid w:val="0069595D"/>
    <w:rsid w:val="00695F3C"/>
    <w:rsid w:val="006962E9"/>
    <w:rsid w:val="0069666E"/>
    <w:rsid w:val="00696B68"/>
    <w:rsid w:val="0069765F"/>
    <w:rsid w:val="006978C9"/>
    <w:rsid w:val="00697A11"/>
    <w:rsid w:val="00697BF8"/>
    <w:rsid w:val="00697C80"/>
    <w:rsid w:val="00697E69"/>
    <w:rsid w:val="006A0079"/>
    <w:rsid w:val="006A01AB"/>
    <w:rsid w:val="006A073C"/>
    <w:rsid w:val="006A09D4"/>
    <w:rsid w:val="006A0A26"/>
    <w:rsid w:val="006A0CEE"/>
    <w:rsid w:val="006A0E1A"/>
    <w:rsid w:val="006A0EBC"/>
    <w:rsid w:val="006A0F74"/>
    <w:rsid w:val="006A0FEE"/>
    <w:rsid w:val="006A1069"/>
    <w:rsid w:val="006A11C8"/>
    <w:rsid w:val="006A171F"/>
    <w:rsid w:val="006A18DE"/>
    <w:rsid w:val="006A1A93"/>
    <w:rsid w:val="006A1BD6"/>
    <w:rsid w:val="006A1C2C"/>
    <w:rsid w:val="006A1F95"/>
    <w:rsid w:val="006A258F"/>
    <w:rsid w:val="006A274E"/>
    <w:rsid w:val="006A285A"/>
    <w:rsid w:val="006A29F0"/>
    <w:rsid w:val="006A3017"/>
    <w:rsid w:val="006A3074"/>
    <w:rsid w:val="006A3472"/>
    <w:rsid w:val="006A34DC"/>
    <w:rsid w:val="006A3538"/>
    <w:rsid w:val="006A36C4"/>
    <w:rsid w:val="006A39C7"/>
    <w:rsid w:val="006A3A6A"/>
    <w:rsid w:val="006A3B01"/>
    <w:rsid w:val="006A3C5E"/>
    <w:rsid w:val="006A3FFE"/>
    <w:rsid w:val="006A45DA"/>
    <w:rsid w:val="006A4693"/>
    <w:rsid w:val="006A46E2"/>
    <w:rsid w:val="006A4906"/>
    <w:rsid w:val="006A4F19"/>
    <w:rsid w:val="006A50F6"/>
    <w:rsid w:val="006A512D"/>
    <w:rsid w:val="006A52AB"/>
    <w:rsid w:val="006A54D9"/>
    <w:rsid w:val="006A5538"/>
    <w:rsid w:val="006A57FE"/>
    <w:rsid w:val="006A588F"/>
    <w:rsid w:val="006A5BBB"/>
    <w:rsid w:val="006A5D6B"/>
    <w:rsid w:val="006A5EB4"/>
    <w:rsid w:val="006A61C6"/>
    <w:rsid w:val="006A63A7"/>
    <w:rsid w:val="006A655F"/>
    <w:rsid w:val="006A6881"/>
    <w:rsid w:val="006A69FE"/>
    <w:rsid w:val="006A6B52"/>
    <w:rsid w:val="006A6C19"/>
    <w:rsid w:val="006A7007"/>
    <w:rsid w:val="006A70DA"/>
    <w:rsid w:val="006A71E0"/>
    <w:rsid w:val="006A7E87"/>
    <w:rsid w:val="006B0080"/>
    <w:rsid w:val="006B0331"/>
    <w:rsid w:val="006B04C7"/>
    <w:rsid w:val="006B0512"/>
    <w:rsid w:val="006B0657"/>
    <w:rsid w:val="006B0662"/>
    <w:rsid w:val="006B0949"/>
    <w:rsid w:val="006B0960"/>
    <w:rsid w:val="006B0BF5"/>
    <w:rsid w:val="006B16F0"/>
    <w:rsid w:val="006B1774"/>
    <w:rsid w:val="006B1930"/>
    <w:rsid w:val="006B1974"/>
    <w:rsid w:val="006B19A1"/>
    <w:rsid w:val="006B1AAD"/>
    <w:rsid w:val="006B1BC2"/>
    <w:rsid w:val="006B1D15"/>
    <w:rsid w:val="006B2038"/>
    <w:rsid w:val="006B20BE"/>
    <w:rsid w:val="006B21F4"/>
    <w:rsid w:val="006B289C"/>
    <w:rsid w:val="006B2AFF"/>
    <w:rsid w:val="006B2B47"/>
    <w:rsid w:val="006B2E03"/>
    <w:rsid w:val="006B3196"/>
    <w:rsid w:val="006B36A9"/>
    <w:rsid w:val="006B3826"/>
    <w:rsid w:val="006B3963"/>
    <w:rsid w:val="006B3ACD"/>
    <w:rsid w:val="006B3DDA"/>
    <w:rsid w:val="006B4138"/>
    <w:rsid w:val="006B480F"/>
    <w:rsid w:val="006B497E"/>
    <w:rsid w:val="006B4998"/>
    <w:rsid w:val="006B4AE5"/>
    <w:rsid w:val="006B4AFE"/>
    <w:rsid w:val="006B4BBA"/>
    <w:rsid w:val="006B4EB8"/>
    <w:rsid w:val="006B4F6F"/>
    <w:rsid w:val="006B557B"/>
    <w:rsid w:val="006B5817"/>
    <w:rsid w:val="006B5882"/>
    <w:rsid w:val="006B5971"/>
    <w:rsid w:val="006B5A3E"/>
    <w:rsid w:val="006B5B7D"/>
    <w:rsid w:val="006B5C2C"/>
    <w:rsid w:val="006B5CC5"/>
    <w:rsid w:val="006B5F87"/>
    <w:rsid w:val="006B62B0"/>
    <w:rsid w:val="006B6695"/>
    <w:rsid w:val="006B6801"/>
    <w:rsid w:val="006B68BF"/>
    <w:rsid w:val="006B6913"/>
    <w:rsid w:val="006B6A1C"/>
    <w:rsid w:val="006B6BB8"/>
    <w:rsid w:val="006B6C73"/>
    <w:rsid w:val="006B6DD3"/>
    <w:rsid w:val="006B6E91"/>
    <w:rsid w:val="006B734C"/>
    <w:rsid w:val="006B7798"/>
    <w:rsid w:val="006B7A58"/>
    <w:rsid w:val="006B7EC0"/>
    <w:rsid w:val="006C024B"/>
    <w:rsid w:val="006C06C5"/>
    <w:rsid w:val="006C08C6"/>
    <w:rsid w:val="006C095D"/>
    <w:rsid w:val="006C0B8F"/>
    <w:rsid w:val="006C0DEB"/>
    <w:rsid w:val="006C1336"/>
    <w:rsid w:val="006C14AB"/>
    <w:rsid w:val="006C15E2"/>
    <w:rsid w:val="006C165C"/>
    <w:rsid w:val="006C1669"/>
    <w:rsid w:val="006C1883"/>
    <w:rsid w:val="006C1A34"/>
    <w:rsid w:val="006C1D38"/>
    <w:rsid w:val="006C1EE5"/>
    <w:rsid w:val="006C2463"/>
    <w:rsid w:val="006C24F9"/>
    <w:rsid w:val="006C26A3"/>
    <w:rsid w:val="006C2730"/>
    <w:rsid w:val="006C28A1"/>
    <w:rsid w:val="006C29A1"/>
    <w:rsid w:val="006C2E47"/>
    <w:rsid w:val="006C2F08"/>
    <w:rsid w:val="006C2FB8"/>
    <w:rsid w:val="006C3433"/>
    <w:rsid w:val="006C3642"/>
    <w:rsid w:val="006C367C"/>
    <w:rsid w:val="006C372B"/>
    <w:rsid w:val="006C3D4A"/>
    <w:rsid w:val="006C3E0F"/>
    <w:rsid w:val="006C41A3"/>
    <w:rsid w:val="006C4A6E"/>
    <w:rsid w:val="006C4F20"/>
    <w:rsid w:val="006C50BF"/>
    <w:rsid w:val="006C51CB"/>
    <w:rsid w:val="006C51F3"/>
    <w:rsid w:val="006C5205"/>
    <w:rsid w:val="006C5343"/>
    <w:rsid w:val="006C5461"/>
    <w:rsid w:val="006C5699"/>
    <w:rsid w:val="006C576A"/>
    <w:rsid w:val="006C588F"/>
    <w:rsid w:val="006C5FC8"/>
    <w:rsid w:val="006C6119"/>
    <w:rsid w:val="006C66E9"/>
    <w:rsid w:val="006C6959"/>
    <w:rsid w:val="006C6F8F"/>
    <w:rsid w:val="006C7202"/>
    <w:rsid w:val="006C76BF"/>
    <w:rsid w:val="006D07E0"/>
    <w:rsid w:val="006D096D"/>
    <w:rsid w:val="006D0C07"/>
    <w:rsid w:val="006D0D76"/>
    <w:rsid w:val="006D0EE1"/>
    <w:rsid w:val="006D0F56"/>
    <w:rsid w:val="006D113A"/>
    <w:rsid w:val="006D1387"/>
    <w:rsid w:val="006D1AA2"/>
    <w:rsid w:val="006D1AE5"/>
    <w:rsid w:val="006D1AFE"/>
    <w:rsid w:val="006D21D0"/>
    <w:rsid w:val="006D25A0"/>
    <w:rsid w:val="006D29D4"/>
    <w:rsid w:val="006D2A14"/>
    <w:rsid w:val="006D2DEC"/>
    <w:rsid w:val="006D2E24"/>
    <w:rsid w:val="006D312E"/>
    <w:rsid w:val="006D336C"/>
    <w:rsid w:val="006D33D0"/>
    <w:rsid w:val="006D354C"/>
    <w:rsid w:val="006D3559"/>
    <w:rsid w:val="006D35A3"/>
    <w:rsid w:val="006D35F5"/>
    <w:rsid w:val="006D360E"/>
    <w:rsid w:val="006D36D5"/>
    <w:rsid w:val="006D3994"/>
    <w:rsid w:val="006D3AC6"/>
    <w:rsid w:val="006D3ADD"/>
    <w:rsid w:val="006D3CE5"/>
    <w:rsid w:val="006D3CFD"/>
    <w:rsid w:val="006D3D93"/>
    <w:rsid w:val="006D3F67"/>
    <w:rsid w:val="006D439C"/>
    <w:rsid w:val="006D43DE"/>
    <w:rsid w:val="006D4D04"/>
    <w:rsid w:val="006D4E57"/>
    <w:rsid w:val="006D4F67"/>
    <w:rsid w:val="006D50AB"/>
    <w:rsid w:val="006D5531"/>
    <w:rsid w:val="006D5CFC"/>
    <w:rsid w:val="006D6113"/>
    <w:rsid w:val="006D62EA"/>
    <w:rsid w:val="006D68C2"/>
    <w:rsid w:val="006D69D7"/>
    <w:rsid w:val="006D6F57"/>
    <w:rsid w:val="006D708E"/>
    <w:rsid w:val="006D71EA"/>
    <w:rsid w:val="006D7249"/>
    <w:rsid w:val="006D75E9"/>
    <w:rsid w:val="006D7955"/>
    <w:rsid w:val="006D7E16"/>
    <w:rsid w:val="006E05A4"/>
    <w:rsid w:val="006E08B9"/>
    <w:rsid w:val="006E0908"/>
    <w:rsid w:val="006E0987"/>
    <w:rsid w:val="006E09A3"/>
    <w:rsid w:val="006E0C5A"/>
    <w:rsid w:val="006E167D"/>
    <w:rsid w:val="006E18D9"/>
    <w:rsid w:val="006E1B04"/>
    <w:rsid w:val="006E1B67"/>
    <w:rsid w:val="006E1BF7"/>
    <w:rsid w:val="006E1D94"/>
    <w:rsid w:val="006E1F3D"/>
    <w:rsid w:val="006E26FC"/>
    <w:rsid w:val="006E2706"/>
    <w:rsid w:val="006E273B"/>
    <w:rsid w:val="006E2952"/>
    <w:rsid w:val="006E2C0C"/>
    <w:rsid w:val="006E2CFE"/>
    <w:rsid w:val="006E3109"/>
    <w:rsid w:val="006E321A"/>
    <w:rsid w:val="006E34FE"/>
    <w:rsid w:val="006E3726"/>
    <w:rsid w:val="006E3861"/>
    <w:rsid w:val="006E3D90"/>
    <w:rsid w:val="006E3E56"/>
    <w:rsid w:val="006E4E56"/>
    <w:rsid w:val="006E4EC8"/>
    <w:rsid w:val="006E4F2D"/>
    <w:rsid w:val="006E4F6B"/>
    <w:rsid w:val="006E501F"/>
    <w:rsid w:val="006E52A6"/>
    <w:rsid w:val="006E596D"/>
    <w:rsid w:val="006E5F9B"/>
    <w:rsid w:val="006E6351"/>
    <w:rsid w:val="006E6823"/>
    <w:rsid w:val="006E6C3F"/>
    <w:rsid w:val="006E6D16"/>
    <w:rsid w:val="006E6D8F"/>
    <w:rsid w:val="006E6E35"/>
    <w:rsid w:val="006E6F47"/>
    <w:rsid w:val="006E73C9"/>
    <w:rsid w:val="006E73FD"/>
    <w:rsid w:val="006E7528"/>
    <w:rsid w:val="006E75B5"/>
    <w:rsid w:val="006E76B1"/>
    <w:rsid w:val="006E7AAA"/>
    <w:rsid w:val="006E7AFC"/>
    <w:rsid w:val="006F0060"/>
    <w:rsid w:val="006F00BE"/>
    <w:rsid w:val="006F0157"/>
    <w:rsid w:val="006F02D8"/>
    <w:rsid w:val="006F054E"/>
    <w:rsid w:val="006F062F"/>
    <w:rsid w:val="006F0733"/>
    <w:rsid w:val="006F0833"/>
    <w:rsid w:val="006F0902"/>
    <w:rsid w:val="006F0AF2"/>
    <w:rsid w:val="006F1016"/>
    <w:rsid w:val="006F1270"/>
    <w:rsid w:val="006F128F"/>
    <w:rsid w:val="006F156A"/>
    <w:rsid w:val="006F1A4F"/>
    <w:rsid w:val="006F1A67"/>
    <w:rsid w:val="006F1CD2"/>
    <w:rsid w:val="006F1F3B"/>
    <w:rsid w:val="006F223A"/>
    <w:rsid w:val="006F250F"/>
    <w:rsid w:val="006F2610"/>
    <w:rsid w:val="006F28C8"/>
    <w:rsid w:val="006F2E2F"/>
    <w:rsid w:val="006F3314"/>
    <w:rsid w:val="006F337B"/>
    <w:rsid w:val="006F368B"/>
    <w:rsid w:val="006F380E"/>
    <w:rsid w:val="006F387E"/>
    <w:rsid w:val="006F3991"/>
    <w:rsid w:val="006F3D2E"/>
    <w:rsid w:val="006F3DBA"/>
    <w:rsid w:val="006F3E08"/>
    <w:rsid w:val="006F3ED5"/>
    <w:rsid w:val="006F3F37"/>
    <w:rsid w:val="006F41A3"/>
    <w:rsid w:val="006F41E4"/>
    <w:rsid w:val="006F4232"/>
    <w:rsid w:val="006F44C1"/>
    <w:rsid w:val="006F4987"/>
    <w:rsid w:val="006F4BFC"/>
    <w:rsid w:val="006F4DBB"/>
    <w:rsid w:val="006F50E5"/>
    <w:rsid w:val="006F544D"/>
    <w:rsid w:val="006F55C4"/>
    <w:rsid w:val="006F55F7"/>
    <w:rsid w:val="006F59C8"/>
    <w:rsid w:val="006F5E06"/>
    <w:rsid w:val="006F5F23"/>
    <w:rsid w:val="006F6036"/>
    <w:rsid w:val="006F60FA"/>
    <w:rsid w:val="006F6623"/>
    <w:rsid w:val="006F6999"/>
    <w:rsid w:val="006F6A42"/>
    <w:rsid w:val="006F6A4C"/>
    <w:rsid w:val="006F6E43"/>
    <w:rsid w:val="006F6EBA"/>
    <w:rsid w:val="006F71DB"/>
    <w:rsid w:val="006F7429"/>
    <w:rsid w:val="006F76A9"/>
    <w:rsid w:val="006F79B4"/>
    <w:rsid w:val="006F7A49"/>
    <w:rsid w:val="006F7A66"/>
    <w:rsid w:val="006F7C66"/>
    <w:rsid w:val="007002C4"/>
    <w:rsid w:val="00700505"/>
    <w:rsid w:val="00700593"/>
    <w:rsid w:val="00700AE2"/>
    <w:rsid w:val="00700F81"/>
    <w:rsid w:val="00701793"/>
    <w:rsid w:val="00701CD4"/>
    <w:rsid w:val="00701FB2"/>
    <w:rsid w:val="00702224"/>
    <w:rsid w:val="00702325"/>
    <w:rsid w:val="007026DF"/>
    <w:rsid w:val="00702EB1"/>
    <w:rsid w:val="00702ED7"/>
    <w:rsid w:val="00703042"/>
    <w:rsid w:val="0070386C"/>
    <w:rsid w:val="007039FD"/>
    <w:rsid w:val="00703A56"/>
    <w:rsid w:val="00703D7A"/>
    <w:rsid w:val="00704602"/>
    <w:rsid w:val="007049E6"/>
    <w:rsid w:val="00704C1A"/>
    <w:rsid w:val="00704D3A"/>
    <w:rsid w:val="00704DA4"/>
    <w:rsid w:val="00704DD8"/>
    <w:rsid w:val="00704E37"/>
    <w:rsid w:val="007051FD"/>
    <w:rsid w:val="0070526D"/>
    <w:rsid w:val="0070545F"/>
    <w:rsid w:val="00705543"/>
    <w:rsid w:val="00705699"/>
    <w:rsid w:val="00705735"/>
    <w:rsid w:val="0070581B"/>
    <w:rsid w:val="007059EB"/>
    <w:rsid w:val="007063E8"/>
    <w:rsid w:val="0070661A"/>
    <w:rsid w:val="00706687"/>
    <w:rsid w:val="00706AE2"/>
    <w:rsid w:val="00706CE0"/>
    <w:rsid w:val="00706E43"/>
    <w:rsid w:val="00706E50"/>
    <w:rsid w:val="00707507"/>
    <w:rsid w:val="0070760E"/>
    <w:rsid w:val="0070780F"/>
    <w:rsid w:val="00707BB0"/>
    <w:rsid w:val="00707C93"/>
    <w:rsid w:val="007101F6"/>
    <w:rsid w:val="00710659"/>
    <w:rsid w:val="00710882"/>
    <w:rsid w:val="007108AD"/>
    <w:rsid w:val="0071095F"/>
    <w:rsid w:val="00710D5D"/>
    <w:rsid w:val="00710DA4"/>
    <w:rsid w:val="007112D3"/>
    <w:rsid w:val="00711559"/>
    <w:rsid w:val="00711868"/>
    <w:rsid w:val="0071188D"/>
    <w:rsid w:val="00711C0A"/>
    <w:rsid w:val="007120B5"/>
    <w:rsid w:val="00712475"/>
    <w:rsid w:val="00712938"/>
    <w:rsid w:val="00712B30"/>
    <w:rsid w:val="00712EEC"/>
    <w:rsid w:val="00712FCD"/>
    <w:rsid w:val="007136A4"/>
    <w:rsid w:val="00713847"/>
    <w:rsid w:val="00713866"/>
    <w:rsid w:val="00713C60"/>
    <w:rsid w:val="0071534E"/>
    <w:rsid w:val="00715A29"/>
    <w:rsid w:val="00715B53"/>
    <w:rsid w:val="00715F88"/>
    <w:rsid w:val="00716543"/>
    <w:rsid w:val="00716673"/>
    <w:rsid w:val="007169F1"/>
    <w:rsid w:val="00716B42"/>
    <w:rsid w:val="00716BC6"/>
    <w:rsid w:val="00716BF2"/>
    <w:rsid w:val="00716D64"/>
    <w:rsid w:val="00717115"/>
    <w:rsid w:val="0071724B"/>
    <w:rsid w:val="007172D3"/>
    <w:rsid w:val="007173DE"/>
    <w:rsid w:val="00717925"/>
    <w:rsid w:val="00717E47"/>
    <w:rsid w:val="00717F78"/>
    <w:rsid w:val="00717FD5"/>
    <w:rsid w:val="007200AC"/>
    <w:rsid w:val="0072019D"/>
    <w:rsid w:val="0072057F"/>
    <w:rsid w:val="007205F8"/>
    <w:rsid w:val="007207AB"/>
    <w:rsid w:val="00720904"/>
    <w:rsid w:val="00720BE8"/>
    <w:rsid w:val="0072106E"/>
    <w:rsid w:val="0072121F"/>
    <w:rsid w:val="0072151D"/>
    <w:rsid w:val="00721AC9"/>
    <w:rsid w:val="00722117"/>
    <w:rsid w:val="007221F5"/>
    <w:rsid w:val="0072222E"/>
    <w:rsid w:val="00722874"/>
    <w:rsid w:val="007228DC"/>
    <w:rsid w:val="00722A54"/>
    <w:rsid w:val="00722B10"/>
    <w:rsid w:val="00722C7B"/>
    <w:rsid w:val="00722C84"/>
    <w:rsid w:val="00722CDB"/>
    <w:rsid w:val="00722E02"/>
    <w:rsid w:val="00722FC7"/>
    <w:rsid w:val="00723203"/>
    <w:rsid w:val="00723E37"/>
    <w:rsid w:val="00723F0A"/>
    <w:rsid w:val="00723FBD"/>
    <w:rsid w:val="00723FFB"/>
    <w:rsid w:val="0072498D"/>
    <w:rsid w:val="007249A0"/>
    <w:rsid w:val="00724B6E"/>
    <w:rsid w:val="00724B90"/>
    <w:rsid w:val="00724CBB"/>
    <w:rsid w:val="00724EDB"/>
    <w:rsid w:val="00725023"/>
    <w:rsid w:val="0072535F"/>
    <w:rsid w:val="00725455"/>
    <w:rsid w:val="007256BF"/>
    <w:rsid w:val="007257C3"/>
    <w:rsid w:val="0072597F"/>
    <w:rsid w:val="007259DE"/>
    <w:rsid w:val="00725A3B"/>
    <w:rsid w:val="00725B71"/>
    <w:rsid w:val="00726692"/>
    <w:rsid w:val="00726760"/>
    <w:rsid w:val="00726935"/>
    <w:rsid w:val="007269D3"/>
    <w:rsid w:val="00726F23"/>
    <w:rsid w:val="00727286"/>
    <w:rsid w:val="0072753C"/>
    <w:rsid w:val="00727795"/>
    <w:rsid w:val="00727922"/>
    <w:rsid w:val="00727EAE"/>
    <w:rsid w:val="007304F0"/>
    <w:rsid w:val="007306E7"/>
    <w:rsid w:val="007307E4"/>
    <w:rsid w:val="00730B1C"/>
    <w:rsid w:val="00730C6F"/>
    <w:rsid w:val="00732041"/>
    <w:rsid w:val="0073245E"/>
    <w:rsid w:val="00732581"/>
    <w:rsid w:val="00732642"/>
    <w:rsid w:val="007326D3"/>
    <w:rsid w:val="00732A9D"/>
    <w:rsid w:val="00732FBC"/>
    <w:rsid w:val="0073309E"/>
    <w:rsid w:val="0073315D"/>
    <w:rsid w:val="007331F1"/>
    <w:rsid w:val="007332B8"/>
    <w:rsid w:val="007333FB"/>
    <w:rsid w:val="00733CA7"/>
    <w:rsid w:val="007343AD"/>
    <w:rsid w:val="007348E3"/>
    <w:rsid w:val="007348F7"/>
    <w:rsid w:val="00734AE5"/>
    <w:rsid w:val="00734B3C"/>
    <w:rsid w:val="00734D9E"/>
    <w:rsid w:val="00735353"/>
    <w:rsid w:val="00735417"/>
    <w:rsid w:val="007358F3"/>
    <w:rsid w:val="00735B5C"/>
    <w:rsid w:val="00735BB8"/>
    <w:rsid w:val="00735E3F"/>
    <w:rsid w:val="0073602E"/>
    <w:rsid w:val="0073653E"/>
    <w:rsid w:val="00736623"/>
    <w:rsid w:val="00736760"/>
    <w:rsid w:val="00736961"/>
    <w:rsid w:val="00736CE1"/>
    <w:rsid w:val="00736DCE"/>
    <w:rsid w:val="00736E8D"/>
    <w:rsid w:val="0073739B"/>
    <w:rsid w:val="00737486"/>
    <w:rsid w:val="0073774A"/>
    <w:rsid w:val="0073787F"/>
    <w:rsid w:val="007378BA"/>
    <w:rsid w:val="00737ADC"/>
    <w:rsid w:val="007400C2"/>
    <w:rsid w:val="0074076F"/>
    <w:rsid w:val="00740816"/>
    <w:rsid w:val="00740A08"/>
    <w:rsid w:val="00740BF7"/>
    <w:rsid w:val="00740F42"/>
    <w:rsid w:val="0074147F"/>
    <w:rsid w:val="00741813"/>
    <w:rsid w:val="00742036"/>
    <w:rsid w:val="00742377"/>
    <w:rsid w:val="00742654"/>
    <w:rsid w:val="00742975"/>
    <w:rsid w:val="00742A4F"/>
    <w:rsid w:val="00742AC8"/>
    <w:rsid w:val="00742B41"/>
    <w:rsid w:val="00742BC5"/>
    <w:rsid w:val="00742D16"/>
    <w:rsid w:val="00742F1A"/>
    <w:rsid w:val="0074353C"/>
    <w:rsid w:val="007435CA"/>
    <w:rsid w:val="007435E9"/>
    <w:rsid w:val="00743815"/>
    <w:rsid w:val="00743951"/>
    <w:rsid w:val="00743981"/>
    <w:rsid w:val="007439C4"/>
    <w:rsid w:val="00743B3E"/>
    <w:rsid w:val="00743B99"/>
    <w:rsid w:val="00743CF4"/>
    <w:rsid w:val="007440B3"/>
    <w:rsid w:val="0074429D"/>
    <w:rsid w:val="00744650"/>
    <w:rsid w:val="00744702"/>
    <w:rsid w:val="0074474B"/>
    <w:rsid w:val="007447FC"/>
    <w:rsid w:val="00744E0B"/>
    <w:rsid w:val="00744E6E"/>
    <w:rsid w:val="00745232"/>
    <w:rsid w:val="00745568"/>
    <w:rsid w:val="00745873"/>
    <w:rsid w:val="00745960"/>
    <w:rsid w:val="00745AC1"/>
    <w:rsid w:val="00745BFF"/>
    <w:rsid w:val="007466CB"/>
    <w:rsid w:val="0074675D"/>
    <w:rsid w:val="00746CD4"/>
    <w:rsid w:val="00746CF8"/>
    <w:rsid w:val="00746EDD"/>
    <w:rsid w:val="0074707C"/>
    <w:rsid w:val="0074726E"/>
    <w:rsid w:val="00747A12"/>
    <w:rsid w:val="00747A28"/>
    <w:rsid w:val="00747A8E"/>
    <w:rsid w:val="00747BA6"/>
    <w:rsid w:val="00747E41"/>
    <w:rsid w:val="00747F12"/>
    <w:rsid w:val="0075000E"/>
    <w:rsid w:val="00750072"/>
    <w:rsid w:val="0075048A"/>
    <w:rsid w:val="00750542"/>
    <w:rsid w:val="007507ED"/>
    <w:rsid w:val="007508C3"/>
    <w:rsid w:val="00750C4A"/>
    <w:rsid w:val="00750D2C"/>
    <w:rsid w:val="00750FA9"/>
    <w:rsid w:val="00751247"/>
    <w:rsid w:val="007515F0"/>
    <w:rsid w:val="007518E2"/>
    <w:rsid w:val="00751980"/>
    <w:rsid w:val="00752056"/>
    <w:rsid w:val="00752123"/>
    <w:rsid w:val="00752256"/>
    <w:rsid w:val="00752BB1"/>
    <w:rsid w:val="00752C49"/>
    <w:rsid w:val="00752FB7"/>
    <w:rsid w:val="007532D9"/>
    <w:rsid w:val="007532DF"/>
    <w:rsid w:val="00753349"/>
    <w:rsid w:val="0075388E"/>
    <w:rsid w:val="007538C4"/>
    <w:rsid w:val="00753A23"/>
    <w:rsid w:val="0075403E"/>
    <w:rsid w:val="007542D6"/>
    <w:rsid w:val="007542E2"/>
    <w:rsid w:val="0075434E"/>
    <w:rsid w:val="0075438C"/>
    <w:rsid w:val="007544ED"/>
    <w:rsid w:val="0075459A"/>
    <w:rsid w:val="0075461B"/>
    <w:rsid w:val="00754941"/>
    <w:rsid w:val="007549FD"/>
    <w:rsid w:val="00754A6E"/>
    <w:rsid w:val="00754AC4"/>
    <w:rsid w:val="00754BF0"/>
    <w:rsid w:val="00754D55"/>
    <w:rsid w:val="00754E67"/>
    <w:rsid w:val="007550B3"/>
    <w:rsid w:val="0075558F"/>
    <w:rsid w:val="00755754"/>
    <w:rsid w:val="00755AF4"/>
    <w:rsid w:val="00755D77"/>
    <w:rsid w:val="00755EFB"/>
    <w:rsid w:val="00755FA7"/>
    <w:rsid w:val="00756255"/>
    <w:rsid w:val="0075641B"/>
    <w:rsid w:val="007566F7"/>
    <w:rsid w:val="0075684C"/>
    <w:rsid w:val="0075692F"/>
    <w:rsid w:val="00756D27"/>
    <w:rsid w:val="00756F36"/>
    <w:rsid w:val="007571EE"/>
    <w:rsid w:val="00757237"/>
    <w:rsid w:val="00757608"/>
    <w:rsid w:val="00757673"/>
    <w:rsid w:val="007579C1"/>
    <w:rsid w:val="00757B54"/>
    <w:rsid w:val="00757CD7"/>
    <w:rsid w:val="0076025C"/>
    <w:rsid w:val="00760458"/>
    <w:rsid w:val="007605E8"/>
    <w:rsid w:val="00760B03"/>
    <w:rsid w:val="00761027"/>
    <w:rsid w:val="00761084"/>
    <w:rsid w:val="00761110"/>
    <w:rsid w:val="00761323"/>
    <w:rsid w:val="00761B8F"/>
    <w:rsid w:val="00761BA9"/>
    <w:rsid w:val="00761BFA"/>
    <w:rsid w:val="00761E29"/>
    <w:rsid w:val="00762823"/>
    <w:rsid w:val="00762875"/>
    <w:rsid w:val="00762991"/>
    <w:rsid w:val="00762EAC"/>
    <w:rsid w:val="00762F83"/>
    <w:rsid w:val="007631C9"/>
    <w:rsid w:val="0076345E"/>
    <w:rsid w:val="00763471"/>
    <w:rsid w:val="0076363F"/>
    <w:rsid w:val="00763779"/>
    <w:rsid w:val="00763A6D"/>
    <w:rsid w:val="00763B04"/>
    <w:rsid w:val="00764035"/>
    <w:rsid w:val="00764329"/>
    <w:rsid w:val="00764557"/>
    <w:rsid w:val="007647F6"/>
    <w:rsid w:val="00764A5F"/>
    <w:rsid w:val="00764DB5"/>
    <w:rsid w:val="00764E55"/>
    <w:rsid w:val="007654AE"/>
    <w:rsid w:val="007654AF"/>
    <w:rsid w:val="00765BE4"/>
    <w:rsid w:val="007660C8"/>
    <w:rsid w:val="007660D3"/>
    <w:rsid w:val="0076645A"/>
    <w:rsid w:val="0076663A"/>
    <w:rsid w:val="007668ED"/>
    <w:rsid w:val="00766F6F"/>
    <w:rsid w:val="0076726B"/>
    <w:rsid w:val="00767283"/>
    <w:rsid w:val="00767300"/>
    <w:rsid w:val="007675B4"/>
    <w:rsid w:val="00767660"/>
    <w:rsid w:val="0076780F"/>
    <w:rsid w:val="0076784B"/>
    <w:rsid w:val="007678E8"/>
    <w:rsid w:val="00767E34"/>
    <w:rsid w:val="007701DB"/>
    <w:rsid w:val="00770526"/>
    <w:rsid w:val="00770C53"/>
    <w:rsid w:val="00771187"/>
    <w:rsid w:val="00771239"/>
    <w:rsid w:val="0077172A"/>
    <w:rsid w:val="007719F6"/>
    <w:rsid w:val="00771DCA"/>
    <w:rsid w:val="0077246F"/>
    <w:rsid w:val="007728C6"/>
    <w:rsid w:val="00772A03"/>
    <w:rsid w:val="00772C6E"/>
    <w:rsid w:val="0077308B"/>
    <w:rsid w:val="00773365"/>
    <w:rsid w:val="007735B1"/>
    <w:rsid w:val="0077366A"/>
    <w:rsid w:val="007737EA"/>
    <w:rsid w:val="00773AB6"/>
    <w:rsid w:val="00773B8C"/>
    <w:rsid w:val="007742EB"/>
    <w:rsid w:val="0077449F"/>
    <w:rsid w:val="007744B9"/>
    <w:rsid w:val="00774A20"/>
    <w:rsid w:val="00774B79"/>
    <w:rsid w:val="00774BE9"/>
    <w:rsid w:val="00774C70"/>
    <w:rsid w:val="00774EC4"/>
    <w:rsid w:val="00775185"/>
    <w:rsid w:val="0077571D"/>
    <w:rsid w:val="00775830"/>
    <w:rsid w:val="007758EC"/>
    <w:rsid w:val="00775A44"/>
    <w:rsid w:val="00775C62"/>
    <w:rsid w:val="00776001"/>
    <w:rsid w:val="007760C4"/>
    <w:rsid w:val="00776427"/>
    <w:rsid w:val="007768E2"/>
    <w:rsid w:val="00776C7D"/>
    <w:rsid w:val="00776E14"/>
    <w:rsid w:val="00776EFD"/>
    <w:rsid w:val="007773EA"/>
    <w:rsid w:val="00777516"/>
    <w:rsid w:val="007775B5"/>
    <w:rsid w:val="00777A6D"/>
    <w:rsid w:val="00777A8F"/>
    <w:rsid w:val="00777EC9"/>
    <w:rsid w:val="00777F6E"/>
    <w:rsid w:val="00777FBD"/>
    <w:rsid w:val="0078004B"/>
    <w:rsid w:val="007807C5"/>
    <w:rsid w:val="00780842"/>
    <w:rsid w:val="00780CE8"/>
    <w:rsid w:val="00780D26"/>
    <w:rsid w:val="00780DDC"/>
    <w:rsid w:val="00781307"/>
    <w:rsid w:val="00781479"/>
    <w:rsid w:val="007815F6"/>
    <w:rsid w:val="00781B14"/>
    <w:rsid w:val="00781B9E"/>
    <w:rsid w:val="0078201A"/>
    <w:rsid w:val="00782164"/>
    <w:rsid w:val="00782649"/>
    <w:rsid w:val="0078265B"/>
    <w:rsid w:val="00782676"/>
    <w:rsid w:val="00782892"/>
    <w:rsid w:val="00782B7F"/>
    <w:rsid w:val="00782DF5"/>
    <w:rsid w:val="00782DF8"/>
    <w:rsid w:val="007833A4"/>
    <w:rsid w:val="00783512"/>
    <w:rsid w:val="00783698"/>
    <w:rsid w:val="007837CB"/>
    <w:rsid w:val="007837FC"/>
    <w:rsid w:val="00783B91"/>
    <w:rsid w:val="007840FF"/>
    <w:rsid w:val="00784197"/>
    <w:rsid w:val="00784740"/>
    <w:rsid w:val="00784AD2"/>
    <w:rsid w:val="00785274"/>
    <w:rsid w:val="00785856"/>
    <w:rsid w:val="007858E7"/>
    <w:rsid w:val="00785B4C"/>
    <w:rsid w:val="00785CF3"/>
    <w:rsid w:val="00786079"/>
    <w:rsid w:val="007861B1"/>
    <w:rsid w:val="007861BF"/>
    <w:rsid w:val="00786259"/>
    <w:rsid w:val="007862D6"/>
    <w:rsid w:val="00786830"/>
    <w:rsid w:val="0078745F"/>
    <w:rsid w:val="007879CD"/>
    <w:rsid w:val="00787BC2"/>
    <w:rsid w:val="00787F83"/>
    <w:rsid w:val="00790354"/>
    <w:rsid w:val="007907B6"/>
    <w:rsid w:val="00790D3E"/>
    <w:rsid w:val="007915C8"/>
    <w:rsid w:val="007918EC"/>
    <w:rsid w:val="0079199C"/>
    <w:rsid w:val="00791AAA"/>
    <w:rsid w:val="00791B59"/>
    <w:rsid w:val="00791EAD"/>
    <w:rsid w:val="00792453"/>
    <w:rsid w:val="00792B17"/>
    <w:rsid w:val="00792BA6"/>
    <w:rsid w:val="00792E75"/>
    <w:rsid w:val="00792F75"/>
    <w:rsid w:val="00793028"/>
    <w:rsid w:val="007930AA"/>
    <w:rsid w:val="00793278"/>
    <w:rsid w:val="00793324"/>
    <w:rsid w:val="00793470"/>
    <w:rsid w:val="0079359E"/>
    <w:rsid w:val="00793665"/>
    <w:rsid w:val="0079374A"/>
    <w:rsid w:val="0079383B"/>
    <w:rsid w:val="007939FE"/>
    <w:rsid w:val="0079408B"/>
    <w:rsid w:val="00794211"/>
    <w:rsid w:val="007944AA"/>
    <w:rsid w:val="0079453C"/>
    <w:rsid w:val="0079468D"/>
    <w:rsid w:val="00794C50"/>
    <w:rsid w:val="00794DA8"/>
    <w:rsid w:val="00794E4D"/>
    <w:rsid w:val="007951C9"/>
    <w:rsid w:val="0079592C"/>
    <w:rsid w:val="00795D78"/>
    <w:rsid w:val="00795E7C"/>
    <w:rsid w:val="00795F43"/>
    <w:rsid w:val="007960EE"/>
    <w:rsid w:val="00796895"/>
    <w:rsid w:val="007968ED"/>
    <w:rsid w:val="00796A08"/>
    <w:rsid w:val="007976FB"/>
    <w:rsid w:val="00797764"/>
    <w:rsid w:val="0079791B"/>
    <w:rsid w:val="00797A80"/>
    <w:rsid w:val="00797AD7"/>
    <w:rsid w:val="00797C97"/>
    <w:rsid w:val="00797D09"/>
    <w:rsid w:val="00797E36"/>
    <w:rsid w:val="00797EC8"/>
    <w:rsid w:val="007A0402"/>
    <w:rsid w:val="007A07D0"/>
    <w:rsid w:val="007A0834"/>
    <w:rsid w:val="007A09F4"/>
    <w:rsid w:val="007A0B3B"/>
    <w:rsid w:val="007A0BDE"/>
    <w:rsid w:val="007A0EB9"/>
    <w:rsid w:val="007A1087"/>
    <w:rsid w:val="007A15C2"/>
    <w:rsid w:val="007A19A7"/>
    <w:rsid w:val="007A1E27"/>
    <w:rsid w:val="007A1E9A"/>
    <w:rsid w:val="007A1EA4"/>
    <w:rsid w:val="007A2096"/>
    <w:rsid w:val="007A22DD"/>
    <w:rsid w:val="007A2510"/>
    <w:rsid w:val="007A2563"/>
    <w:rsid w:val="007A276C"/>
    <w:rsid w:val="007A2846"/>
    <w:rsid w:val="007A2A21"/>
    <w:rsid w:val="007A2B57"/>
    <w:rsid w:val="007A2D99"/>
    <w:rsid w:val="007A2E9C"/>
    <w:rsid w:val="007A31D7"/>
    <w:rsid w:val="007A3706"/>
    <w:rsid w:val="007A390B"/>
    <w:rsid w:val="007A3CCE"/>
    <w:rsid w:val="007A4093"/>
    <w:rsid w:val="007A4624"/>
    <w:rsid w:val="007A490E"/>
    <w:rsid w:val="007A49EA"/>
    <w:rsid w:val="007A4F71"/>
    <w:rsid w:val="007A57BE"/>
    <w:rsid w:val="007A5DF9"/>
    <w:rsid w:val="007A60B7"/>
    <w:rsid w:val="007A6288"/>
    <w:rsid w:val="007A660A"/>
    <w:rsid w:val="007A6646"/>
    <w:rsid w:val="007A6787"/>
    <w:rsid w:val="007A67DC"/>
    <w:rsid w:val="007A6EA7"/>
    <w:rsid w:val="007A77A0"/>
    <w:rsid w:val="007A7961"/>
    <w:rsid w:val="007A7A6C"/>
    <w:rsid w:val="007A7B2F"/>
    <w:rsid w:val="007A7B43"/>
    <w:rsid w:val="007A7B67"/>
    <w:rsid w:val="007A7B99"/>
    <w:rsid w:val="007A7BF7"/>
    <w:rsid w:val="007A7D21"/>
    <w:rsid w:val="007A7DA9"/>
    <w:rsid w:val="007B001A"/>
    <w:rsid w:val="007B006E"/>
    <w:rsid w:val="007B00A1"/>
    <w:rsid w:val="007B00EA"/>
    <w:rsid w:val="007B06EE"/>
    <w:rsid w:val="007B07E6"/>
    <w:rsid w:val="007B0B1A"/>
    <w:rsid w:val="007B0E46"/>
    <w:rsid w:val="007B0F7F"/>
    <w:rsid w:val="007B0FE1"/>
    <w:rsid w:val="007B11F9"/>
    <w:rsid w:val="007B12E0"/>
    <w:rsid w:val="007B12E6"/>
    <w:rsid w:val="007B13D9"/>
    <w:rsid w:val="007B166D"/>
    <w:rsid w:val="007B1925"/>
    <w:rsid w:val="007B1A1A"/>
    <w:rsid w:val="007B1A71"/>
    <w:rsid w:val="007B1C7E"/>
    <w:rsid w:val="007B1F01"/>
    <w:rsid w:val="007B21CD"/>
    <w:rsid w:val="007B2485"/>
    <w:rsid w:val="007B258C"/>
    <w:rsid w:val="007B2AB0"/>
    <w:rsid w:val="007B2CEC"/>
    <w:rsid w:val="007B2D32"/>
    <w:rsid w:val="007B2D4F"/>
    <w:rsid w:val="007B2DB3"/>
    <w:rsid w:val="007B2DC3"/>
    <w:rsid w:val="007B2F47"/>
    <w:rsid w:val="007B2FCD"/>
    <w:rsid w:val="007B3002"/>
    <w:rsid w:val="007B360E"/>
    <w:rsid w:val="007B366D"/>
    <w:rsid w:val="007B3AB4"/>
    <w:rsid w:val="007B3B0B"/>
    <w:rsid w:val="007B3F1A"/>
    <w:rsid w:val="007B4181"/>
    <w:rsid w:val="007B43FD"/>
    <w:rsid w:val="007B48DB"/>
    <w:rsid w:val="007B4EA7"/>
    <w:rsid w:val="007B50FC"/>
    <w:rsid w:val="007B5416"/>
    <w:rsid w:val="007B546E"/>
    <w:rsid w:val="007B55A5"/>
    <w:rsid w:val="007B5B12"/>
    <w:rsid w:val="007B6818"/>
    <w:rsid w:val="007B699D"/>
    <w:rsid w:val="007B6A13"/>
    <w:rsid w:val="007B6D50"/>
    <w:rsid w:val="007B6E15"/>
    <w:rsid w:val="007B6E5E"/>
    <w:rsid w:val="007B71B3"/>
    <w:rsid w:val="007B72D9"/>
    <w:rsid w:val="007B7325"/>
    <w:rsid w:val="007B7451"/>
    <w:rsid w:val="007B74EF"/>
    <w:rsid w:val="007B763B"/>
    <w:rsid w:val="007B7ECF"/>
    <w:rsid w:val="007C0007"/>
    <w:rsid w:val="007C009C"/>
    <w:rsid w:val="007C01A3"/>
    <w:rsid w:val="007C024B"/>
    <w:rsid w:val="007C05EB"/>
    <w:rsid w:val="007C08B5"/>
    <w:rsid w:val="007C09E1"/>
    <w:rsid w:val="007C1607"/>
    <w:rsid w:val="007C17DC"/>
    <w:rsid w:val="007C18BA"/>
    <w:rsid w:val="007C1988"/>
    <w:rsid w:val="007C1B85"/>
    <w:rsid w:val="007C1BAA"/>
    <w:rsid w:val="007C1EFD"/>
    <w:rsid w:val="007C2099"/>
    <w:rsid w:val="007C2623"/>
    <w:rsid w:val="007C27AD"/>
    <w:rsid w:val="007C2FBF"/>
    <w:rsid w:val="007C30C0"/>
    <w:rsid w:val="007C3449"/>
    <w:rsid w:val="007C36DB"/>
    <w:rsid w:val="007C37F7"/>
    <w:rsid w:val="007C3C00"/>
    <w:rsid w:val="007C3ED6"/>
    <w:rsid w:val="007C4372"/>
    <w:rsid w:val="007C4393"/>
    <w:rsid w:val="007C43B3"/>
    <w:rsid w:val="007C4689"/>
    <w:rsid w:val="007C4A32"/>
    <w:rsid w:val="007C4D87"/>
    <w:rsid w:val="007C4EB1"/>
    <w:rsid w:val="007C553B"/>
    <w:rsid w:val="007C560C"/>
    <w:rsid w:val="007C5960"/>
    <w:rsid w:val="007C5A0D"/>
    <w:rsid w:val="007C5ABC"/>
    <w:rsid w:val="007C5AF9"/>
    <w:rsid w:val="007C5C63"/>
    <w:rsid w:val="007C5D57"/>
    <w:rsid w:val="007C665A"/>
    <w:rsid w:val="007C67CD"/>
    <w:rsid w:val="007C682C"/>
    <w:rsid w:val="007C6851"/>
    <w:rsid w:val="007C685E"/>
    <w:rsid w:val="007C6E21"/>
    <w:rsid w:val="007C6FB0"/>
    <w:rsid w:val="007C707F"/>
    <w:rsid w:val="007C72D4"/>
    <w:rsid w:val="007C72DE"/>
    <w:rsid w:val="007C7536"/>
    <w:rsid w:val="007C7826"/>
    <w:rsid w:val="007C79B3"/>
    <w:rsid w:val="007C7A32"/>
    <w:rsid w:val="007D016D"/>
    <w:rsid w:val="007D030A"/>
    <w:rsid w:val="007D076C"/>
    <w:rsid w:val="007D07CB"/>
    <w:rsid w:val="007D0BC5"/>
    <w:rsid w:val="007D0F08"/>
    <w:rsid w:val="007D127F"/>
    <w:rsid w:val="007D144A"/>
    <w:rsid w:val="007D1451"/>
    <w:rsid w:val="007D14D9"/>
    <w:rsid w:val="007D1871"/>
    <w:rsid w:val="007D1ED5"/>
    <w:rsid w:val="007D2265"/>
    <w:rsid w:val="007D22FA"/>
    <w:rsid w:val="007D2396"/>
    <w:rsid w:val="007D2418"/>
    <w:rsid w:val="007D2BFF"/>
    <w:rsid w:val="007D2D80"/>
    <w:rsid w:val="007D2ECE"/>
    <w:rsid w:val="007D335F"/>
    <w:rsid w:val="007D3663"/>
    <w:rsid w:val="007D3942"/>
    <w:rsid w:val="007D3A4F"/>
    <w:rsid w:val="007D3D18"/>
    <w:rsid w:val="007D3E76"/>
    <w:rsid w:val="007D3E85"/>
    <w:rsid w:val="007D3F31"/>
    <w:rsid w:val="007D40CF"/>
    <w:rsid w:val="007D418B"/>
    <w:rsid w:val="007D4257"/>
    <w:rsid w:val="007D43EF"/>
    <w:rsid w:val="007D46AA"/>
    <w:rsid w:val="007D4966"/>
    <w:rsid w:val="007D4A1E"/>
    <w:rsid w:val="007D4A7B"/>
    <w:rsid w:val="007D4ACA"/>
    <w:rsid w:val="007D4BCF"/>
    <w:rsid w:val="007D4C25"/>
    <w:rsid w:val="007D4C64"/>
    <w:rsid w:val="007D50EE"/>
    <w:rsid w:val="007D6558"/>
    <w:rsid w:val="007D685C"/>
    <w:rsid w:val="007D6B30"/>
    <w:rsid w:val="007D6E49"/>
    <w:rsid w:val="007D706B"/>
    <w:rsid w:val="007D71CC"/>
    <w:rsid w:val="007D76E0"/>
    <w:rsid w:val="007D7785"/>
    <w:rsid w:val="007D7DEE"/>
    <w:rsid w:val="007DA0D6"/>
    <w:rsid w:val="007E0209"/>
    <w:rsid w:val="007E0280"/>
    <w:rsid w:val="007E02E4"/>
    <w:rsid w:val="007E035C"/>
    <w:rsid w:val="007E0388"/>
    <w:rsid w:val="007E0506"/>
    <w:rsid w:val="007E0874"/>
    <w:rsid w:val="007E1289"/>
    <w:rsid w:val="007E14DC"/>
    <w:rsid w:val="007E15D3"/>
    <w:rsid w:val="007E194E"/>
    <w:rsid w:val="007E1C69"/>
    <w:rsid w:val="007E1CDA"/>
    <w:rsid w:val="007E1DCF"/>
    <w:rsid w:val="007E2077"/>
    <w:rsid w:val="007E207E"/>
    <w:rsid w:val="007E263F"/>
    <w:rsid w:val="007E26C8"/>
    <w:rsid w:val="007E27B6"/>
    <w:rsid w:val="007E2A05"/>
    <w:rsid w:val="007E3203"/>
    <w:rsid w:val="007E3432"/>
    <w:rsid w:val="007E34AE"/>
    <w:rsid w:val="007E38F2"/>
    <w:rsid w:val="007E3A28"/>
    <w:rsid w:val="007E3C43"/>
    <w:rsid w:val="007E3C98"/>
    <w:rsid w:val="007E3D72"/>
    <w:rsid w:val="007E3EC8"/>
    <w:rsid w:val="007E4453"/>
    <w:rsid w:val="007E4478"/>
    <w:rsid w:val="007E45EC"/>
    <w:rsid w:val="007E473E"/>
    <w:rsid w:val="007E49D7"/>
    <w:rsid w:val="007E4C59"/>
    <w:rsid w:val="007E4E67"/>
    <w:rsid w:val="007E522A"/>
    <w:rsid w:val="007E54E9"/>
    <w:rsid w:val="007E55FC"/>
    <w:rsid w:val="007E5613"/>
    <w:rsid w:val="007E5E4E"/>
    <w:rsid w:val="007E62C9"/>
    <w:rsid w:val="007E62E1"/>
    <w:rsid w:val="007E655F"/>
    <w:rsid w:val="007E6652"/>
    <w:rsid w:val="007E6771"/>
    <w:rsid w:val="007E6848"/>
    <w:rsid w:val="007E68CD"/>
    <w:rsid w:val="007E69E1"/>
    <w:rsid w:val="007E6EB4"/>
    <w:rsid w:val="007E6F91"/>
    <w:rsid w:val="007E7222"/>
    <w:rsid w:val="007E72E7"/>
    <w:rsid w:val="007E7355"/>
    <w:rsid w:val="007E76D4"/>
    <w:rsid w:val="007F0186"/>
    <w:rsid w:val="007F0217"/>
    <w:rsid w:val="007F023C"/>
    <w:rsid w:val="007F09B0"/>
    <w:rsid w:val="007F0E35"/>
    <w:rsid w:val="007F10EA"/>
    <w:rsid w:val="007F12C1"/>
    <w:rsid w:val="007F13DB"/>
    <w:rsid w:val="007F18CD"/>
    <w:rsid w:val="007F1BAB"/>
    <w:rsid w:val="007F1CA1"/>
    <w:rsid w:val="007F22D9"/>
    <w:rsid w:val="007F24AB"/>
    <w:rsid w:val="007F255E"/>
    <w:rsid w:val="007F27A7"/>
    <w:rsid w:val="007F2929"/>
    <w:rsid w:val="007F2A89"/>
    <w:rsid w:val="007F2C9B"/>
    <w:rsid w:val="007F2CFB"/>
    <w:rsid w:val="007F31D6"/>
    <w:rsid w:val="007F32F7"/>
    <w:rsid w:val="007F3407"/>
    <w:rsid w:val="007F34A4"/>
    <w:rsid w:val="007F3822"/>
    <w:rsid w:val="007F38C4"/>
    <w:rsid w:val="007F400A"/>
    <w:rsid w:val="007F41CC"/>
    <w:rsid w:val="007F44AA"/>
    <w:rsid w:val="007F4A7E"/>
    <w:rsid w:val="007F4E38"/>
    <w:rsid w:val="007F502F"/>
    <w:rsid w:val="007F55C3"/>
    <w:rsid w:val="007F566D"/>
    <w:rsid w:val="007F599A"/>
    <w:rsid w:val="007F59F8"/>
    <w:rsid w:val="007F5A83"/>
    <w:rsid w:val="007F5BA4"/>
    <w:rsid w:val="007F5F6A"/>
    <w:rsid w:val="007F6091"/>
    <w:rsid w:val="007F6335"/>
    <w:rsid w:val="007F63FE"/>
    <w:rsid w:val="007F6467"/>
    <w:rsid w:val="007F66D6"/>
    <w:rsid w:val="007F676E"/>
    <w:rsid w:val="007F6B0A"/>
    <w:rsid w:val="007F6C72"/>
    <w:rsid w:val="007F6C9E"/>
    <w:rsid w:val="007F6D3B"/>
    <w:rsid w:val="007F6D92"/>
    <w:rsid w:val="007F6DF7"/>
    <w:rsid w:val="007F6E04"/>
    <w:rsid w:val="007F71F5"/>
    <w:rsid w:val="007F724F"/>
    <w:rsid w:val="007F7647"/>
    <w:rsid w:val="007F76EE"/>
    <w:rsid w:val="007F7A7E"/>
    <w:rsid w:val="007F7CB6"/>
    <w:rsid w:val="007F7CE2"/>
    <w:rsid w:val="007F7F6C"/>
    <w:rsid w:val="007F7F9A"/>
    <w:rsid w:val="00800682"/>
    <w:rsid w:val="00800755"/>
    <w:rsid w:val="00800A57"/>
    <w:rsid w:val="00800BD8"/>
    <w:rsid w:val="00800DC7"/>
    <w:rsid w:val="008010DD"/>
    <w:rsid w:val="008012A7"/>
    <w:rsid w:val="00801476"/>
    <w:rsid w:val="00801731"/>
    <w:rsid w:val="008018A5"/>
    <w:rsid w:val="0080219E"/>
    <w:rsid w:val="0080297F"/>
    <w:rsid w:val="00802ABB"/>
    <w:rsid w:val="00802F3E"/>
    <w:rsid w:val="008031DA"/>
    <w:rsid w:val="00803276"/>
    <w:rsid w:val="0080353D"/>
    <w:rsid w:val="008035A4"/>
    <w:rsid w:val="008036DA"/>
    <w:rsid w:val="00803785"/>
    <w:rsid w:val="00803857"/>
    <w:rsid w:val="00803B9D"/>
    <w:rsid w:val="00803BA4"/>
    <w:rsid w:val="00803BAB"/>
    <w:rsid w:val="00803C74"/>
    <w:rsid w:val="00803FA2"/>
    <w:rsid w:val="00804087"/>
    <w:rsid w:val="008044F3"/>
    <w:rsid w:val="00804BB6"/>
    <w:rsid w:val="00804D91"/>
    <w:rsid w:val="00804E69"/>
    <w:rsid w:val="008050B4"/>
    <w:rsid w:val="00805240"/>
    <w:rsid w:val="00805AA4"/>
    <w:rsid w:val="00805DCF"/>
    <w:rsid w:val="008061CC"/>
    <w:rsid w:val="008062AC"/>
    <w:rsid w:val="008066B6"/>
    <w:rsid w:val="00806A82"/>
    <w:rsid w:val="00806F31"/>
    <w:rsid w:val="00806F57"/>
    <w:rsid w:val="00806F7D"/>
    <w:rsid w:val="0080702D"/>
    <w:rsid w:val="008070E4"/>
    <w:rsid w:val="008072BD"/>
    <w:rsid w:val="008072D5"/>
    <w:rsid w:val="0080762B"/>
    <w:rsid w:val="008079AF"/>
    <w:rsid w:val="00807CA1"/>
    <w:rsid w:val="00807D9C"/>
    <w:rsid w:val="00807E16"/>
    <w:rsid w:val="008100C7"/>
    <w:rsid w:val="00810670"/>
    <w:rsid w:val="00810870"/>
    <w:rsid w:val="0081088D"/>
    <w:rsid w:val="008109BA"/>
    <w:rsid w:val="00810AAE"/>
    <w:rsid w:val="00810C14"/>
    <w:rsid w:val="00810E4E"/>
    <w:rsid w:val="00811A68"/>
    <w:rsid w:val="00811BFD"/>
    <w:rsid w:val="008121AA"/>
    <w:rsid w:val="00812320"/>
    <w:rsid w:val="008125D4"/>
    <w:rsid w:val="00812768"/>
    <w:rsid w:val="008129DD"/>
    <w:rsid w:val="00812A37"/>
    <w:rsid w:val="00812B0C"/>
    <w:rsid w:val="00812CE0"/>
    <w:rsid w:val="00812E04"/>
    <w:rsid w:val="00813960"/>
    <w:rsid w:val="00813A4E"/>
    <w:rsid w:val="00813A61"/>
    <w:rsid w:val="00813B7C"/>
    <w:rsid w:val="00813EF8"/>
    <w:rsid w:val="00813F2F"/>
    <w:rsid w:val="008141E7"/>
    <w:rsid w:val="00814514"/>
    <w:rsid w:val="00814840"/>
    <w:rsid w:val="0081487C"/>
    <w:rsid w:val="0081499F"/>
    <w:rsid w:val="00814EEC"/>
    <w:rsid w:val="00814FBF"/>
    <w:rsid w:val="00815114"/>
    <w:rsid w:val="0081511A"/>
    <w:rsid w:val="0081524D"/>
    <w:rsid w:val="008153E5"/>
    <w:rsid w:val="008154E1"/>
    <w:rsid w:val="00815665"/>
    <w:rsid w:val="008158DB"/>
    <w:rsid w:val="00815D73"/>
    <w:rsid w:val="00815F95"/>
    <w:rsid w:val="00816027"/>
    <w:rsid w:val="008166B8"/>
    <w:rsid w:val="008167BF"/>
    <w:rsid w:val="00816AC6"/>
    <w:rsid w:val="00816E6A"/>
    <w:rsid w:val="00816F2A"/>
    <w:rsid w:val="00816F92"/>
    <w:rsid w:val="00817272"/>
    <w:rsid w:val="00817994"/>
    <w:rsid w:val="00817D3D"/>
    <w:rsid w:val="00820053"/>
    <w:rsid w:val="00820168"/>
    <w:rsid w:val="008203AD"/>
    <w:rsid w:val="00820BA7"/>
    <w:rsid w:val="00821025"/>
    <w:rsid w:val="00821166"/>
    <w:rsid w:val="00821266"/>
    <w:rsid w:val="008212F3"/>
    <w:rsid w:val="00821370"/>
    <w:rsid w:val="00821940"/>
    <w:rsid w:val="00822091"/>
    <w:rsid w:val="008220C2"/>
    <w:rsid w:val="0082232E"/>
    <w:rsid w:val="008228C9"/>
    <w:rsid w:val="00822AF8"/>
    <w:rsid w:val="00822C17"/>
    <w:rsid w:val="00822D37"/>
    <w:rsid w:val="00822F20"/>
    <w:rsid w:val="00822FAC"/>
    <w:rsid w:val="008231DD"/>
    <w:rsid w:val="0082367F"/>
    <w:rsid w:val="00823BF2"/>
    <w:rsid w:val="00823EBE"/>
    <w:rsid w:val="0082418B"/>
    <w:rsid w:val="00824467"/>
    <w:rsid w:val="00824490"/>
    <w:rsid w:val="0082488F"/>
    <w:rsid w:val="00824DFB"/>
    <w:rsid w:val="00824FAF"/>
    <w:rsid w:val="0082501B"/>
    <w:rsid w:val="0082539E"/>
    <w:rsid w:val="008257A6"/>
    <w:rsid w:val="00825831"/>
    <w:rsid w:val="00825C68"/>
    <w:rsid w:val="00826103"/>
    <w:rsid w:val="0082698F"/>
    <w:rsid w:val="008269A7"/>
    <w:rsid w:val="00827163"/>
    <w:rsid w:val="0082723C"/>
    <w:rsid w:val="00827655"/>
    <w:rsid w:val="00827729"/>
    <w:rsid w:val="00827770"/>
    <w:rsid w:val="00827D95"/>
    <w:rsid w:val="00830109"/>
    <w:rsid w:val="0083012E"/>
    <w:rsid w:val="00830137"/>
    <w:rsid w:val="00830224"/>
    <w:rsid w:val="00830410"/>
    <w:rsid w:val="008307C0"/>
    <w:rsid w:val="00830804"/>
    <w:rsid w:val="00830939"/>
    <w:rsid w:val="00830981"/>
    <w:rsid w:val="00830AB0"/>
    <w:rsid w:val="00830C39"/>
    <w:rsid w:val="00830FA0"/>
    <w:rsid w:val="00831120"/>
    <w:rsid w:val="0083137F"/>
    <w:rsid w:val="0083153A"/>
    <w:rsid w:val="0083176F"/>
    <w:rsid w:val="0083181D"/>
    <w:rsid w:val="0083191F"/>
    <w:rsid w:val="00831C6A"/>
    <w:rsid w:val="00831D1F"/>
    <w:rsid w:val="00831D31"/>
    <w:rsid w:val="00831FCB"/>
    <w:rsid w:val="0083204D"/>
    <w:rsid w:val="008320C4"/>
    <w:rsid w:val="008320F7"/>
    <w:rsid w:val="0083211D"/>
    <w:rsid w:val="00832305"/>
    <w:rsid w:val="008325AE"/>
    <w:rsid w:val="00832917"/>
    <w:rsid w:val="008331DE"/>
    <w:rsid w:val="00833230"/>
    <w:rsid w:val="00833324"/>
    <w:rsid w:val="008334A2"/>
    <w:rsid w:val="0083351D"/>
    <w:rsid w:val="00833AA2"/>
    <w:rsid w:val="00833B9E"/>
    <w:rsid w:val="00833C02"/>
    <w:rsid w:val="00833C0C"/>
    <w:rsid w:val="00833D6B"/>
    <w:rsid w:val="00833DA9"/>
    <w:rsid w:val="00833EA2"/>
    <w:rsid w:val="00833F31"/>
    <w:rsid w:val="00834326"/>
    <w:rsid w:val="00834730"/>
    <w:rsid w:val="00834AD2"/>
    <w:rsid w:val="00834D52"/>
    <w:rsid w:val="00834E6F"/>
    <w:rsid w:val="00834EEA"/>
    <w:rsid w:val="00835FD2"/>
    <w:rsid w:val="00836137"/>
    <w:rsid w:val="00836234"/>
    <w:rsid w:val="00836689"/>
    <w:rsid w:val="0083689C"/>
    <w:rsid w:val="00836FF7"/>
    <w:rsid w:val="00837191"/>
    <w:rsid w:val="0083721C"/>
    <w:rsid w:val="00837486"/>
    <w:rsid w:val="00837BBA"/>
    <w:rsid w:val="00837D13"/>
    <w:rsid w:val="00840004"/>
    <w:rsid w:val="008400A2"/>
    <w:rsid w:val="0084031E"/>
    <w:rsid w:val="00840970"/>
    <w:rsid w:val="0084101F"/>
    <w:rsid w:val="00841110"/>
    <w:rsid w:val="00841223"/>
    <w:rsid w:val="00841511"/>
    <w:rsid w:val="00841558"/>
    <w:rsid w:val="00841AE3"/>
    <w:rsid w:val="00841E63"/>
    <w:rsid w:val="00841F1A"/>
    <w:rsid w:val="00841F96"/>
    <w:rsid w:val="0084202C"/>
    <w:rsid w:val="008421DD"/>
    <w:rsid w:val="0084266A"/>
    <w:rsid w:val="00842905"/>
    <w:rsid w:val="00842F61"/>
    <w:rsid w:val="0084312C"/>
    <w:rsid w:val="0084326F"/>
    <w:rsid w:val="00843371"/>
    <w:rsid w:val="008439F5"/>
    <w:rsid w:val="00843ADB"/>
    <w:rsid w:val="00843CB2"/>
    <w:rsid w:val="00843F1B"/>
    <w:rsid w:val="00844269"/>
    <w:rsid w:val="0084441B"/>
    <w:rsid w:val="00844603"/>
    <w:rsid w:val="00844DD7"/>
    <w:rsid w:val="00844E17"/>
    <w:rsid w:val="00845472"/>
    <w:rsid w:val="00845617"/>
    <w:rsid w:val="008457CF"/>
    <w:rsid w:val="00845819"/>
    <w:rsid w:val="0084586E"/>
    <w:rsid w:val="008463B8"/>
    <w:rsid w:val="0084655F"/>
    <w:rsid w:val="008466BF"/>
    <w:rsid w:val="00846770"/>
    <w:rsid w:val="0084686A"/>
    <w:rsid w:val="00846A73"/>
    <w:rsid w:val="0084754F"/>
    <w:rsid w:val="00847B79"/>
    <w:rsid w:val="00847BCB"/>
    <w:rsid w:val="00850482"/>
    <w:rsid w:val="00850723"/>
    <w:rsid w:val="00850ACD"/>
    <w:rsid w:val="00851393"/>
    <w:rsid w:val="00851712"/>
    <w:rsid w:val="008521DB"/>
    <w:rsid w:val="008522D5"/>
    <w:rsid w:val="00852820"/>
    <w:rsid w:val="0085290C"/>
    <w:rsid w:val="00852A06"/>
    <w:rsid w:val="00852ABA"/>
    <w:rsid w:val="00852AE2"/>
    <w:rsid w:val="0085303E"/>
    <w:rsid w:val="008531CC"/>
    <w:rsid w:val="008533A1"/>
    <w:rsid w:val="00853684"/>
    <w:rsid w:val="008536E1"/>
    <w:rsid w:val="00853801"/>
    <w:rsid w:val="00853AE1"/>
    <w:rsid w:val="00853B9B"/>
    <w:rsid w:val="00853D0A"/>
    <w:rsid w:val="00853D4A"/>
    <w:rsid w:val="00854CF4"/>
    <w:rsid w:val="00854DC1"/>
    <w:rsid w:val="00854E08"/>
    <w:rsid w:val="00854F9D"/>
    <w:rsid w:val="00854FD6"/>
    <w:rsid w:val="008550DF"/>
    <w:rsid w:val="0085538D"/>
    <w:rsid w:val="008554E2"/>
    <w:rsid w:val="008557CE"/>
    <w:rsid w:val="00855E54"/>
    <w:rsid w:val="00855E58"/>
    <w:rsid w:val="00855E80"/>
    <w:rsid w:val="00856122"/>
    <w:rsid w:val="0085618E"/>
    <w:rsid w:val="0085629F"/>
    <w:rsid w:val="00856562"/>
    <w:rsid w:val="00856847"/>
    <w:rsid w:val="00856B2E"/>
    <w:rsid w:val="00856D75"/>
    <w:rsid w:val="00856EE4"/>
    <w:rsid w:val="008577FA"/>
    <w:rsid w:val="00857B98"/>
    <w:rsid w:val="00857D90"/>
    <w:rsid w:val="00857F2D"/>
    <w:rsid w:val="0085A44D"/>
    <w:rsid w:val="008602A1"/>
    <w:rsid w:val="00860683"/>
    <w:rsid w:val="00860754"/>
    <w:rsid w:val="00860C16"/>
    <w:rsid w:val="00860DD6"/>
    <w:rsid w:val="008610F6"/>
    <w:rsid w:val="00861133"/>
    <w:rsid w:val="00861388"/>
    <w:rsid w:val="008615A4"/>
    <w:rsid w:val="00861B4C"/>
    <w:rsid w:val="00861B78"/>
    <w:rsid w:val="00861C5C"/>
    <w:rsid w:val="00861E07"/>
    <w:rsid w:val="008628EB"/>
    <w:rsid w:val="008629B5"/>
    <w:rsid w:val="00862CA3"/>
    <w:rsid w:val="0086303D"/>
    <w:rsid w:val="0086307D"/>
    <w:rsid w:val="0086378B"/>
    <w:rsid w:val="00863993"/>
    <w:rsid w:val="00863AFF"/>
    <w:rsid w:val="00863CAF"/>
    <w:rsid w:val="00863D22"/>
    <w:rsid w:val="00863E83"/>
    <w:rsid w:val="008640CC"/>
    <w:rsid w:val="008643D6"/>
    <w:rsid w:val="00864A4B"/>
    <w:rsid w:val="00865106"/>
    <w:rsid w:val="0086535F"/>
    <w:rsid w:val="00865537"/>
    <w:rsid w:val="008655BA"/>
    <w:rsid w:val="00865CBF"/>
    <w:rsid w:val="008667BA"/>
    <w:rsid w:val="00866A86"/>
    <w:rsid w:val="00866B30"/>
    <w:rsid w:val="00866EB9"/>
    <w:rsid w:val="00866FAD"/>
    <w:rsid w:val="00867475"/>
    <w:rsid w:val="0086790C"/>
    <w:rsid w:val="00867B6B"/>
    <w:rsid w:val="00867F8A"/>
    <w:rsid w:val="00870424"/>
    <w:rsid w:val="00870774"/>
    <w:rsid w:val="008707D2"/>
    <w:rsid w:val="00870917"/>
    <w:rsid w:val="00870964"/>
    <w:rsid w:val="00870B97"/>
    <w:rsid w:val="00870BD6"/>
    <w:rsid w:val="008710C9"/>
    <w:rsid w:val="00871593"/>
    <w:rsid w:val="008716F8"/>
    <w:rsid w:val="0087175B"/>
    <w:rsid w:val="00871780"/>
    <w:rsid w:val="0087191E"/>
    <w:rsid w:val="008719C7"/>
    <w:rsid w:val="008719CF"/>
    <w:rsid w:val="00872023"/>
    <w:rsid w:val="00872082"/>
    <w:rsid w:val="0087248C"/>
    <w:rsid w:val="008727BA"/>
    <w:rsid w:val="00872A0B"/>
    <w:rsid w:val="00872B3D"/>
    <w:rsid w:val="00872F6B"/>
    <w:rsid w:val="00872FA7"/>
    <w:rsid w:val="00873216"/>
    <w:rsid w:val="00873446"/>
    <w:rsid w:val="008735A7"/>
    <w:rsid w:val="00873C17"/>
    <w:rsid w:val="00873CA4"/>
    <w:rsid w:val="00873DDD"/>
    <w:rsid w:val="00873E01"/>
    <w:rsid w:val="00873FF4"/>
    <w:rsid w:val="008742C7"/>
    <w:rsid w:val="00874372"/>
    <w:rsid w:val="008745C6"/>
    <w:rsid w:val="00874828"/>
    <w:rsid w:val="00874BC2"/>
    <w:rsid w:val="00874C16"/>
    <w:rsid w:val="00874C79"/>
    <w:rsid w:val="00874FE7"/>
    <w:rsid w:val="0087585F"/>
    <w:rsid w:val="008764ED"/>
    <w:rsid w:val="0087662A"/>
    <w:rsid w:val="0087694E"/>
    <w:rsid w:val="00876A9A"/>
    <w:rsid w:val="00876DCF"/>
    <w:rsid w:val="00876F84"/>
    <w:rsid w:val="0087733F"/>
    <w:rsid w:val="00877476"/>
    <w:rsid w:val="0087748E"/>
    <w:rsid w:val="0087750E"/>
    <w:rsid w:val="008775FB"/>
    <w:rsid w:val="008776B8"/>
    <w:rsid w:val="00877A72"/>
    <w:rsid w:val="00877C00"/>
    <w:rsid w:val="00877F23"/>
    <w:rsid w:val="00877FB7"/>
    <w:rsid w:val="0088028E"/>
    <w:rsid w:val="008802B6"/>
    <w:rsid w:val="00880458"/>
    <w:rsid w:val="00880E5A"/>
    <w:rsid w:val="008813BF"/>
    <w:rsid w:val="0088197D"/>
    <w:rsid w:val="00881FA0"/>
    <w:rsid w:val="00882379"/>
    <w:rsid w:val="008823BF"/>
    <w:rsid w:val="00882498"/>
    <w:rsid w:val="00882609"/>
    <w:rsid w:val="00882689"/>
    <w:rsid w:val="0088293E"/>
    <w:rsid w:val="00882BB8"/>
    <w:rsid w:val="00882CB8"/>
    <w:rsid w:val="00882D71"/>
    <w:rsid w:val="00882E74"/>
    <w:rsid w:val="008831C4"/>
    <w:rsid w:val="008836E5"/>
    <w:rsid w:val="00883756"/>
    <w:rsid w:val="0088380A"/>
    <w:rsid w:val="008839C1"/>
    <w:rsid w:val="00883C40"/>
    <w:rsid w:val="00883FFD"/>
    <w:rsid w:val="0088434F"/>
    <w:rsid w:val="008843FC"/>
    <w:rsid w:val="008847DD"/>
    <w:rsid w:val="00884B03"/>
    <w:rsid w:val="00884B1D"/>
    <w:rsid w:val="00884CB7"/>
    <w:rsid w:val="0088506C"/>
    <w:rsid w:val="008853EF"/>
    <w:rsid w:val="00885513"/>
    <w:rsid w:val="008856D5"/>
    <w:rsid w:val="00885880"/>
    <w:rsid w:val="00885D81"/>
    <w:rsid w:val="00885E3C"/>
    <w:rsid w:val="0088601C"/>
    <w:rsid w:val="00886154"/>
    <w:rsid w:val="00886288"/>
    <w:rsid w:val="00886644"/>
    <w:rsid w:val="00886ACE"/>
    <w:rsid w:val="00886DCE"/>
    <w:rsid w:val="00886DD7"/>
    <w:rsid w:val="00887403"/>
    <w:rsid w:val="00887420"/>
    <w:rsid w:val="008876FB"/>
    <w:rsid w:val="0088792B"/>
    <w:rsid w:val="00887CB9"/>
    <w:rsid w:val="00887D74"/>
    <w:rsid w:val="008900C0"/>
    <w:rsid w:val="0089016F"/>
    <w:rsid w:val="00890A2D"/>
    <w:rsid w:val="00890B18"/>
    <w:rsid w:val="00890B91"/>
    <w:rsid w:val="00890BEF"/>
    <w:rsid w:val="00890EE9"/>
    <w:rsid w:val="00891039"/>
    <w:rsid w:val="00891096"/>
    <w:rsid w:val="00891269"/>
    <w:rsid w:val="00891AA2"/>
    <w:rsid w:val="00891D92"/>
    <w:rsid w:val="00892000"/>
    <w:rsid w:val="00892617"/>
    <w:rsid w:val="00892771"/>
    <w:rsid w:val="0089296E"/>
    <w:rsid w:val="00893021"/>
    <w:rsid w:val="0089306F"/>
    <w:rsid w:val="008933F5"/>
    <w:rsid w:val="008934FF"/>
    <w:rsid w:val="00893562"/>
    <w:rsid w:val="00893760"/>
    <w:rsid w:val="00893D00"/>
    <w:rsid w:val="00893E57"/>
    <w:rsid w:val="008940FD"/>
    <w:rsid w:val="008947FF"/>
    <w:rsid w:val="00894841"/>
    <w:rsid w:val="00894AA6"/>
    <w:rsid w:val="00894C2A"/>
    <w:rsid w:val="00894CB1"/>
    <w:rsid w:val="00895520"/>
    <w:rsid w:val="00895602"/>
    <w:rsid w:val="008956FB"/>
    <w:rsid w:val="00895C62"/>
    <w:rsid w:val="00895E3B"/>
    <w:rsid w:val="00895EAC"/>
    <w:rsid w:val="0089607A"/>
    <w:rsid w:val="008961EC"/>
    <w:rsid w:val="008963BA"/>
    <w:rsid w:val="00896491"/>
    <w:rsid w:val="008964B8"/>
    <w:rsid w:val="00896A65"/>
    <w:rsid w:val="00896C86"/>
    <w:rsid w:val="008975C8"/>
    <w:rsid w:val="0089790B"/>
    <w:rsid w:val="00897A8C"/>
    <w:rsid w:val="00897AD0"/>
    <w:rsid w:val="00897B2A"/>
    <w:rsid w:val="00897B62"/>
    <w:rsid w:val="00897D80"/>
    <w:rsid w:val="00897D8D"/>
    <w:rsid w:val="008A081F"/>
    <w:rsid w:val="008A0B99"/>
    <w:rsid w:val="008A0C88"/>
    <w:rsid w:val="008A0DE8"/>
    <w:rsid w:val="008A1269"/>
    <w:rsid w:val="008A172C"/>
    <w:rsid w:val="008A1BCE"/>
    <w:rsid w:val="008A1D68"/>
    <w:rsid w:val="008A219E"/>
    <w:rsid w:val="008A2515"/>
    <w:rsid w:val="008A25E4"/>
    <w:rsid w:val="008A317F"/>
    <w:rsid w:val="008A32F6"/>
    <w:rsid w:val="008A33B3"/>
    <w:rsid w:val="008A3B74"/>
    <w:rsid w:val="008A3D64"/>
    <w:rsid w:val="008A3D7C"/>
    <w:rsid w:val="008A4227"/>
    <w:rsid w:val="008A4241"/>
    <w:rsid w:val="008A42C5"/>
    <w:rsid w:val="008A4384"/>
    <w:rsid w:val="008A44CD"/>
    <w:rsid w:val="008A4563"/>
    <w:rsid w:val="008A4855"/>
    <w:rsid w:val="008A4C9A"/>
    <w:rsid w:val="008A4D0B"/>
    <w:rsid w:val="008A4D7B"/>
    <w:rsid w:val="008A4E55"/>
    <w:rsid w:val="008A4F5F"/>
    <w:rsid w:val="008A58B7"/>
    <w:rsid w:val="008A58EB"/>
    <w:rsid w:val="008A5A2A"/>
    <w:rsid w:val="008A5BE3"/>
    <w:rsid w:val="008A5C1C"/>
    <w:rsid w:val="008A5CE6"/>
    <w:rsid w:val="008A5CEA"/>
    <w:rsid w:val="008A6227"/>
    <w:rsid w:val="008A6309"/>
    <w:rsid w:val="008A635A"/>
    <w:rsid w:val="008A6383"/>
    <w:rsid w:val="008A645F"/>
    <w:rsid w:val="008A64F3"/>
    <w:rsid w:val="008A67CE"/>
    <w:rsid w:val="008A6847"/>
    <w:rsid w:val="008A6AC3"/>
    <w:rsid w:val="008A6ADA"/>
    <w:rsid w:val="008A6C13"/>
    <w:rsid w:val="008A6F64"/>
    <w:rsid w:val="008A6FB8"/>
    <w:rsid w:val="008A70D0"/>
    <w:rsid w:val="008A72B6"/>
    <w:rsid w:val="008A72FF"/>
    <w:rsid w:val="008A7336"/>
    <w:rsid w:val="008A7389"/>
    <w:rsid w:val="008A76D1"/>
    <w:rsid w:val="008A7700"/>
    <w:rsid w:val="008A79E3"/>
    <w:rsid w:val="008A7B48"/>
    <w:rsid w:val="008A7CA2"/>
    <w:rsid w:val="008A7E30"/>
    <w:rsid w:val="008B003E"/>
    <w:rsid w:val="008B01EA"/>
    <w:rsid w:val="008B0351"/>
    <w:rsid w:val="008B06EA"/>
    <w:rsid w:val="008B0908"/>
    <w:rsid w:val="008B0B1B"/>
    <w:rsid w:val="008B0C23"/>
    <w:rsid w:val="008B0D00"/>
    <w:rsid w:val="008B0E8A"/>
    <w:rsid w:val="008B0F9C"/>
    <w:rsid w:val="008B0FC1"/>
    <w:rsid w:val="008B11CB"/>
    <w:rsid w:val="008B11F9"/>
    <w:rsid w:val="008B1239"/>
    <w:rsid w:val="008B1316"/>
    <w:rsid w:val="008B13C5"/>
    <w:rsid w:val="008B1412"/>
    <w:rsid w:val="008B1765"/>
    <w:rsid w:val="008B17FB"/>
    <w:rsid w:val="008B1B71"/>
    <w:rsid w:val="008B1E08"/>
    <w:rsid w:val="008B1EB6"/>
    <w:rsid w:val="008B2327"/>
    <w:rsid w:val="008B250A"/>
    <w:rsid w:val="008B27E3"/>
    <w:rsid w:val="008B2897"/>
    <w:rsid w:val="008B2AF9"/>
    <w:rsid w:val="008B2B93"/>
    <w:rsid w:val="008B2BAE"/>
    <w:rsid w:val="008B2C11"/>
    <w:rsid w:val="008B2C7F"/>
    <w:rsid w:val="008B2D63"/>
    <w:rsid w:val="008B2F0B"/>
    <w:rsid w:val="008B32DE"/>
    <w:rsid w:val="008B3726"/>
    <w:rsid w:val="008B3818"/>
    <w:rsid w:val="008B3945"/>
    <w:rsid w:val="008B3991"/>
    <w:rsid w:val="008B3B9D"/>
    <w:rsid w:val="008B3CC8"/>
    <w:rsid w:val="008B3CF9"/>
    <w:rsid w:val="008B3F21"/>
    <w:rsid w:val="008B3F94"/>
    <w:rsid w:val="008B41B6"/>
    <w:rsid w:val="008B442D"/>
    <w:rsid w:val="008B443A"/>
    <w:rsid w:val="008B45A5"/>
    <w:rsid w:val="008B486A"/>
    <w:rsid w:val="008B4DC3"/>
    <w:rsid w:val="008B4EDA"/>
    <w:rsid w:val="008B5120"/>
    <w:rsid w:val="008B51D2"/>
    <w:rsid w:val="008B529C"/>
    <w:rsid w:val="008B56FF"/>
    <w:rsid w:val="008B580D"/>
    <w:rsid w:val="008B58AF"/>
    <w:rsid w:val="008B5AED"/>
    <w:rsid w:val="008B5B58"/>
    <w:rsid w:val="008B5E6F"/>
    <w:rsid w:val="008B6196"/>
    <w:rsid w:val="008B6767"/>
    <w:rsid w:val="008B6CAA"/>
    <w:rsid w:val="008B6DFC"/>
    <w:rsid w:val="008B726B"/>
    <w:rsid w:val="008B7538"/>
    <w:rsid w:val="008B772D"/>
    <w:rsid w:val="008B7899"/>
    <w:rsid w:val="008B7AD7"/>
    <w:rsid w:val="008B7B75"/>
    <w:rsid w:val="008B7B76"/>
    <w:rsid w:val="008B7D08"/>
    <w:rsid w:val="008B7DEE"/>
    <w:rsid w:val="008C01A2"/>
    <w:rsid w:val="008C01FD"/>
    <w:rsid w:val="008C0302"/>
    <w:rsid w:val="008C0474"/>
    <w:rsid w:val="008C04E1"/>
    <w:rsid w:val="008C0524"/>
    <w:rsid w:val="008C059D"/>
    <w:rsid w:val="008C069C"/>
    <w:rsid w:val="008C06B7"/>
    <w:rsid w:val="008C0734"/>
    <w:rsid w:val="008C08F7"/>
    <w:rsid w:val="008C09B1"/>
    <w:rsid w:val="008C0E28"/>
    <w:rsid w:val="008C0F36"/>
    <w:rsid w:val="008C121B"/>
    <w:rsid w:val="008C1525"/>
    <w:rsid w:val="008C17FA"/>
    <w:rsid w:val="008C18AF"/>
    <w:rsid w:val="008C1C60"/>
    <w:rsid w:val="008C1FFC"/>
    <w:rsid w:val="008C23E1"/>
    <w:rsid w:val="008C2591"/>
    <w:rsid w:val="008C2616"/>
    <w:rsid w:val="008C2912"/>
    <w:rsid w:val="008C29A7"/>
    <w:rsid w:val="008C2BFF"/>
    <w:rsid w:val="008C2F1F"/>
    <w:rsid w:val="008C3032"/>
    <w:rsid w:val="008C306E"/>
    <w:rsid w:val="008C32B4"/>
    <w:rsid w:val="008C38AD"/>
    <w:rsid w:val="008C3BA6"/>
    <w:rsid w:val="008C3CC2"/>
    <w:rsid w:val="008C3FD2"/>
    <w:rsid w:val="008C3FD9"/>
    <w:rsid w:val="008C41BB"/>
    <w:rsid w:val="008C4285"/>
    <w:rsid w:val="008C437C"/>
    <w:rsid w:val="008C457C"/>
    <w:rsid w:val="008C46F0"/>
    <w:rsid w:val="008C4D0A"/>
    <w:rsid w:val="008C4F7F"/>
    <w:rsid w:val="008C51AD"/>
    <w:rsid w:val="008C51BA"/>
    <w:rsid w:val="008C5325"/>
    <w:rsid w:val="008C5371"/>
    <w:rsid w:val="008C553F"/>
    <w:rsid w:val="008C5DF6"/>
    <w:rsid w:val="008C5E18"/>
    <w:rsid w:val="008C6198"/>
    <w:rsid w:val="008C63FA"/>
    <w:rsid w:val="008C6565"/>
    <w:rsid w:val="008C66FE"/>
    <w:rsid w:val="008C6712"/>
    <w:rsid w:val="008C6D3E"/>
    <w:rsid w:val="008C6D8B"/>
    <w:rsid w:val="008C7022"/>
    <w:rsid w:val="008C796B"/>
    <w:rsid w:val="008C7A6A"/>
    <w:rsid w:val="008C7AC1"/>
    <w:rsid w:val="008C7E77"/>
    <w:rsid w:val="008C7F79"/>
    <w:rsid w:val="008D0500"/>
    <w:rsid w:val="008D0A74"/>
    <w:rsid w:val="008D0D1B"/>
    <w:rsid w:val="008D1156"/>
    <w:rsid w:val="008D1335"/>
    <w:rsid w:val="008D1568"/>
    <w:rsid w:val="008D15AF"/>
    <w:rsid w:val="008D18D4"/>
    <w:rsid w:val="008D1BB3"/>
    <w:rsid w:val="008D1F02"/>
    <w:rsid w:val="008D22F7"/>
    <w:rsid w:val="008D23E7"/>
    <w:rsid w:val="008D2517"/>
    <w:rsid w:val="008D2590"/>
    <w:rsid w:val="008D25EB"/>
    <w:rsid w:val="008D26A4"/>
    <w:rsid w:val="008D26CC"/>
    <w:rsid w:val="008D29BA"/>
    <w:rsid w:val="008D2A9E"/>
    <w:rsid w:val="008D2D17"/>
    <w:rsid w:val="008D2D33"/>
    <w:rsid w:val="008D2DBF"/>
    <w:rsid w:val="008D3078"/>
    <w:rsid w:val="008D351A"/>
    <w:rsid w:val="008D378D"/>
    <w:rsid w:val="008D37B7"/>
    <w:rsid w:val="008D38D2"/>
    <w:rsid w:val="008D42A8"/>
    <w:rsid w:val="008D42C1"/>
    <w:rsid w:val="008D44FD"/>
    <w:rsid w:val="008D4CDE"/>
    <w:rsid w:val="008D4E49"/>
    <w:rsid w:val="008D4E5E"/>
    <w:rsid w:val="008D5622"/>
    <w:rsid w:val="008D57E1"/>
    <w:rsid w:val="008D58B7"/>
    <w:rsid w:val="008D5B43"/>
    <w:rsid w:val="008D5D40"/>
    <w:rsid w:val="008D5E01"/>
    <w:rsid w:val="008D5F60"/>
    <w:rsid w:val="008D5FDF"/>
    <w:rsid w:val="008D67DA"/>
    <w:rsid w:val="008D688D"/>
    <w:rsid w:val="008D6BF4"/>
    <w:rsid w:val="008D6F5D"/>
    <w:rsid w:val="008D6FA5"/>
    <w:rsid w:val="008D6FE9"/>
    <w:rsid w:val="008D70E9"/>
    <w:rsid w:val="008D71EE"/>
    <w:rsid w:val="008D753D"/>
    <w:rsid w:val="008D787E"/>
    <w:rsid w:val="008D788C"/>
    <w:rsid w:val="008D79BF"/>
    <w:rsid w:val="008D7DD3"/>
    <w:rsid w:val="008E0193"/>
    <w:rsid w:val="008E08C5"/>
    <w:rsid w:val="008E0DAE"/>
    <w:rsid w:val="008E0E44"/>
    <w:rsid w:val="008E0EE9"/>
    <w:rsid w:val="008E11BD"/>
    <w:rsid w:val="008E15CC"/>
    <w:rsid w:val="008E17F9"/>
    <w:rsid w:val="008E1C37"/>
    <w:rsid w:val="008E1CBC"/>
    <w:rsid w:val="008E1D6A"/>
    <w:rsid w:val="008E1DF3"/>
    <w:rsid w:val="008E1F14"/>
    <w:rsid w:val="008E1F28"/>
    <w:rsid w:val="008E209C"/>
    <w:rsid w:val="008E222A"/>
    <w:rsid w:val="008E2881"/>
    <w:rsid w:val="008E2DDB"/>
    <w:rsid w:val="008E3336"/>
    <w:rsid w:val="008E34AF"/>
    <w:rsid w:val="008E3572"/>
    <w:rsid w:val="008E3804"/>
    <w:rsid w:val="008E384A"/>
    <w:rsid w:val="008E4767"/>
    <w:rsid w:val="008E47F5"/>
    <w:rsid w:val="008E4917"/>
    <w:rsid w:val="008E4AA0"/>
    <w:rsid w:val="008E4B8C"/>
    <w:rsid w:val="008E4BAB"/>
    <w:rsid w:val="008E4CEC"/>
    <w:rsid w:val="008E4D5A"/>
    <w:rsid w:val="008E512F"/>
    <w:rsid w:val="008E516E"/>
    <w:rsid w:val="008E5229"/>
    <w:rsid w:val="008E54DD"/>
    <w:rsid w:val="008E55FE"/>
    <w:rsid w:val="008E5948"/>
    <w:rsid w:val="008E5B5A"/>
    <w:rsid w:val="008E5B5D"/>
    <w:rsid w:val="008E5D85"/>
    <w:rsid w:val="008E5E16"/>
    <w:rsid w:val="008E5E74"/>
    <w:rsid w:val="008E64F5"/>
    <w:rsid w:val="008E6582"/>
    <w:rsid w:val="008E665A"/>
    <w:rsid w:val="008E69C3"/>
    <w:rsid w:val="008E6D28"/>
    <w:rsid w:val="008E6EDD"/>
    <w:rsid w:val="008E7518"/>
    <w:rsid w:val="008E7AAB"/>
    <w:rsid w:val="008E7B43"/>
    <w:rsid w:val="008E7B98"/>
    <w:rsid w:val="008E7D27"/>
    <w:rsid w:val="008E7D2B"/>
    <w:rsid w:val="008F0107"/>
    <w:rsid w:val="008F01EA"/>
    <w:rsid w:val="008F0A42"/>
    <w:rsid w:val="008F0EEA"/>
    <w:rsid w:val="008F119E"/>
    <w:rsid w:val="008F11FE"/>
    <w:rsid w:val="008F14C6"/>
    <w:rsid w:val="008F15FD"/>
    <w:rsid w:val="008F1878"/>
    <w:rsid w:val="008F1992"/>
    <w:rsid w:val="008F1BA3"/>
    <w:rsid w:val="008F1BB8"/>
    <w:rsid w:val="008F1E88"/>
    <w:rsid w:val="008F22A1"/>
    <w:rsid w:val="008F22A6"/>
    <w:rsid w:val="008F2AE2"/>
    <w:rsid w:val="008F2DB5"/>
    <w:rsid w:val="008F2F96"/>
    <w:rsid w:val="008F33F4"/>
    <w:rsid w:val="008F3584"/>
    <w:rsid w:val="008F36DB"/>
    <w:rsid w:val="008F3B7E"/>
    <w:rsid w:val="008F3B9B"/>
    <w:rsid w:val="008F3BCC"/>
    <w:rsid w:val="008F3D75"/>
    <w:rsid w:val="008F3DD4"/>
    <w:rsid w:val="008F4163"/>
    <w:rsid w:val="008F4508"/>
    <w:rsid w:val="008F4655"/>
    <w:rsid w:val="008F4795"/>
    <w:rsid w:val="008F47A9"/>
    <w:rsid w:val="008F4F17"/>
    <w:rsid w:val="008F4F25"/>
    <w:rsid w:val="008F5020"/>
    <w:rsid w:val="008F51F2"/>
    <w:rsid w:val="008F54C3"/>
    <w:rsid w:val="008F56CC"/>
    <w:rsid w:val="008F5AAF"/>
    <w:rsid w:val="008F5CC2"/>
    <w:rsid w:val="008F5F18"/>
    <w:rsid w:val="008F63E8"/>
    <w:rsid w:val="008F642F"/>
    <w:rsid w:val="008F663F"/>
    <w:rsid w:val="008F6719"/>
    <w:rsid w:val="008F6A57"/>
    <w:rsid w:val="008F6C40"/>
    <w:rsid w:val="008F6DA3"/>
    <w:rsid w:val="008F743A"/>
    <w:rsid w:val="008F799B"/>
    <w:rsid w:val="008F7A70"/>
    <w:rsid w:val="008F7C00"/>
    <w:rsid w:val="008F7FB2"/>
    <w:rsid w:val="009001A6"/>
    <w:rsid w:val="00900558"/>
    <w:rsid w:val="009006F2"/>
    <w:rsid w:val="00900CEC"/>
    <w:rsid w:val="00900D9F"/>
    <w:rsid w:val="00900DFF"/>
    <w:rsid w:val="00900E0F"/>
    <w:rsid w:val="00900E37"/>
    <w:rsid w:val="00900FB6"/>
    <w:rsid w:val="009010BD"/>
    <w:rsid w:val="009014C7"/>
    <w:rsid w:val="009015B2"/>
    <w:rsid w:val="00901E24"/>
    <w:rsid w:val="009021DF"/>
    <w:rsid w:val="0090223D"/>
    <w:rsid w:val="009024C0"/>
    <w:rsid w:val="009025ED"/>
    <w:rsid w:val="00902915"/>
    <w:rsid w:val="00902AE3"/>
    <w:rsid w:val="00902CF0"/>
    <w:rsid w:val="00903036"/>
    <w:rsid w:val="00903137"/>
    <w:rsid w:val="0090313C"/>
    <w:rsid w:val="009035C8"/>
    <w:rsid w:val="00903870"/>
    <w:rsid w:val="00903946"/>
    <w:rsid w:val="0090478F"/>
    <w:rsid w:val="009047A9"/>
    <w:rsid w:val="00904855"/>
    <w:rsid w:val="009048A4"/>
    <w:rsid w:val="009049BF"/>
    <w:rsid w:val="009049D2"/>
    <w:rsid w:val="00904A86"/>
    <w:rsid w:val="00904B1C"/>
    <w:rsid w:val="00904B5F"/>
    <w:rsid w:val="00904C90"/>
    <w:rsid w:val="009052E1"/>
    <w:rsid w:val="009053DE"/>
    <w:rsid w:val="0090549F"/>
    <w:rsid w:val="009055FE"/>
    <w:rsid w:val="00905685"/>
    <w:rsid w:val="00905CBB"/>
    <w:rsid w:val="00905CC2"/>
    <w:rsid w:val="00905DC0"/>
    <w:rsid w:val="0090637C"/>
    <w:rsid w:val="00906390"/>
    <w:rsid w:val="009063F0"/>
    <w:rsid w:val="0090640A"/>
    <w:rsid w:val="0090692E"/>
    <w:rsid w:val="00906CFA"/>
    <w:rsid w:val="00907356"/>
    <w:rsid w:val="00907560"/>
    <w:rsid w:val="0091051A"/>
    <w:rsid w:val="009106B2"/>
    <w:rsid w:val="009106C4"/>
    <w:rsid w:val="00910713"/>
    <w:rsid w:val="00910908"/>
    <w:rsid w:val="00910B7B"/>
    <w:rsid w:val="00910DF1"/>
    <w:rsid w:val="00910F3E"/>
    <w:rsid w:val="009112A8"/>
    <w:rsid w:val="009113F9"/>
    <w:rsid w:val="00911506"/>
    <w:rsid w:val="00911CA6"/>
    <w:rsid w:val="00911F45"/>
    <w:rsid w:val="00911F63"/>
    <w:rsid w:val="0091204C"/>
    <w:rsid w:val="009120C8"/>
    <w:rsid w:val="009127B9"/>
    <w:rsid w:val="00912846"/>
    <w:rsid w:val="00912AAA"/>
    <w:rsid w:val="00912BA0"/>
    <w:rsid w:val="0091374A"/>
    <w:rsid w:val="00913800"/>
    <w:rsid w:val="00913894"/>
    <w:rsid w:val="00913A43"/>
    <w:rsid w:val="00913B3C"/>
    <w:rsid w:val="00913C47"/>
    <w:rsid w:val="00913D3F"/>
    <w:rsid w:val="00914035"/>
    <w:rsid w:val="009141DD"/>
    <w:rsid w:val="009144D5"/>
    <w:rsid w:val="009145E9"/>
    <w:rsid w:val="00914888"/>
    <w:rsid w:val="00914952"/>
    <w:rsid w:val="009149FE"/>
    <w:rsid w:val="00914A2D"/>
    <w:rsid w:val="00914B26"/>
    <w:rsid w:val="0091514D"/>
    <w:rsid w:val="009157E1"/>
    <w:rsid w:val="00915F37"/>
    <w:rsid w:val="00916304"/>
    <w:rsid w:val="009163C4"/>
    <w:rsid w:val="009166E7"/>
    <w:rsid w:val="0091673E"/>
    <w:rsid w:val="00916790"/>
    <w:rsid w:val="009169FD"/>
    <w:rsid w:val="00916D20"/>
    <w:rsid w:val="00916D4A"/>
    <w:rsid w:val="00916E8E"/>
    <w:rsid w:val="009170AA"/>
    <w:rsid w:val="00917336"/>
    <w:rsid w:val="009173A0"/>
    <w:rsid w:val="00917531"/>
    <w:rsid w:val="0091760F"/>
    <w:rsid w:val="009176A5"/>
    <w:rsid w:val="009176AE"/>
    <w:rsid w:val="0091778C"/>
    <w:rsid w:val="00917813"/>
    <w:rsid w:val="00917EE3"/>
    <w:rsid w:val="00917F03"/>
    <w:rsid w:val="00920146"/>
    <w:rsid w:val="00920194"/>
    <w:rsid w:val="00920462"/>
    <w:rsid w:val="009205A9"/>
    <w:rsid w:val="00920671"/>
    <w:rsid w:val="009207B9"/>
    <w:rsid w:val="00920912"/>
    <w:rsid w:val="00920B4E"/>
    <w:rsid w:val="00920BCA"/>
    <w:rsid w:val="00920C0D"/>
    <w:rsid w:val="00920CE9"/>
    <w:rsid w:val="00920CF4"/>
    <w:rsid w:val="00920D1A"/>
    <w:rsid w:val="00920EED"/>
    <w:rsid w:val="009214D8"/>
    <w:rsid w:val="009216BF"/>
    <w:rsid w:val="009219FB"/>
    <w:rsid w:val="009220E2"/>
    <w:rsid w:val="0092246A"/>
    <w:rsid w:val="0092253C"/>
    <w:rsid w:val="00922C3E"/>
    <w:rsid w:val="00922CB8"/>
    <w:rsid w:val="00922F9D"/>
    <w:rsid w:val="00923017"/>
    <w:rsid w:val="009230B3"/>
    <w:rsid w:val="009231BD"/>
    <w:rsid w:val="00923685"/>
    <w:rsid w:val="009236AE"/>
    <w:rsid w:val="009237D0"/>
    <w:rsid w:val="00923C8B"/>
    <w:rsid w:val="00924186"/>
    <w:rsid w:val="00924272"/>
    <w:rsid w:val="009244D7"/>
    <w:rsid w:val="00924646"/>
    <w:rsid w:val="009246A7"/>
    <w:rsid w:val="00924906"/>
    <w:rsid w:val="0092499F"/>
    <w:rsid w:val="009249FC"/>
    <w:rsid w:val="00924A3B"/>
    <w:rsid w:val="00925003"/>
    <w:rsid w:val="00925320"/>
    <w:rsid w:val="009257A5"/>
    <w:rsid w:val="0092593C"/>
    <w:rsid w:val="00925A74"/>
    <w:rsid w:val="00925B08"/>
    <w:rsid w:val="00925BE6"/>
    <w:rsid w:val="00925CD0"/>
    <w:rsid w:val="00925E32"/>
    <w:rsid w:val="00925FD2"/>
    <w:rsid w:val="00926112"/>
    <w:rsid w:val="0092612C"/>
    <w:rsid w:val="00926A1A"/>
    <w:rsid w:val="00926A66"/>
    <w:rsid w:val="00926B0D"/>
    <w:rsid w:val="00926B69"/>
    <w:rsid w:val="009270CB"/>
    <w:rsid w:val="00927376"/>
    <w:rsid w:val="00927453"/>
    <w:rsid w:val="009275F4"/>
    <w:rsid w:val="00927610"/>
    <w:rsid w:val="00927969"/>
    <w:rsid w:val="00927A1F"/>
    <w:rsid w:val="00927D70"/>
    <w:rsid w:val="00927DF6"/>
    <w:rsid w:val="00927E6F"/>
    <w:rsid w:val="00930288"/>
    <w:rsid w:val="0093030C"/>
    <w:rsid w:val="00930B2F"/>
    <w:rsid w:val="0093137F"/>
    <w:rsid w:val="00931447"/>
    <w:rsid w:val="009314D8"/>
    <w:rsid w:val="00931D7D"/>
    <w:rsid w:val="00931FC2"/>
    <w:rsid w:val="009324D0"/>
    <w:rsid w:val="0093254F"/>
    <w:rsid w:val="009327B3"/>
    <w:rsid w:val="00932B08"/>
    <w:rsid w:val="00932DBF"/>
    <w:rsid w:val="00933007"/>
    <w:rsid w:val="009334A5"/>
    <w:rsid w:val="009335BB"/>
    <w:rsid w:val="009339F0"/>
    <w:rsid w:val="00933CEA"/>
    <w:rsid w:val="00933DB8"/>
    <w:rsid w:val="009340C0"/>
    <w:rsid w:val="0093432A"/>
    <w:rsid w:val="00934723"/>
    <w:rsid w:val="00934A36"/>
    <w:rsid w:val="00934ECD"/>
    <w:rsid w:val="00934F46"/>
    <w:rsid w:val="00934FE4"/>
    <w:rsid w:val="00935109"/>
    <w:rsid w:val="0093528A"/>
    <w:rsid w:val="009352AB"/>
    <w:rsid w:val="0093532D"/>
    <w:rsid w:val="0093552B"/>
    <w:rsid w:val="0093561C"/>
    <w:rsid w:val="00935696"/>
    <w:rsid w:val="009356F4"/>
    <w:rsid w:val="009357F9"/>
    <w:rsid w:val="0093595D"/>
    <w:rsid w:val="00935A17"/>
    <w:rsid w:val="00935B5D"/>
    <w:rsid w:val="00935BE9"/>
    <w:rsid w:val="00936894"/>
    <w:rsid w:val="00936B75"/>
    <w:rsid w:val="00936E4C"/>
    <w:rsid w:val="009371CE"/>
    <w:rsid w:val="00937766"/>
    <w:rsid w:val="009378A7"/>
    <w:rsid w:val="009378C5"/>
    <w:rsid w:val="00937ADD"/>
    <w:rsid w:val="00937D1A"/>
    <w:rsid w:val="00937EF0"/>
    <w:rsid w:val="009402CD"/>
    <w:rsid w:val="009408B6"/>
    <w:rsid w:val="0094093E"/>
    <w:rsid w:val="00941626"/>
    <w:rsid w:val="00941672"/>
    <w:rsid w:val="0094177F"/>
    <w:rsid w:val="0094191E"/>
    <w:rsid w:val="00941CDA"/>
    <w:rsid w:val="00941D64"/>
    <w:rsid w:val="00941E73"/>
    <w:rsid w:val="00942355"/>
    <w:rsid w:val="0094236E"/>
    <w:rsid w:val="0094237A"/>
    <w:rsid w:val="0094240F"/>
    <w:rsid w:val="00942A49"/>
    <w:rsid w:val="00942B0B"/>
    <w:rsid w:val="00942BBD"/>
    <w:rsid w:val="00942BD6"/>
    <w:rsid w:val="00942CF9"/>
    <w:rsid w:val="00942E21"/>
    <w:rsid w:val="0094325F"/>
    <w:rsid w:val="009432F2"/>
    <w:rsid w:val="00943548"/>
    <w:rsid w:val="009435BC"/>
    <w:rsid w:val="0094369C"/>
    <w:rsid w:val="00943AC3"/>
    <w:rsid w:val="00943E30"/>
    <w:rsid w:val="00943F1F"/>
    <w:rsid w:val="00943F5B"/>
    <w:rsid w:val="0094427F"/>
    <w:rsid w:val="00944510"/>
    <w:rsid w:val="00944BC4"/>
    <w:rsid w:val="00944D54"/>
    <w:rsid w:val="00944DD6"/>
    <w:rsid w:val="00944DE8"/>
    <w:rsid w:val="00944E4E"/>
    <w:rsid w:val="00944EB7"/>
    <w:rsid w:val="00945100"/>
    <w:rsid w:val="00945541"/>
    <w:rsid w:val="009457DA"/>
    <w:rsid w:val="0094592A"/>
    <w:rsid w:val="00945A76"/>
    <w:rsid w:val="00945FD3"/>
    <w:rsid w:val="0094608C"/>
    <w:rsid w:val="009463A4"/>
    <w:rsid w:val="009463BD"/>
    <w:rsid w:val="00946729"/>
    <w:rsid w:val="0094675F"/>
    <w:rsid w:val="00946982"/>
    <w:rsid w:val="00946A47"/>
    <w:rsid w:val="00946B25"/>
    <w:rsid w:val="00946C38"/>
    <w:rsid w:val="00946D47"/>
    <w:rsid w:val="00946DE7"/>
    <w:rsid w:val="00946E49"/>
    <w:rsid w:val="00947182"/>
    <w:rsid w:val="009471FE"/>
    <w:rsid w:val="00947262"/>
    <w:rsid w:val="0094756C"/>
    <w:rsid w:val="00947BEB"/>
    <w:rsid w:val="009500CF"/>
    <w:rsid w:val="00950355"/>
    <w:rsid w:val="00950498"/>
    <w:rsid w:val="00950713"/>
    <w:rsid w:val="00950A29"/>
    <w:rsid w:val="00950ADD"/>
    <w:rsid w:val="00950B45"/>
    <w:rsid w:val="00950EB1"/>
    <w:rsid w:val="009514D2"/>
    <w:rsid w:val="009514E3"/>
    <w:rsid w:val="00951787"/>
    <w:rsid w:val="00951BB2"/>
    <w:rsid w:val="009526FB"/>
    <w:rsid w:val="00952753"/>
    <w:rsid w:val="009528CD"/>
    <w:rsid w:val="0095299B"/>
    <w:rsid w:val="00953472"/>
    <w:rsid w:val="009535F5"/>
    <w:rsid w:val="0095371E"/>
    <w:rsid w:val="0095378F"/>
    <w:rsid w:val="009537E5"/>
    <w:rsid w:val="00953994"/>
    <w:rsid w:val="00953EB4"/>
    <w:rsid w:val="0095494C"/>
    <w:rsid w:val="00954A0C"/>
    <w:rsid w:val="00954DEA"/>
    <w:rsid w:val="00954E02"/>
    <w:rsid w:val="00954FF4"/>
    <w:rsid w:val="00955153"/>
    <w:rsid w:val="00955A7F"/>
    <w:rsid w:val="00955DA7"/>
    <w:rsid w:val="00955ECE"/>
    <w:rsid w:val="00956317"/>
    <w:rsid w:val="009567F6"/>
    <w:rsid w:val="00956BE8"/>
    <w:rsid w:val="00956DFB"/>
    <w:rsid w:val="009572C3"/>
    <w:rsid w:val="009573F9"/>
    <w:rsid w:val="00957456"/>
    <w:rsid w:val="009578BD"/>
    <w:rsid w:val="00957985"/>
    <w:rsid w:val="00957998"/>
    <w:rsid w:val="009600B1"/>
    <w:rsid w:val="009600D9"/>
    <w:rsid w:val="009606EB"/>
    <w:rsid w:val="009606EC"/>
    <w:rsid w:val="009609DD"/>
    <w:rsid w:val="00960BC2"/>
    <w:rsid w:val="00960C5D"/>
    <w:rsid w:val="00960CF6"/>
    <w:rsid w:val="00960E59"/>
    <w:rsid w:val="00960E98"/>
    <w:rsid w:val="00961123"/>
    <w:rsid w:val="009613A5"/>
    <w:rsid w:val="009615E4"/>
    <w:rsid w:val="00961D76"/>
    <w:rsid w:val="00961DB5"/>
    <w:rsid w:val="00961EFE"/>
    <w:rsid w:val="00961F55"/>
    <w:rsid w:val="00961F6F"/>
    <w:rsid w:val="00962193"/>
    <w:rsid w:val="00962257"/>
    <w:rsid w:val="00962629"/>
    <w:rsid w:val="009629AC"/>
    <w:rsid w:val="00962A0A"/>
    <w:rsid w:val="00962D88"/>
    <w:rsid w:val="0096339B"/>
    <w:rsid w:val="009635D3"/>
    <w:rsid w:val="00963928"/>
    <w:rsid w:val="00963A3F"/>
    <w:rsid w:val="00963A62"/>
    <w:rsid w:val="00963E68"/>
    <w:rsid w:val="009640E1"/>
    <w:rsid w:val="0096413D"/>
    <w:rsid w:val="00964194"/>
    <w:rsid w:val="009643A3"/>
    <w:rsid w:val="00964E5B"/>
    <w:rsid w:val="0096512A"/>
    <w:rsid w:val="009654DA"/>
    <w:rsid w:val="009656AE"/>
    <w:rsid w:val="0096572C"/>
    <w:rsid w:val="009657D2"/>
    <w:rsid w:val="00965B18"/>
    <w:rsid w:val="00965B75"/>
    <w:rsid w:val="00965BCC"/>
    <w:rsid w:val="009661FD"/>
    <w:rsid w:val="0096638A"/>
    <w:rsid w:val="009664E8"/>
    <w:rsid w:val="00966736"/>
    <w:rsid w:val="00966A8B"/>
    <w:rsid w:val="00966FFB"/>
    <w:rsid w:val="00967342"/>
    <w:rsid w:val="009673EE"/>
    <w:rsid w:val="009675C3"/>
    <w:rsid w:val="009677B7"/>
    <w:rsid w:val="009677F5"/>
    <w:rsid w:val="009679C1"/>
    <w:rsid w:val="00967F3A"/>
    <w:rsid w:val="00967FFD"/>
    <w:rsid w:val="00970510"/>
    <w:rsid w:val="00970879"/>
    <w:rsid w:val="0097096C"/>
    <w:rsid w:val="00970EDA"/>
    <w:rsid w:val="009712B9"/>
    <w:rsid w:val="0097178F"/>
    <w:rsid w:val="00971946"/>
    <w:rsid w:val="009720AB"/>
    <w:rsid w:val="00972634"/>
    <w:rsid w:val="00972768"/>
    <w:rsid w:val="00972B8C"/>
    <w:rsid w:val="00972BE4"/>
    <w:rsid w:val="00972C26"/>
    <w:rsid w:val="00972D38"/>
    <w:rsid w:val="00972EAC"/>
    <w:rsid w:val="0097355B"/>
    <w:rsid w:val="0097371C"/>
    <w:rsid w:val="009737B5"/>
    <w:rsid w:val="00973A0E"/>
    <w:rsid w:val="009740C4"/>
    <w:rsid w:val="009741E2"/>
    <w:rsid w:val="009741EE"/>
    <w:rsid w:val="00974297"/>
    <w:rsid w:val="0097436C"/>
    <w:rsid w:val="009743DE"/>
    <w:rsid w:val="00974687"/>
    <w:rsid w:val="009746DB"/>
    <w:rsid w:val="009747D3"/>
    <w:rsid w:val="00974FB4"/>
    <w:rsid w:val="009753B6"/>
    <w:rsid w:val="00975BD5"/>
    <w:rsid w:val="009760EE"/>
    <w:rsid w:val="009760FA"/>
    <w:rsid w:val="009769C1"/>
    <w:rsid w:val="00976B67"/>
    <w:rsid w:val="00976C04"/>
    <w:rsid w:val="00976C35"/>
    <w:rsid w:val="00976FC1"/>
    <w:rsid w:val="009771DB"/>
    <w:rsid w:val="00977319"/>
    <w:rsid w:val="00977AFB"/>
    <w:rsid w:val="00977B1F"/>
    <w:rsid w:val="00977C0C"/>
    <w:rsid w:val="00977E05"/>
    <w:rsid w:val="00977EDB"/>
    <w:rsid w:val="00977F34"/>
    <w:rsid w:val="00977F55"/>
    <w:rsid w:val="009800E3"/>
    <w:rsid w:val="009803AD"/>
    <w:rsid w:val="00980439"/>
    <w:rsid w:val="00980B13"/>
    <w:rsid w:val="009817B4"/>
    <w:rsid w:val="009818D3"/>
    <w:rsid w:val="00981A7C"/>
    <w:rsid w:val="00981D03"/>
    <w:rsid w:val="009829E0"/>
    <w:rsid w:val="00982ADE"/>
    <w:rsid w:val="00982BBC"/>
    <w:rsid w:val="00982E31"/>
    <w:rsid w:val="00982EDD"/>
    <w:rsid w:val="00983299"/>
    <w:rsid w:val="00983431"/>
    <w:rsid w:val="0098346A"/>
    <w:rsid w:val="00983B43"/>
    <w:rsid w:val="00983E9C"/>
    <w:rsid w:val="00983EE6"/>
    <w:rsid w:val="00983FB0"/>
    <w:rsid w:val="0098473B"/>
    <w:rsid w:val="00985169"/>
    <w:rsid w:val="009852E5"/>
    <w:rsid w:val="009853E2"/>
    <w:rsid w:val="0098575D"/>
    <w:rsid w:val="0098579C"/>
    <w:rsid w:val="009857AF"/>
    <w:rsid w:val="0098583E"/>
    <w:rsid w:val="00985966"/>
    <w:rsid w:val="00985F4B"/>
    <w:rsid w:val="00985FF8"/>
    <w:rsid w:val="0098602C"/>
    <w:rsid w:val="00986428"/>
    <w:rsid w:val="009866C9"/>
    <w:rsid w:val="009867F0"/>
    <w:rsid w:val="00986BB5"/>
    <w:rsid w:val="00986C34"/>
    <w:rsid w:val="00986C53"/>
    <w:rsid w:val="00986D9A"/>
    <w:rsid w:val="00986E55"/>
    <w:rsid w:val="009878B3"/>
    <w:rsid w:val="009879A0"/>
    <w:rsid w:val="00987A4A"/>
    <w:rsid w:val="00987E9D"/>
    <w:rsid w:val="00987EF4"/>
    <w:rsid w:val="00987F5B"/>
    <w:rsid w:val="00990316"/>
    <w:rsid w:val="00990593"/>
    <w:rsid w:val="0099076C"/>
    <w:rsid w:val="00990870"/>
    <w:rsid w:val="00990968"/>
    <w:rsid w:val="00990C8B"/>
    <w:rsid w:val="0099104D"/>
    <w:rsid w:val="00991071"/>
    <w:rsid w:val="009910AE"/>
    <w:rsid w:val="00991D40"/>
    <w:rsid w:val="00991D8B"/>
    <w:rsid w:val="00991E5B"/>
    <w:rsid w:val="009922F9"/>
    <w:rsid w:val="009924A9"/>
    <w:rsid w:val="00992722"/>
    <w:rsid w:val="00992BB9"/>
    <w:rsid w:val="00992DB8"/>
    <w:rsid w:val="009936A8"/>
    <w:rsid w:val="009938E6"/>
    <w:rsid w:val="00993B01"/>
    <w:rsid w:val="00993C87"/>
    <w:rsid w:val="00993F8C"/>
    <w:rsid w:val="00994874"/>
    <w:rsid w:val="00994A03"/>
    <w:rsid w:val="00994B8A"/>
    <w:rsid w:val="00994D1D"/>
    <w:rsid w:val="00994F7A"/>
    <w:rsid w:val="0099563D"/>
    <w:rsid w:val="0099575A"/>
    <w:rsid w:val="00995926"/>
    <w:rsid w:val="0099595C"/>
    <w:rsid w:val="00995CFA"/>
    <w:rsid w:val="00995D99"/>
    <w:rsid w:val="009961E0"/>
    <w:rsid w:val="0099648C"/>
    <w:rsid w:val="00996681"/>
    <w:rsid w:val="00996BE9"/>
    <w:rsid w:val="00996E45"/>
    <w:rsid w:val="00996FD3"/>
    <w:rsid w:val="00997025"/>
    <w:rsid w:val="00997133"/>
    <w:rsid w:val="009971D6"/>
    <w:rsid w:val="009976CC"/>
    <w:rsid w:val="00997D07"/>
    <w:rsid w:val="00997D37"/>
    <w:rsid w:val="00997DD7"/>
    <w:rsid w:val="009A0257"/>
    <w:rsid w:val="009A04B0"/>
    <w:rsid w:val="009A05A6"/>
    <w:rsid w:val="009A0C85"/>
    <w:rsid w:val="009A0CEA"/>
    <w:rsid w:val="009A0F77"/>
    <w:rsid w:val="009A11B8"/>
    <w:rsid w:val="009A12DE"/>
    <w:rsid w:val="009A1759"/>
    <w:rsid w:val="009A1B13"/>
    <w:rsid w:val="009A1BD5"/>
    <w:rsid w:val="009A1CED"/>
    <w:rsid w:val="009A1E32"/>
    <w:rsid w:val="009A1E5E"/>
    <w:rsid w:val="009A26BF"/>
    <w:rsid w:val="009A27FA"/>
    <w:rsid w:val="009A29FD"/>
    <w:rsid w:val="009A2AB0"/>
    <w:rsid w:val="009A2AF6"/>
    <w:rsid w:val="009A306F"/>
    <w:rsid w:val="009A3465"/>
    <w:rsid w:val="009A347E"/>
    <w:rsid w:val="009A37FB"/>
    <w:rsid w:val="009A3C35"/>
    <w:rsid w:val="009A3CAE"/>
    <w:rsid w:val="009A3EA0"/>
    <w:rsid w:val="009A400E"/>
    <w:rsid w:val="009A410F"/>
    <w:rsid w:val="009A4363"/>
    <w:rsid w:val="009A4416"/>
    <w:rsid w:val="009A4449"/>
    <w:rsid w:val="009A45A6"/>
    <w:rsid w:val="009A489E"/>
    <w:rsid w:val="009A4905"/>
    <w:rsid w:val="009A4C15"/>
    <w:rsid w:val="009A538D"/>
    <w:rsid w:val="009A5400"/>
    <w:rsid w:val="009A5440"/>
    <w:rsid w:val="009A5464"/>
    <w:rsid w:val="009A58D1"/>
    <w:rsid w:val="009A59D4"/>
    <w:rsid w:val="009A5C0C"/>
    <w:rsid w:val="009A5FCC"/>
    <w:rsid w:val="009A6056"/>
    <w:rsid w:val="009A61EB"/>
    <w:rsid w:val="009A6303"/>
    <w:rsid w:val="009A6327"/>
    <w:rsid w:val="009A6711"/>
    <w:rsid w:val="009A6AD3"/>
    <w:rsid w:val="009A6E4F"/>
    <w:rsid w:val="009A70BC"/>
    <w:rsid w:val="009A7C0D"/>
    <w:rsid w:val="009A7DBD"/>
    <w:rsid w:val="009B01B4"/>
    <w:rsid w:val="009B032F"/>
    <w:rsid w:val="009B033F"/>
    <w:rsid w:val="009B061E"/>
    <w:rsid w:val="009B06B5"/>
    <w:rsid w:val="009B0A00"/>
    <w:rsid w:val="009B0C5B"/>
    <w:rsid w:val="009B11AD"/>
    <w:rsid w:val="009B1328"/>
    <w:rsid w:val="009B1580"/>
    <w:rsid w:val="009B1CEA"/>
    <w:rsid w:val="009B1CF0"/>
    <w:rsid w:val="009B1DF8"/>
    <w:rsid w:val="009B1FA2"/>
    <w:rsid w:val="009B23BB"/>
    <w:rsid w:val="009B2559"/>
    <w:rsid w:val="009B2603"/>
    <w:rsid w:val="009B3149"/>
    <w:rsid w:val="009B32C9"/>
    <w:rsid w:val="009B371D"/>
    <w:rsid w:val="009B3DA2"/>
    <w:rsid w:val="009B3E02"/>
    <w:rsid w:val="009B41FF"/>
    <w:rsid w:val="009B4310"/>
    <w:rsid w:val="009B4569"/>
    <w:rsid w:val="009B480A"/>
    <w:rsid w:val="009B4E33"/>
    <w:rsid w:val="009B4E63"/>
    <w:rsid w:val="009B5350"/>
    <w:rsid w:val="009B54D9"/>
    <w:rsid w:val="009B5CBC"/>
    <w:rsid w:val="009B5DC6"/>
    <w:rsid w:val="009B5E22"/>
    <w:rsid w:val="009B5E75"/>
    <w:rsid w:val="009B5FF0"/>
    <w:rsid w:val="009B61A5"/>
    <w:rsid w:val="009B63C5"/>
    <w:rsid w:val="009B673E"/>
    <w:rsid w:val="009B6B41"/>
    <w:rsid w:val="009B6C37"/>
    <w:rsid w:val="009B6D36"/>
    <w:rsid w:val="009B6F5D"/>
    <w:rsid w:val="009B70D0"/>
    <w:rsid w:val="009B7477"/>
    <w:rsid w:val="009B7612"/>
    <w:rsid w:val="009B7A84"/>
    <w:rsid w:val="009B7D9F"/>
    <w:rsid w:val="009C0234"/>
    <w:rsid w:val="009C0279"/>
    <w:rsid w:val="009C0346"/>
    <w:rsid w:val="009C0499"/>
    <w:rsid w:val="009C04CD"/>
    <w:rsid w:val="009C0627"/>
    <w:rsid w:val="009C0770"/>
    <w:rsid w:val="009C07C6"/>
    <w:rsid w:val="009C0A97"/>
    <w:rsid w:val="009C0BFE"/>
    <w:rsid w:val="009C0E1E"/>
    <w:rsid w:val="009C16F6"/>
    <w:rsid w:val="009C1AF7"/>
    <w:rsid w:val="009C1D48"/>
    <w:rsid w:val="009C1FF4"/>
    <w:rsid w:val="009C2209"/>
    <w:rsid w:val="009C22F4"/>
    <w:rsid w:val="009C22F7"/>
    <w:rsid w:val="009C235C"/>
    <w:rsid w:val="009C236D"/>
    <w:rsid w:val="009C2380"/>
    <w:rsid w:val="009C270C"/>
    <w:rsid w:val="009C2835"/>
    <w:rsid w:val="009C2F38"/>
    <w:rsid w:val="009C2FA3"/>
    <w:rsid w:val="009C39C4"/>
    <w:rsid w:val="009C3C5F"/>
    <w:rsid w:val="009C3DB4"/>
    <w:rsid w:val="009C3E30"/>
    <w:rsid w:val="009C4614"/>
    <w:rsid w:val="009C4993"/>
    <w:rsid w:val="009C4A11"/>
    <w:rsid w:val="009C4AA6"/>
    <w:rsid w:val="009C4ABC"/>
    <w:rsid w:val="009C5186"/>
    <w:rsid w:val="009C52F2"/>
    <w:rsid w:val="009C542B"/>
    <w:rsid w:val="009C563D"/>
    <w:rsid w:val="009C58E0"/>
    <w:rsid w:val="009C5D62"/>
    <w:rsid w:val="009C60CD"/>
    <w:rsid w:val="009C6CBE"/>
    <w:rsid w:val="009C6CEE"/>
    <w:rsid w:val="009C6DB3"/>
    <w:rsid w:val="009C6F21"/>
    <w:rsid w:val="009C7162"/>
    <w:rsid w:val="009C7525"/>
    <w:rsid w:val="009C78AD"/>
    <w:rsid w:val="009C79FE"/>
    <w:rsid w:val="009C7A8F"/>
    <w:rsid w:val="009C7B91"/>
    <w:rsid w:val="009C7D72"/>
    <w:rsid w:val="009C7DD6"/>
    <w:rsid w:val="009D0318"/>
    <w:rsid w:val="009D047B"/>
    <w:rsid w:val="009D04B0"/>
    <w:rsid w:val="009D06D8"/>
    <w:rsid w:val="009D0761"/>
    <w:rsid w:val="009D079F"/>
    <w:rsid w:val="009D0F15"/>
    <w:rsid w:val="009D1046"/>
    <w:rsid w:val="009D1167"/>
    <w:rsid w:val="009D1298"/>
    <w:rsid w:val="009D1894"/>
    <w:rsid w:val="009D1B3C"/>
    <w:rsid w:val="009D1C0C"/>
    <w:rsid w:val="009D1DF3"/>
    <w:rsid w:val="009D1FD9"/>
    <w:rsid w:val="009D20BE"/>
    <w:rsid w:val="009D21CC"/>
    <w:rsid w:val="009D21DB"/>
    <w:rsid w:val="009D2A38"/>
    <w:rsid w:val="009D2A79"/>
    <w:rsid w:val="009D2ACD"/>
    <w:rsid w:val="009D3232"/>
    <w:rsid w:val="009D3499"/>
    <w:rsid w:val="009D34E4"/>
    <w:rsid w:val="009D3556"/>
    <w:rsid w:val="009D3A6F"/>
    <w:rsid w:val="009D3AEE"/>
    <w:rsid w:val="009D3B7F"/>
    <w:rsid w:val="009D3BA0"/>
    <w:rsid w:val="009D3DD3"/>
    <w:rsid w:val="009D3F0E"/>
    <w:rsid w:val="009D3F9E"/>
    <w:rsid w:val="009D4363"/>
    <w:rsid w:val="009D439D"/>
    <w:rsid w:val="009D45AE"/>
    <w:rsid w:val="009D4639"/>
    <w:rsid w:val="009D4642"/>
    <w:rsid w:val="009D46AD"/>
    <w:rsid w:val="009D470D"/>
    <w:rsid w:val="009D4808"/>
    <w:rsid w:val="009D4882"/>
    <w:rsid w:val="009D4D79"/>
    <w:rsid w:val="009D503A"/>
    <w:rsid w:val="009D5A5F"/>
    <w:rsid w:val="009D5BEE"/>
    <w:rsid w:val="009D5ED0"/>
    <w:rsid w:val="009D5EE2"/>
    <w:rsid w:val="009D774C"/>
    <w:rsid w:val="009D7ABD"/>
    <w:rsid w:val="009D7EC2"/>
    <w:rsid w:val="009E0148"/>
    <w:rsid w:val="009E0317"/>
    <w:rsid w:val="009E0454"/>
    <w:rsid w:val="009E09F1"/>
    <w:rsid w:val="009E1863"/>
    <w:rsid w:val="009E1A50"/>
    <w:rsid w:val="009E1A61"/>
    <w:rsid w:val="009E1BA6"/>
    <w:rsid w:val="009E1C23"/>
    <w:rsid w:val="009E1CFC"/>
    <w:rsid w:val="009E1DF9"/>
    <w:rsid w:val="009E1E3B"/>
    <w:rsid w:val="009E2477"/>
    <w:rsid w:val="009E2AB4"/>
    <w:rsid w:val="009E2B6B"/>
    <w:rsid w:val="009E2CDD"/>
    <w:rsid w:val="009E2D12"/>
    <w:rsid w:val="009E329F"/>
    <w:rsid w:val="009E335C"/>
    <w:rsid w:val="009E356D"/>
    <w:rsid w:val="009E382B"/>
    <w:rsid w:val="009E382E"/>
    <w:rsid w:val="009E39E6"/>
    <w:rsid w:val="009E3CF6"/>
    <w:rsid w:val="009E3E4B"/>
    <w:rsid w:val="009E4814"/>
    <w:rsid w:val="009E49C4"/>
    <w:rsid w:val="009E4AA5"/>
    <w:rsid w:val="009E4B0A"/>
    <w:rsid w:val="009E4B12"/>
    <w:rsid w:val="009E4E8D"/>
    <w:rsid w:val="009E5024"/>
    <w:rsid w:val="009E5068"/>
    <w:rsid w:val="009E5711"/>
    <w:rsid w:val="009E5752"/>
    <w:rsid w:val="009E5A38"/>
    <w:rsid w:val="009E6251"/>
    <w:rsid w:val="009E65CE"/>
    <w:rsid w:val="009E69E9"/>
    <w:rsid w:val="009E6BBF"/>
    <w:rsid w:val="009E73BF"/>
    <w:rsid w:val="009E76AD"/>
    <w:rsid w:val="009E76C6"/>
    <w:rsid w:val="009E7874"/>
    <w:rsid w:val="009E78D3"/>
    <w:rsid w:val="009E791D"/>
    <w:rsid w:val="009E7967"/>
    <w:rsid w:val="009E7BB5"/>
    <w:rsid w:val="009E7FC5"/>
    <w:rsid w:val="009F00A5"/>
    <w:rsid w:val="009F02D7"/>
    <w:rsid w:val="009F060E"/>
    <w:rsid w:val="009F06BF"/>
    <w:rsid w:val="009F0DFF"/>
    <w:rsid w:val="009F0EB9"/>
    <w:rsid w:val="009F116D"/>
    <w:rsid w:val="009F159C"/>
    <w:rsid w:val="009F184C"/>
    <w:rsid w:val="009F1927"/>
    <w:rsid w:val="009F1951"/>
    <w:rsid w:val="009F1A0C"/>
    <w:rsid w:val="009F1A6E"/>
    <w:rsid w:val="009F1B15"/>
    <w:rsid w:val="009F201A"/>
    <w:rsid w:val="009F20AE"/>
    <w:rsid w:val="009F20DD"/>
    <w:rsid w:val="009F216E"/>
    <w:rsid w:val="009F2242"/>
    <w:rsid w:val="009F23E9"/>
    <w:rsid w:val="009F299B"/>
    <w:rsid w:val="009F2A13"/>
    <w:rsid w:val="009F2CD5"/>
    <w:rsid w:val="009F32D5"/>
    <w:rsid w:val="009F335E"/>
    <w:rsid w:val="009F375B"/>
    <w:rsid w:val="009F37B7"/>
    <w:rsid w:val="009F385B"/>
    <w:rsid w:val="009F3E8F"/>
    <w:rsid w:val="009F46D2"/>
    <w:rsid w:val="009F499E"/>
    <w:rsid w:val="009F4B9B"/>
    <w:rsid w:val="009F4E41"/>
    <w:rsid w:val="009F5E66"/>
    <w:rsid w:val="009F5E95"/>
    <w:rsid w:val="009F5EC8"/>
    <w:rsid w:val="009F6183"/>
    <w:rsid w:val="009F63B9"/>
    <w:rsid w:val="009F687B"/>
    <w:rsid w:val="009F6CB0"/>
    <w:rsid w:val="009F6DAF"/>
    <w:rsid w:val="009F737A"/>
    <w:rsid w:val="009F7475"/>
    <w:rsid w:val="009F79AD"/>
    <w:rsid w:val="009F7A73"/>
    <w:rsid w:val="009F7D51"/>
    <w:rsid w:val="009F7E39"/>
    <w:rsid w:val="009F7FC5"/>
    <w:rsid w:val="009F7FF4"/>
    <w:rsid w:val="00A0012B"/>
    <w:rsid w:val="00A0067D"/>
    <w:rsid w:val="00A008D5"/>
    <w:rsid w:val="00A0090F"/>
    <w:rsid w:val="00A01013"/>
    <w:rsid w:val="00A0112B"/>
    <w:rsid w:val="00A01183"/>
    <w:rsid w:val="00A013A8"/>
    <w:rsid w:val="00A013EA"/>
    <w:rsid w:val="00A0151E"/>
    <w:rsid w:val="00A0193E"/>
    <w:rsid w:val="00A01FE4"/>
    <w:rsid w:val="00A02250"/>
    <w:rsid w:val="00A0229F"/>
    <w:rsid w:val="00A02326"/>
    <w:rsid w:val="00A02358"/>
    <w:rsid w:val="00A02675"/>
    <w:rsid w:val="00A026A3"/>
    <w:rsid w:val="00A026CB"/>
    <w:rsid w:val="00A027F7"/>
    <w:rsid w:val="00A028D5"/>
    <w:rsid w:val="00A02CF5"/>
    <w:rsid w:val="00A02E0A"/>
    <w:rsid w:val="00A0340D"/>
    <w:rsid w:val="00A0367D"/>
    <w:rsid w:val="00A0369C"/>
    <w:rsid w:val="00A03A94"/>
    <w:rsid w:val="00A03B05"/>
    <w:rsid w:val="00A03CEC"/>
    <w:rsid w:val="00A03D07"/>
    <w:rsid w:val="00A04629"/>
    <w:rsid w:val="00A04BA7"/>
    <w:rsid w:val="00A04BC5"/>
    <w:rsid w:val="00A057FD"/>
    <w:rsid w:val="00A058CB"/>
    <w:rsid w:val="00A058D5"/>
    <w:rsid w:val="00A05D50"/>
    <w:rsid w:val="00A05DD6"/>
    <w:rsid w:val="00A05E38"/>
    <w:rsid w:val="00A0623A"/>
    <w:rsid w:val="00A064C8"/>
    <w:rsid w:val="00A0661D"/>
    <w:rsid w:val="00A069FE"/>
    <w:rsid w:val="00A06C9A"/>
    <w:rsid w:val="00A06D38"/>
    <w:rsid w:val="00A06DAB"/>
    <w:rsid w:val="00A0735A"/>
    <w:rsid w:val="00A0740D"/>
    <w:rsid w:val="00A077D7"/>
    <w:rsid w:val="00A07ADD"/>
    <w:rsid w:val="00A07B72"/>
    <w:rsid w:val="00A07E6A"/>
    <w:rsid w:val="00A07E82"/>
    <w:rsid w:val="00A07EAC"/>
    <w:rsid w:val="00A1000C"/>
    <w:rsid w:val="00A10187"/>
    <w:rsid w:val="00A1021F"/>
    <w:rsid w:val="00A1030A"/>
    <w:rsid w:val="00A10432"/>
    <w:rsid w:val="00A10AF7"/>
    <w:rsid w:val="00A10B0D"/>
    <w:rsid w:val="00A10D4B"/>
    <w:rsid w:val="00A10F04"/>
    <w:rsid w:val="00A10F91"/>
    <w:rsid w:val="00A113F2"/>
    <w:rsid w:val="00A114F4"/>
    <w:rsid w:val="00A11963"/>
    <w:rsid w:val="00A11AA9"/>
    <w:rsid w:val="00A11AF3"/>
    <w:rsid w:val="00A11FF7"/>
    <w:rsid w:val="00A11FF9"/>
    <w:rsid w:val="00A12126"/>
    <w:rsid w:val="00A12CDC"/>
    <w:rsid w:val="00A12E6D"/>
    <w:rsid w:val="00A13038"/>
    <w:rsid w:val="00A131D7"/>
    <w:rsid w:val="00A1334C"/>
    <w:rsid w:val="00A13472"/>
    <w:rsid w:val="00A13885"/>
    <w:rsid w:val="00A13C5F"/>
    <w:rsid w:val="00A13C9E"/>
    <w:rsid w:val="00A13FFF"/>
    <w:rsid w:val="00A14804"/>
    <w:rsid w:val="00A14C52"/>
    <w:rsid w:val="00A14E02"/>
    <w:rsid w:val="00A14E22"/>
    <w:rsid w:val="00A15150"/>
    <w:rsid w:val="00A153A8"/>
    <w:rsid w:val="00A15502"/>
    <w:rsid w:val="00A15672"/>
    <w:rsid w:val="00A15834"/>
    <w:rsid w:val="00A15923"/>
    <w:rsid w:val="00A1592A"/>
    <w:rsid w:val="00A15AB3"/>
    <w:rsid w:val="00A15DFE"/>
    <w:rsid w:val="00A15FFA"/>
    <w:rsid w:val="00A161DF"/>
    <w:rsid w:val="00A16200"/>
    <w:rsid w:val="00A168CA"/>
    <w:rsid w:val="00A16902"/>
    <w:rsid w:val="00A16D4C"/>
    <w:rsid w:val="00A16F85"/>
    <w:rsid w:val="00A16FCD"/>
    <w:rsid w:val="00A172E6"/>
    <w:rsid w:val="00A1739B"/>
    <w:rsid w:val="00A175DA"/>
    <w:rsid w:val="00A17681"/>
    <w:rsid w:val="00A17C2E"/>
    <w:rsid w:val="00A17D3B"/>
    <w:rsid w:val="00A17D45"/>
    <w:rsid w:val="00A17F11"/>
    <w:rsid w:val="00A200F9"/>
    <w:rsid w:val="00A204A5"/>
    <w:rsid w:val="00A20840"/>
    <w:rsid w:val="00A2084A"/>
    <w:rsid w:val="00A2084C"/>
    <w:rsid w:val="00A20989"/>
    <w:rsid w:val="00A209ED"/>
    <w:rsid w:val="00A20B58"/>
    <w:rsid w:val="00A210D6"/>
    <w:rsid w:val="00A2167E"/>
    <w:rsid w:val="00A21BF2"/>
    <w:rsid w:val="00A21EB0"/>
    <w:rsid w:val="00A221EB"/>
    <w:rsid w:val="00A2266A"/>
    <w:rsid w:val="00A227CE"/>
    <w:rsid w:val="00A22A39"/>
    <w:rsid w:val="00A22AD3"/>
    <w:rsid w:val="00A232A1"/>
    <w:rsid w:val="00A23406"/>
    <w:rsid w:val="00A235F1"/>
    <w:rsid w:val="00A23B7F"/>
    <w:rsid w:val="00A23CB7"/>
    <w:rsid w:val="00A23E0D"/>
    <w:rsid w:val="00A23E3C"/>
    <w:rsid w:val="00A2406A"/>
    <w:rsid w:val="00A240C9"/>
    <w:rsid w:val="00A242AD"/>
    <w:rsid w:val="00A244A1"/>
    <w:rsid w:val="00A247C5"/>
    <w:rsid w:val="00A25047"/>
    <w:rsid w:val="00A2514C"/>
    <w:rsid w:val="00A2541C"/>
    <w:rsid w:val="00A25692"/>
    <w:rsid w:val="00A2584D"/>
    <w:rsid w:val="00A25993"/>
    <w:rsid w:val="00A25A75"/>
    <w:rsid w:val="00A25C45"/>
    <w:rsid w:val="00A25CDE"/>
    <w:rsid w:val="00A25EA9"/>
    <w:rsid w:val="00A2606A"/>
    <w:rsid w:val="00A2606E"/>
    <w:rsid w:val="00A2607D"/>
    <w:rsid w:val="00A2611E"/>
    <w:rsid w:val="00A261A7"/>
    <w:rsid w:val="00A26278"/>
    <w:rsid w:val="00A26B1B"/>
    <w:rsid w:val="00A26C6C"/>
    <w:rsid w:val="00A27181"/>
    <w:rsid w:val="00A272A5"/>
    <w:rsid w:val="00A27924"/>
    <w:rsid w:val="00A27A44"/>
    <w:rsid w:val="00A27E80"/>
    <w:rsid w:val="00A30166"/>
    <w:rsid w:val="00A302F8"/>
    <w:rsid w:val="00A30656"/>
    <w:rsid w:val="00A30FDA"/>
    <w:rsid w:val="00A31060"/>
    <w:rsid w:val="00A311D3"/>
    <w:rsid w:val="00A313C1"/>
    <w:rsid w:val="00A313DD"/>
    <w:rsid w:val="00A316A1"/>
    <w:rsid w:val="00A316B9"/>
    <w:rsid w:val="00A31958"/>
    <w:rsid w:val="00A31D55"/>
    <w:rsid w:val="00A320B0"/>
    <w:rsid w:val="00A321AE"/>
    <w:rsid w:val="00A32233"/>
    <w:rsid w:val="00A32693"/>
    <w:rsid w:val="00A32AA1"/>
    <w:rsid w:val="00A32B40"/>
    <w:rsid w:val="00A32CBD"/>
    <w:rsid w:val="00A33210"/>
    <w:rsid w:val="00A335EA"/>
    <w:rsid w:val="00A33872"/>
    <w:rsid w:val="00A33986"/>
    <w:rsid w:val="00A33F9A"/>
    <w:rsid w:val="00A33FA9"/>
    <w:rsid w:val="00A34AE5"/>
    <w:rsid w:val="00A34FAB"/>
    <w:rsid w:val="00A35563"/>
    <w:rsid w:val="00A356D9"/>
    <w:rsid w:val="00A3581D"/>
    <w:rsid w:val="00A35B88"/>
    <w:rsid w:val="00A35D32"/>
    <w:rsid w:val="00A36191"/>
    <w:rsid w:val="00A36201"/>
    <w:rsid w:val="00A36A35"/>
    <w:rsid w:val="00A36ECA"/>
    <w:rsid w:val="00A37016"/>
    <w:rsid w:val="00A37140"/>
    <w:rsid w:val="00A372C4"/>
    <w:rsid w:val="00A375E9"/>
    <w:rsid w:val="00A37FA7"/>
    <w:rsid w:val="00A37FC4"/>
    <w:rsid w:val="00A37FFC"/>
    <w:rsid w:val="00A4038C"/>
    <w:rsid w:val="00A406DB"/>
    <w:rsid w:val="00A40963"/>
    <w:rsid w:val="00A410BF"/>
    <w:rsid w:val="00A41124"/>
    <w:rsid w:val="00A417B4"/>
    <w:rsid w:val="00A41809"/>
    <w:rsid w:val="00A41991"/>
    <w:rsid w:val="00A419C7"/>
    <w:rsid w:val="00A41A24"/>
    <w:rsid w:val="00A41A62"/>
    <w:rsid w:val="00A41CFA"/>
    <w:rsid w:val="00A421E5"/>
    <w:rsid w:val="00A421EA"/>
    <w:rsid w:val="00A422AA"/>
    <w:rsid w:val="00A423EC"/>
    <w:rsid w:val="00A42549"/>
    <w:rsid w:val="00A4264E"/>
    <w:rsid w:val="00A42974"/>
    <w:rsid w:val="00A42A85"/>
    <w:rsid w:val="00A42BAB"/>
    <w:rsid w:val="00A42C22"/>
    <w:rsid w:val="00A42C5F"/>
    <w:rsid w:val="00A42E2F"/>
    <w:rsid w:val="00A42FA9"/>
    <w:rsid w:val="00A4338E"/>
    <w:rsid w:val="00A43902"/>
    <w:rsid w:val="00A43E83"/>
    <w:rsid w:val="00A442A4"/>
    <w:rsid w:val="00A44382"/>
    <w:rsid w:val="00A443E2"/>
    <w:rsid w:val="00A4455F"/>
    <w:rsid w:val="00A4477B"/>
    <w:rsid w:val="00A448AB"/>
    <w:rsid w:val="00A44939"/>
    <w:rsid w:val="00A44B41"/>
    <w:rsid w:val="00A44BC8"/>
    <w:rsid w:val="00A44DA8"/>
    <w:rsid w:val="00A44F19"/>
    <w:rsid w:val="00A45214"/>
    <w:rsid w:val="00A45568"/>
    <w:rsid w:val="00A4573D"/>
    <w:rsid w:val="00A4593E"/>
    <w:rsid w:val="00A45C96"/>
    <w:rsid w:val="00A46078"/>
    <w:rsid w:val="00A4634C"/>
    <w:rsid w:val="00A465AC"/>
    <w:rsid w:val="00A46851"/>
    <w:rsid w:val="00A46A3C"/>
    <w:rsid w:val="00A46AEC"/>
    <w:rsid w:val="00A46EF0"/>
    <w:rsid w:val="00A46F3D"/>
    <w:rsid w:val="00A4709C"/>
    <w:rsid w:val="00A47149"/>
    <w:rsid w:val="00A47154"/>
    <w:rsid w:val="00A4717F"/>
    <w:rsid w:val="00A4722A"/>
    <w:rsid w:val="00A500E8"/>
    <w:rsid w:val="00A5050B"/>
    <w:rsid w:val="00A50588"/>
    <w:rsid w:val="00A50764"/>
    <w:rsid w:val="00A51207"/>
    <w:rsid w:val="00A51229"/>
    <w:rsid w:val="00A51236"/>
    <w:rsid w:val="00A5132B"/>
    <w:rsid w:val="00A51354"/>
    <w:rsid w:val="00A5138B"/>
    <w:rsid w:val="00A515A1"/>
    <w:rsid w:val="00A5165A"/>
    <w:rsid w:val="00A516C6"/>
    <w:rsid w:val="00A51771"/>
    <w:rsid w:val="00A518F0"/>
    <w:rsid w:val="00A51ADC"/>
    <w:rsid w:val="00A51D71"/>
    <w:rsid w:val="00A51DE4"/>
    <w:rsid w:val="00A51EAB"/>
    <w:rsid w:val="00A521C7"/>
    <w:rsid w:val="00A528E5"/>
    <w:rsid w:val="00A529AF"/>
    <w:rsid w:val="00A529F4"/>
    <w:rsid w:val="00A52B32"/>
    <w:rsid w:val="00A52C20"/>
    <w:rsid w:val="00A52F60"/>
    <w:rsid w:val="00A530D7"/>
    <w:rsid w:val="00A5314B"/>
    <w:rsid w:val="00A53495"/>
    <w:rsid w:val="00A535D0"/>
    <w:rsid w:val="00A53901"/>
    <w:rsid w:val="00A5394A"/>
    <w:rsid w:val="00A53AFD"/>
    <w:rsid w:val="00A53B4A"/>
    <w:rsid w:val="00A53C41"/>
    <w:rsid w:val="00A53D3A"/>
    <w:rsid w:val="00A53E5E"/>
    <w:rsid w:val="00A543B5"/>
    <w:rsid w:val="00A543F9"/>
    <w:rsid w:val="00A549B2"/>
    <w:rsid w:val="00A54BBA"/>
    <w:rsid w:val="00A54BCD"/>
    <w:rsid w:val="00A54BE6"/>
    <w:rsid w:val="00A5523A"/>
    <w:rsid w:val="00A55297"/>
    <w:rsid w:val="00A557B2"/>
    <w:rsid w:val="00A55839"/>
    <w:rsid w:val="00A558EC"/>
    <w:rsid w:val="00A55909"/>
    <w:rsid w:val="00A55AC2"/>
    <w:rsid w:val="00A55BB4"/>
    <w:rsid w:val="00A55C83"/>
    <w:rsid w:val="00A55DBD"/>
    <w:rsid w:val="00A55E6A"/>
    <w:rsid w:val="00A56114"/>
    <w:rsid w:val="00A56F78"/>
    <w:rsid w:val="00A56FE4"/>
    <w:rsid w:val="00A574CA"/>
    <w:rsid w:val="00A600A6"/>
    <w:rsid w:val="00A6013E"/>
    <w:rsid w:val="00A60359"/>
    <w:rsid w:val="00A60398"/>
    <w:rsid w:val="00A605D1"/>
    <w:rsid w:val="00A60935"/>
    <w:rsid w:val="00A60B40"/>
    <w:rsid w:val="00A60D96"/>
    <w:rsid w:val="00A60FEA"/>
    <w:rsid w:val="00A613F5"/>
    <w:rsid w:val="00A615C6"/>
    <w:rsid w:val="00A616F3"/>
    <w:rsid w:val="00A61904"/>
    <w:rsid w:val="00A62155"/>
    <w:rsid w:val="00A62245"/>
    <w:rsid w:val="00A62340"/>
    <w:rsid w:val="00A623B3"/>
    <w:rsid w:val="00A62527"/>
    <w:rsid w:val="00A626FD"/>
    <w:rsid w:val="00A62928"/>
    <w:rsid w:val="00A63017"/>
    <w:rsid w:val="00A632FE"/>
    <w:rsid w:val="00A6386E"/>
    <w:rsid w:val="00A638E2"/>
    <w:rsid w:val="00A63961"/>
    <w:rsid w:val="00A63B17"/>
    <w:rsid w:val="00A63DA8"/>
    <w:rsid w:val="00A63F5B"/>
    <w:rsid w:val="00A63F86"/>
    <w:rsid w:val="00A6443C"/>
    <w:rsid w:val="00A64BE5"/>
    <w:rsid w:val="00A64DE6"/>
    <w:rsid w:val="00A655D2"/>
    <w:rsid w:val="00A65E94"/>
    <w:rsid w:val="00A66712"/>
    <w:rsid w:val="00A66899"/>
    <w:rsid w:val="00A66B86"/>
    <w:rsid w:val="00A66D48"/>
    <w:rsid w:val="00A66E56"/>
    <w:rsid w:val="00A67291"/>
    <w:rsid w:val="00A6730F"/>
    <w:rsid w:val="00A6739B"/>
    <w:rsid w:val="00A67525"/>
    <w:rsid w:val="00A677FF"/>
    <w:rsid w:val="00A67AF6"/>
    <w:rsid w:val="00A67BFA"/>
    <w:rsid w:val="00A67FFA"/>
    <w:rsid w:val="00A704C9"/>
    <w:rsid w:val="00A7058A"/>
    <w:rsid w:val="00A70882"/>
    <w:rsid w:val="00A70938"/>
    <w:rsid w:val="00A70A82"/>
    <w:rsid w:val="00A70CDB"/>
    <w:rsid w:val="00A70E48"/>
    <w:rsid w:val="00A70EBF"/>
    <w:rsid w:val="00A70ED3"/>
    <w:rsid w:val="00A70FA3"/>
    <w:rsid w:val="00A710DA"/>
    <w:rsid w:val="00A712D3"/>
    <w:rsid w:val="00A713FB"/>
    <w:rsid w:val="00A713FC"/>
    <w:rsid w:val="00A71470"/>
    <w:rsid w:val="00A71478"/>
    <w:rsid w:val="00A714B5"/>
    <w:rsid w:val="00A71767"/>
    <w:rsid w:val="00A71A94"/>
    <w:rsid w:val="00A71D89"/>
    <w:rsid w:val="00A71EAF"/>
    <w:rsid w:val="00A71F97"/>
    <w:rsid w:val="00A721B2"/>
    <w:rsid w:val="00A7228F"/>
    <w:rsid w:val="00A7232A"/>
    <w:rsid w:val="00A72335"/>
    <w:rsid w:val="00A72635"/>
    <w:rsid w:val="00A726E2"/>
    <w:rsid w:val="00A727C1"/>
    <w:rsid w:val="00A73197"/>
    <w:rsid w:val="00A73417"/>
    <w:rsid w:val="00A73C32"/>
    <w:rsid w:val="00A73CFA"/>
    <w:rsid w:val="00A73DF7"/>
    <w:rsid w:val="00A7415D"/>
    <w:rsid w:val="00A742EC"/>
    <w:rsid w:val="00A74411"/>
    <w:rsid w:val="00A74422"/>
    <w:rsid w:val="00A745F2"/>
    <w:rsid w:val="00A7461C"/>
    <w:rsid w:val="00A7483C"/>
    <w:rsid w:val="00A75469"/>
    <w:rsid w:val="00A757BF"/>
    <w:rsid w:val="00A758B1"/>
    <w:rsid w:val="00A75937"/>
    <w:rsid w:val="00A75AE4"/>
    <w:rsid w:val="00A75FD9"/>
    <w:rsid w:val="00A760EF"/>
    <w:rsid w:val="00A76414"/>
    <w:rsid w:val="00A76550"/>
    <w:rsid w:val="00A765B0"/>
    <w:rsid w:val="00A76729"/>
    <w:rsid w:val="00A7688A"/>
    <w:rsid w:val="00A769B7"/>
    <w:rsid w:val="00A769CF"/>
    <w:rsid w:val="00A76C0C"/>
    <w:rsid w:val="00A76C4F"/>
    <w:rsid w:val="00A76C50"/>
    <w:rsid w:val="00A76C9D"/>
    <w:rsid w:val="00A76E2D"/>
    <w:rsid w:val="00A7721E"/>
    <w:rsid w:val="00A77C92"/>
    <w:rsid w:val="00A77FD4"/>
    <w:rsid w:val="00A8008E"/>
    <w:rsid w:val="00A80179"/>
    <w:rsid w:val="00A803DC"/>
    <w:rsid w:val="00A8093F"/>
    <w:rsid w:val="00A81110"/>
    <w:rsid w:val="00A811E0"/>
    <w:rsid w:val="00A81354"/>
    <w:rsid w:val="00A81479"/>
    <w:rsid w:val="00A816A7"/>
    <w:rsid w:val="00A816FF"/>
    <w:rsid w:val="00A81B18"/>
    <w:rsid w:val="00A81B68"/>
    <w:rsid w:val="00A81D71"/>
    <w:rsid w:val="00A8218D"/>
    <w:rsid w:val="00A82361"/>
    <w:rsid w:val="00A82916"/>
    <w:rsid w:val="00A82AB3"/>
    <w:rsid w:val="00A82C88"/>
    <w:rsid w:val="00A82EB2"/>
    <w:rsid w:val="00A830C5"/>
    <w:rsid w:val="00A834A3"/>
    <w:rsid w:val="00A83500"/>
    <w:rsid w:val="00A83903"/>
    <w:rsid w:val="00A83AAA"/>
    <w:rsid w:val="00A83FE5"/>
    <w:rsid w:val="00A84046"/>
    <w:rsid w:val="00A840A0"/>
    <w:rsid w:val="00A84806"/>
    <w:rsid w:val="00A84870"/>
    <w:rsid w:val="00A85182"/>
    <w:rsid w:val="00A85990"/>
    <w:rsid w:val="00A85CEB"/>
    <w:rsid w:val="00A863D3"/>
    <w:rsid w:val="00A86767"/>
    <w:rsid w:val="00A867F8"/>
    <w:rsid w:val="00A869A6"/>
    <w:rsid w:val="00A869C3"/>
    <w:rsid w:val="00A869E0"/>
    <w:rsid w:val="00A86AA2"/>
    <w:rsid w:val="00A86C35"/>
    <w:rsid w:val="00A86E00"/>
    <w:rsid w:val="00A86E83"/>
    <w:rsid w:val="00A86F24"/>
    <w:rsid w:val="00A875ED"/>
    <w:rsid w:val="00A87849"/>
    <w:rsid w:val="00A8790C"/>
    <w:rsid w:val="00A9062F"/>
    <w:rsid w:val="00A90659"/>
    <w:rsid w:val="00A90A44"/>
    <w:rsid w:val="00A90AFC"/>
    <w:rsid w:val="00A90D9E"/>
    <w:rsid w:val="00A90EB4"/>
    <w:rsid w:val="00A90F38"/>
    <w:rsid w:val="00A910EB"/>
    <w:rsid w:val="00A911B1"/>
    <w:rsid w:val="00A91ADF"/>
    <w:rsid w:val="00A92167"/>
    <w:rsid w:val="00A9239B"/>
    <w:rsid w:val="00A923A5"/>
    <w:rsid w:val="00A92507"/>
    <w:rsid w:val="00A9255A"/>
    <w:rsid w:val="00A9256A"/>
    <w:rsid w:val="00A927C5"/>
    <w:rsid w:val="00A9297E"/>
    <w:rsid w:val="00A92D3E"/>
    <w:rsid w:val="00A92D5B"/>
    <w:rsid w:val="00A930D9"/>
    <w:rsid w:val="00A93145"/>
    <w:rsid w:val="00A9340C"/>
    <w:rsid w:val="00A93438"/>
    <w:rsid w:val="00A9370C"/>
    <w:rsid w:val="00A93990"/>
    <w:rsid w:val="00A93E24"/>
    <w:rsid w:val="00A941D2"/>
    <w:rsid w:val="00A9436E"/>
    <w:rsid w:val="00A94443"/>
    <w:rsid w:val="00A94562"/>
    <w:rsid w:val="00A94A86"/>
    <w:rsid w:val="00A94B76"/>
    <w:rsid w:val="00A94DCF"/>
    <w:rsid w:val="00A94EA2"/>
    <w:rsid w:val="00A95191"/>
    <w:rsid w:val="00A9519D"/>
    <w:rsid w:val="00A9528F"/>
    <w:rsid w:val="00A952CA"/>
    <w:rsid w:val="00A9532C"/>
    <w:rsid w:val="00A953B2"/>
    <w:rsid w:val="00A9548D"/>
    <w:rsid w:val="00A95584"/>
    <w:rsid w:val="00A9577B"/>
    <w:rsid w:val="00A957FA"/>
    <w:rsid w:val="00A95CA1"/>
    <w:rsid w:val="00A96101"/>
    <w:rsid w:val="00A96739"/>
    <w:rsid w:val="00A967F5"/>
    <w:rsid w:val="00A96A2B"/>
    <w:rsid w:val="00A96D4D"/>
    <w:rsid w:val="00A973A3"/>
    <w:rsid w:val="00A97499"/>
    <w:rsid w:val="00A978CF"/>
    <w:rsid w:val="00A9797D"/>
    <w:rsid w:val="00A97B01"/>
    <w:rsid w:val="00A97C1B"/>
    <w:rsid w:val="00AA0178"/>
    <w:rsid w:val="00AA0188"/>
    <w:rsid w:val="00AA01A7"/>
    <w:rsid w:val="00AA0406"/>
    <w:rsid w:val="00AA08A2"/>
    <w:rsid w:val="00AA0AFE"/>
    <w:rsid w:val="00AA124E"/>
    <w:rsid w:val="00AA17A0"/>
    <w:rsid w:val="00AA1CC6"/>
    <w:rsid w:val="00AA1FFA"/>
    <w:rsid w:val="00AA2088"/>
    <w:rsid w:val="00AA22CF"/>
    <w:rsid w:val="00AA2359"/>
    <w:rsid w:val="00AA2672"/>
    <w:rsid w:val="00AA26DA"/>
    <w:rsid w:val="00AA2BFE"/>
    <w:rsid w:val="00AA2D01"/>
    <w:rsid w:val="00AA2D84"/>
    <w:rsid w:val="00AA2F4C"/>
    <w:rsid w:val="00AA3028"/>
    <w:rsid w:val="00AA394A"/>
    <w:rsid w:val="00AA39A0"/>
    <w:rsid w:val="00AA3B9E"/>
    <w:rsid w:val="00AA3C07"/>
    <w:rsid w:val="00AA3E0F"/>
    <w:rsid w:val="00AA409E"/>
    <w:rsid w:val="00AA4131"/>
    <w:rsid w:val="00AA41FA"/>
    <w:rsid w:val="00AA440D"/>
    <w:rsid w:val="00AA47A6"/>
    <w:rsid w:val="00AA4B80"/>
    <w:rsid w:val="00AA55B9"/>
    <w:rsid w:val="00AA5682"/>
    <w:rsid w:val="00AA58E1"/>
    <w:rsid w:val="00AA65AE"/>
    <w:rsid w:val="00AA6607"/>
    <w:rsid w:val="00AA686D"/>
    <w:rsid w:val="00AA6B23"/>
    <w:rsid w:val="00AA6F2A"/>
    <w:rsid w:val="00AA6F30"/>
    <w:rsid w:val="00AA756C"/>
    <w:rsid w:val="00AA7750"/>
    <w:rsid w:val="00AA7805"/>
    <w:rsid w:val="00AA7CCE"/>
    <w:rsid w:val="00AB0494"/>
    <w:rsid w:val="00AB06FF"/>
    <w:rsid w:val="00AB08AF"/>
    <w:rsid w:val="00AB0947"/>
    <w:rsid w:val="00AB0A92"/>
    <w:rsid w:val="00AB0BAE"/>
    <w:rsid w:val="00AB0C0E"/>
    <w:rsid w:val="00AB0DA6"/>
    <w:rsid w:val="00AB0DF5"/>
    <w:rsid w:val="00AB0E68"/>
    <w:rsid w:val="00AB0FFB"/>
    <w:rsid w:val="00AB10A2"/>
    <w:rsid w:val="00AB128D"/>
    <w:rsid w:val="00AB146D"/>
    <w:rsid w:val="00AB1595"/>
    <w:rsid w:val="00AB1662"/>
    <w:rsid w:val="00AB18A9"/>
    <w:rsid w:val="00AB1AC1"/>
    <w:rsid w:val="00AB1DB3"/>
    <w:rsid w:val="00AB22C8"/>
    <w:rsid w:val="00AB25EA"/>
    <w:rsid w:val="00AB2672"/>
    <w:rsid w:val="00AB2870"/>
    <w:rsid w:val="00AB2879"/>
    <w:rsid w:val="00AB2A3C"/>
    <w:rsid w:val="00AB2B72"/>
    <w:rsid w:val="00AB2CD1"/>
    <w:rsid w:val="00AB31C0"/>
    <w:rsid w:val="00AB33C9"/>
    <w:rsid w:val="00AB39F1"/>
    <w:rsid w:val="00AB3DD4"/>
    <w:rsid w:val="00AB3DF2"/>
    <w:rsid w:val="00AB3E97"/>
    <w:rsid w:val="00AB3F26"/>
    <w:rsid w:val="00AB4015"/>
    <w:rsid w:val="00AB405A"/>
    <w:rsid w:val="00AB42BD"/>
    <w:rsid w:val="00AB5386"/>
    <w:rsid w:val="00AB5463"/>
    <w:rsid w:val="00AB54A3"/>
    <w:rsid w:val="00AB555E"/>
    <w:rsid w:val="00AB5707"/>
    <w:rsid w:val="00AB58D1"/>
    <w:rsid w:val="00AB590D"/>
    <w:rsid w:val="00AB593B"/>
    <w:rsid w:val="00AB5AC1"/>
    <w:rsid w:val="00AB5BE4"/>
    <w:rsid w:val="00AB5CD9"/>
    <w:rsid w:val="00AB5D26"/>
    <w:rsid w:val="00AB6852"/>
    <w:rsid w:val="00AB6A2F"/>
    <w:rsid w:val="00AB70D2"/>
    <w:rsid w:val="00AB7308"/>
    <w:rsid w:val="00AB74EF"/>
    <w:rsid w:val="00AB769F"/>
    <w:rsid w:val="00AB782D"/>
    <w:rsid w:val="00AB78A0"/>
    <w:rsid w:val="00AB7B13"/>
    <w:rsid w:val="00AB7BAC"/>
    <w:rsid w:val="00AB7F64"/>
    <w:rsid w:val="00AB7F75"/>
    <w:rsid w:val="00AC058D"/>
    <w:rsid w:val="00AC0638"/>
    <w:rsid w:val="00AC0867"/>
    <w:rsid w:val="00AC09E4"/>
    <w:rsid w:val="00AC0BEA"/>
    <w:rsid w:val="00AC0D98"/>
    <w:rsid w:val="00AC0DE0"/>
    <w:rsid w:val="00AC1196"/>
    <w:rsid w:val="00AC11E9"/>
    <w:rsid w:val="00AC14AB"/>
    <w:rsid w:val="00AC187A"/>
    <w:rsid w:val="00AC1BB7"/>
    <w:rsid w:val="00AC1C48"/>
    <w:rsid w:val="00AC1CC9"/>
    <w:rsid w:val="00AC1F33"/>
    <w:rsid w:val="00AC2251"/>
    <w:rsid w:val="00AC237C"/>
    <w:rsid w:val="00AC2497"/>
    <w:rsid w:val="00AC2A97"/>
    <w:rsid w:val="00AC322D"/>
    <w:rsid w:val="00AC333D"/>
    <w:rsid w:val="00AC3532"/>
    <w:rsid w:val="00AC35C9"/>
    <w:rsid w:val="00AC3879"/>
    <w:rsid w:val="00AC38E6"/>
    <w:rsid w:val="00AC400B"/>
    <w:rsid w:val="00AC407E"/>
    <w:rsid w:val="00AC4620"/>
    <w:rsid w:val="00AC473C"/>
    <w:rsid w:val="00AC4918"/>
    <w:rsid w:val="00AC4AC6"/>
    <w:rsid w:val="00AC4E3A"/>
    <w:rsid w:val="00AC4EC8"/>
    <w:rsid w:val="00AC4F12"/>
    <w:rsid w:val="00AC4FE9"/>
    <w:rsid w:val="00AC4FFF"/>
    <w:rsid w:val="00AC505E"/>
    <w:rsid w:val="00AC50D4"/>
    <w:rsid w:val="00AC559F"/>
    <w:rsid w:val="00AC57C7"/>
    <w:rsid w:val="00AC588A"/>
    <w:rsid w:val="00AC5A06"/>
    <w:rsid w:val="00AC5EE9"/>
    <w:rsid w:val="00AC6012"/>
    <w:rsid w:val="00AC64AF"/>
    <w:rsid w:val="00AC65B1"/>
    <w:rsid w:val="00AC685B"/>
    <w:rsid w:val="00AC6C5F"/>
    <w:rsid w:val="00AC6D9D"/>
    <w:rsid w:val="00AC6DE5"/>
    <w:rsid w:val="00AC6F98"/>
    <w:rsid w:val="00AC727A"/>
    <w:rsid w:val="00AC73BE"/>
    <w:rsid w:val="00AC74BC"/>
    <w:rsid w:val="00AC75F7"/>
    <w:rsid w:val="00AC7803"/>
    <w:rsid w:val="00AC78E1"/>
    <w:rsid w:val="00AC7AC1"/>
    <w:rsid w:val="00AC7BFF"/>
    <w:rsid w:val="00AD0185"/>
    <w:rsid w:val="00AD04FE"/>
    <w:rsid w:val="00AD0747"/>
    <w:rsid w:val="00AD09E5"/>
    <w:rsid w:val="00AD09FD"/>
    <w:rsid w:val="00AD0BC5"/>
    <w:rsid w:val="00AD0CBB"/>
    <w:rsid w:val="00AD0E5A"/>
    <w:rsid w:val="00AD0F94"/>
    <w:rsid w:val="00AD0FB6"/>
    <w:rsid w:val="00AD115D"/>
    <w:rsid w:val="00AD11D5"/>
    <w:rsid w:val="00AD125F"/>
    <w:rsid w:val="00AD12B9"/>
    <w:rsid w:val="00AD13A5"/>
    <w:rsid w:val="00AD14C1"/>
    <w:rsid w:val="00AD17C5"/>
    <w:rsid w:val="00AD18C1"/>
    <w:rsid w:val="00AD1C57"/>
    <w:rsid w:val="00AD2038"/>
    <w:rsid w:val="00AD2299"/>
    <w:rsid w:val="00AD252C"/>
    <w:rsid w:val="00AD255A"/>
    <w:rsid w:val="00AD2700"/>
    <w:rsid w:val="00AD288A"/>
    <w:rsid w:val="00AD2890"/>
    <w:rsid w:val="00AD2B8C"/>
    <w:rsid w:val="00AD32E9"/>
    <w:rsid w:val="00AD384B"/>
    <w:rsid w:val="00AD3A95"/>
    <w:rsid w:val="00AD3AFC"/>
    <w:rsid w:val="00AD3B4A"/>
    <w:rsid w:val="00AD3C3A"/>
    <w:rsid w:val="00AD44C0"/>
    <w:rsid w:val="00AD4620"/>
    <w:rsid w:val="00AD4C5C"/>
    <w:rsid w:val="00AD4D09"/>
    <w:rsid w:val="00AD5159"/>
    <w:rsid w:val="00AD533B"/>
    <w:rsid w:val="00AD55D6"/>
    <w:rsid w:val="00AD56FA"/>
    <w:rsid w:val="00AD585A"/>
    <w:rsid w:val="00AD5FBF"/>
    <w:rsid w:val="00AD60AD"/>
    <w:rsid w:val="00AD616D"/>
    <w:rsid w:val="00AD6599"/>
    <w:rsid w:val="00AD66C9"/>
    <w:rsid w:val="00AD6742"/>
    <w:rsid w:val="00AD6C60"/>
    <w:rsid w:val="00AD6EA5"/>
    <w:rsid w:val="00AD700C"/>
    <w:rsid w:val="00AD7352"/>
    <w:rsid w:val="00AD7973"/>
    <w:rsid w:val="00AD7998"/>
    <w:rsid w:val="00AD7C44"/>
    <w:rsid w:val="00AD7E75"/>
    <w:rsid w:val="00AD7ED4"/>
    <w:rsid w:val="00AE018A"/>
    <w:rsid w:val="00AE0230"/>
    <w:rsid w:val="00AE02AA"/>
    <w:rsid w:val="00AE02E3"/>
    <w:rsid w:val="00AE0461"/>
    <w:rsid w:val="00AE05E3"/>
    <w:rsid w:val="00AE0A81"/>
    <w:rsid w:val="00AE0B76"/>
    <w:rsid w:val="00AE0E75"/>
    <w:rsid w:val="00AE0ECC"/>
    <w:rsid w:val="00AE1CB6"/>
    <w:rsid w:val="00AE2085"/>
    <w:rsid w:val="00AE22A9"/>
    <w:rsid w:val="00AE240C"/>
    <w:rsid w:val="00AE2425"/>
    <w:rsid w:val="00AE297F"/>
    <w:rsid w:val="00AE2AA7"/>
    <w:rsid w:val="00AE2B64"/>
    <w:rsid w:val="00AE2CB2"/>
    <w:rsid w:val="00AE2CF4"/>
    <w:rsid w:val="00AE2EA8"/>
    <w:rsid w:val="00AE2F09"/>
    <w:rsid w:val="00AE36CB"/>
    <w:rsid w:val="00AE3CF4"/>
    <w:rsid w:val="00AE414B"/>
    <w:rsid w:val="00AE4230"/>
    <w:rsid w:val="00AE4A9C"/>
    <w:rsid w:val="00AE4BD8"/>
    <w:rsid w:val="00AE4D4E"/>
    <w:rsid w:val="00AE4DE6"/>
    <w:rsid w:val="00AE4EAD"/>
    <w:rsid w:val="00AE5002"/>
    <w:rsid w:val="00AE527D"/>
    <w:rsid w:val="00AE56EA"/>
    <w:rsid w:val="00AE57E2"/>
    <w:rsid w:val="00AE59E4"/>
    <w:rsid w:val="00AE5B69"/>
    <w:rsid w:val="00AE5BC3"/>
    <w:rsid w:val="00AE5D40"/>
    <w:rsid w:val="00AE5D64"/>
    <w:rsid w:val="00AE5FF9"/>
    <w:rsid w:val="00AE604A"/>
    <w:rsid w:val="00AE6352"/>
    <w:rsid w:val="00AE65FC"/>
    <w:rsid w:val="00AE665A"/>
    <w:rsid w:val="00AE6B14"/>
    <w:rsid w:val="00AE6BB1"/>
    <w:rsid w:val="00AE6DAE"/>
    <w:rsid w:val="00AE6E8C"/>
    <w:rsid w:val="00AE6E8E"/>
    <w:rsid w:val="00AE7093"/>
    <w:rsid w:val="00AE7BEA"/>
    <w:rsid w:val="00AE7CA6"/>
    <w:rsid w:val="00AE7EA1"/>
    <w:rsid w:val="00AF01D5"/>
    <w:rsid w:val="00AF07F5"/>
    <w:rsid w:val="00AF0FC0"/>
    <w:rsid w:val="00AF14A9"/>
    <w:rsid w:val="00AF16FB"/>
    <w:rsid w:val="00AF19FF"/>
    <w:rsid w:val="00AF1B5C"/>
    <w:rsid w:val="00AF1CB2"/>
    <w:rsid w:val="00AF1CBD"/>
    <w:rsid w:val="00AF22F1"/>
    <w:rsid w:val="00AF25D4"/>
    <w:rsid w:val="00AF25DE"/>
    <w:rsid w:val="00AF284A"/>
    <w:rsid w:val="00AF292E"/>
    <w:rsid w:val="00AF2A7B"/>
    <w:rsid w:val="00AF2AB2"/>
    <w:rsid w:val="00AF2B8D"/>
    <w:rsid w:val="00AF3028"/>
    <w:rsid w:val="00AF310F"/>
    <w:rsid w:val="00AF36F3"/>
    <w:rsid w:val="00AF380C"/>
    <w:rsid w:val="00AF3CF2"/>
    <w:rsid w:val="00AF3DE0"/>
    <w:rsid w:val="00AF3F2D"/>
    <w:rsid w:val="00AF4032"/>
    <w:rsid w:val="00AF4B53"/>
    <w:rsid w:val="00AF4CCE"/>
    <w:rsid w:val="00AF4D9F"/>
    <w:rsid w:val="00AF4EAD"/>
    <w:rsid w:val="00AF4FBB"/>
    <w:rsid w:val="00AF5043"/>
    <w:rsid w:val="00AF51AA"/>
    <w:rsid w:val="00AF5893"/>
    <w:rsid w:val="00AF5BE0"/>
    <w:rsid w:val="00AF5D0C"/>
    <w:rsid w:val="00AF5F5C"/>
    <w:rsid w:val="00AF6082"/>
    <w:rsid w:val="00AF64E7"/>
    <w:rsid w:val="00AF667C"/>
    <w:rsid w:val="00AF69E8"/>
    <w:rsid w:val="00AF6F87"/>
    <w:rsid w:val="00AF701B"/>
    <w:rsid w:val="00AF70E9"/>
    <w:rsid w:val="00AF70FD"/>
    <w:rsid w:val="00AF7177"/>
    <w:rsid w:val="00AF72D7"/>
    <w:rsid w:val="00AF72F2"/>
    <w:rsid w:val="00AF74A2"/>
    <w:rsid w:val="00AF7619"/>
    <w:rsid w:val="00AF795F"/>
    <w:rsid w:val="00AF7A9F"/>
    <w:rsid w:val="00AF7BDF"/>
    <w:rsid w:val="00AF7CA6"/>
    <w:rsid w:val="00B00061"/>
    <w:rsid w:val="00B001E1"/>
    <w:rsid w:val="00B00355"/>
    <w:rsid w:val="00B00386"/>
    <w:rsid w:val="00B00452"/>
    <w:rsid w:val="00B006AE"/>
    <w:rsid w:val="00B014BA"/>
    <w:rsid w:val="00B0186A"/>
    <w:rsid w:val="00B0186B"/>
    <w:rsid w:val="00B019F1"/>
    <w:rsid w:val="00B01B29"/>
    <w:rsid w:val="00B01C15"/>
    <w:rsid w:val="00B01D5F"/>
    <w:rsid w:val="00B0202D"/>
    <w:rsid w:val="00B023F8"/>
    <w:rsid w:val="00B0281C"/>
    <w:rsid w:val="00B02F3E"/>
    <w:rsid w:val="00B03497"/>
    <w:rsid w:val="00B04214"/>
    <w:rsid w:val="00B044CC"/>
    <w:rsid w:val="00B0473C"/>
    <w:rsid w:val="00B0480B"/>
    <w:rsid w:val="00B048DE"/>
    <w:rsid w:val="00B04EE1"/>
    <w:rsid w:val="00B04FBC"/>
    <w:rsid w:val="00B04FE6"/>
    <w:rsid w:val="00B04FF3"/>
    <w:rsid w:val="00B05207"/>
    <w:rsid w:val="00B0535C"/>
    <w:rsid w:val="00B0536B"/>
    <w:rsid w:val="00B0546F"/>
    <w:rsid w:val="00B05C2F"/>
    <w:rsid w:val="00B06313"/>
    <w:rsid w:val="00B06371"/>
    <w:rsid w:val="00B06637"/>
    <w:rsid w:val="00B06651"/>
    <w:rsid w:val="00B066E7"/>
    <w:rsid w:val="00B06911"/>
    <w:rsid w:val="00B06C86"/>
    <w:rsid w:val="00B06EED"/>
    <w:rsid w:val="00B07023"/>
    <w:rsid w:val="00B07249"/>
    <w:rsid w:val="00B0738C"/>
    <w:rsid w:val="00B07523"/>
    <w:rsid w:val="00B07817"/>
    <w:rsid w:val="00B079D4"/>
    <w:rsid w:val="00B07C34"/>
    <w:rsid w:val="00B1018A"/>
    <w:rsid w:val="00B10441"/>
    <w:rsid w:val="00B10524"/>
    <w:rsid w:val="00B10628"/>
    <w:rsid w:val="00B1063A"/>
    <w:rsid w:val="00B106D7"/>
    <w:rsid w:val="00B107F6"/>
    <w:rsid w:val="00B108E9"/>
    <w:rsid w:val="00B109F9"/>
    <w:rsid w:val="00B10B3E"/>
    <w:rsid w:val="00B10C26"/>
    <w:rsid w:val="00B10CBF"/>
    <w:rsid w:val="00B10F47"/>
    <w:rsid w:val="00B10FF0"/>
    <w:rsid w:val="00B1100F"/>
    <w:rsid w:val="00B114EE"/>
    <w:rsid w:val="00B115F2"/>
    <w:rsid w:val="00B116F2"/>
    <w:rsid w:val="00B11CB5"/>
    <w:rsid w:val="00B12179"/>
    <w:rsid w:val="00B124ED"/>
    <w:rsid w:val="00B131F6"/>
    <w:rsid w:val="00B13262"/>
    <w:rsid w:val="00B136F9"/>
    <w:rsid w:val="00B13CEF"/>
    <w:rsid w:val="00B13F9D"/>
    <w:rsid w:val="00B140D5"/>
    <w:rsid w:val="00B1480A"/>
    <w:rsid w:val="00B148F0"/>
    <w:rsid w:val="00B14BDD"/>
    <w:rsid w:val="00B15086"/>
    <w:rsid w:val="00B152CF"/>
    <w:rsid w:val="00B15439"/>
    <w:rsid w:val="00B156DB"/>
    <w:rsid w:val="00B158DA"/>
    <w:rsid w:val="00B15E47"/>
    <w:rsid w:val="00B16218"/>
    <w:rsid w:val="00B1634E"/>
    <w:rsid w:val="00B1652D"/>
    <w:rsid w:val="00B165D5"/>
    <w:rsid w:val="00B166E8"/>
    <w:rsid w:val="00B1688F"/>
    <w:rsid w:val="00B16AAD"/>
    <w:rsid w:val="00B16B46"/>
    <w:rsid w:val="00B16DAA"/>
    <w:rsid w:val="00B16E32"/>
    <w:rsid w:val="00B1717D"/>
    <w:rsid w:val="00B172DE"/>
    <w:rsid w:val="00B17379"/>
    <w:rsid w:val="00B17799"/>
    <w:rsid w:val="00B17B46"/>
    <w:rsid w:val="00B20480"/>
    <w:rsid w:val="00B2083E"/>
    <w:rsid w:val="00B20D3C"/>
    <w:rsid w:val="00B21095"/>
    <w:rsid w:val="00B21500"/>
    <w:rsid w:val="00B21524"/>
    <w:rsid w:val="00B215D0"/>
    <w:rsid w:val="00B21790"/>
    <w:rsid w:val="00B219E7"/>
    <w:rsid w:val="00B21B34"/>
    <w:rsid w:val="00B21F78"/>
    <w:rsid w:val="00B22010"/>
    <w:rsid w:val="00B2223B"/>
    <w:rsid w:val="00B22381"/>
    <w:rsid w:val="00B224BF"/>
    <w:rsid w:val="00B225F7"/>
    <w:rsid w:val="00B22C22"/>
    <w:rsid w:val="00B22ED3"/>
    <w:rsid w:val="00B23085"/>
    <w:rsid w:val="00B232A8"/>
    <w:rsid w:val="00B235AE"/>
    <w:rsid w:val="00B236E2"/>
    <w:rsid w:val="00B237CB"/>
    <w:rsid w:val="00B238CE"/>
    <w:rsid w:val="00B23C32"/>
    <w:rsid w:val="00B23F65"/>
    <w:rsid w:val="00B23FB8"/>
    <w:rsid w:val="00B24050"/>
    <w:rsid w:val="00B242F4"/>
    <w:rsid w:val="00B24635"/>
    <w:rsid w:val="00B24810"/>
    <w:rsid w:val="00B2492B"/>
    <w:rsid w:val="00B24954"/>
    <w:rsid w:val="00B249C7"/>
    <w:rsid w:val="00B2538F"/>
    <w:rsid w:val="00B255CF"/>
    <w:rsid w:val="00B2564B"/>
    <w:rsid w:val="00B257AC"/>
    <w:rsid w:val="00B259E8"/>
    <w:rsid w:val="00B25B55"/>
    <w:rsid w:val="00B26164"/>
    <w:rsid w:val="00B2652A"/>
    <w:rsid w:val="00B265A7"/>
    <w:rsid w:val="00B26B4D"/>
    <w:rsid w:val="00B26D75"/>
    <w:rsid w:val="00B26D92"/>
    <w:rsid w:val="00B26E57"/>
    <w:rsid w:val="00B26E97"/>
    <w:rsid w:val="00B26E9E"/>
    <w:rsid w:val="00B27255"/>
    <w:rsid w:val="00B273E4"/>
    <w:rsid w:val="00B27567"/>
    <w:rsid w:val="00B2758A"/>
    <w:rsid w:val="00B275F7"/>
    <w:rsid w:val="00B27632"/>
    <w:rsid w:val="00B2773A"/>
    <w:rsid w:val="00B27C9C"/>
    <w:rsid w:val="00B27E5B"/>
    <w:rsid w:val="00B30126"/>
    <w:rsid w:val="00B3063D"/>
    <w:rsid w:val="00B306EF"/>
    <w:rsid w:val="00B307E1"/>
    <w:rsid w:val="00B3088A"/>
    <w:rsid w:val="00B30F28"/>
    <w:rsid w:val="00B31046"/>
    <w:rsid w:val="00B310BA"/>
    <w:rsid w:val="00B3150D"/>
    <w:rsid w:val="00B315A4"/>
    <w:rsid w:val="00B315D5"/>
    <w:rsid w:val="00B316D5"/>
    <w:rsid w:val="00B317D7"/>
    <w:rsid w:val="00B31BC2"/>
    <w:rsid w:val="00B31E94"/>
    <w:rsid w:val="00B31F58"/>
    <w:rsid w:val="00B3230F"/>
    <w:rsid w:val="00B32512"/>
    <w:rsid w:val="00B3264C"/>
    <w:rsid w:val="00B329C4"/>
    <w:rsid w:val="00B32B79"/>
    <w:rsid w:val="00B32B8F"/>
    <w:rsid w:val="00B32CC0"/>
    <w:rsid w:val="00B32D6C"/>
    <w:rsid w:val="00B32FEC"/>
    <w:rsid w:val="00B33122"/>
    <w:rsid w:val="00B33166"/>
    <w:rsid w:val="00B33470"/>
    <w:rsid w:val="00B33663"/>
    <w:rsid w:val="00B33948"/>
    <w:rsid w:val="00B33974"/>
    <w:rsid w:val="00B33C42"/>
    <w:rsid w:val="00B33CBF"/>
    <w:rsid w:val="00B33E70"/>
    <w:rsid w:val="00B342B9"/>
    <w:rsid w:val="00B343E8"/>
    <w:rsid w:val="00B344BA"/>
    <w:rsid w:val="00B34555"/>
    <w:rsid w:val="00B34598"/>
    <w:rsid w:val="00B34887"/>
    <w:rsid w:val="00B34AFD"/>
    <w:rsid w:val="00B34CEB"/>
    <w:rsid w:val="00B352F0"/>
    <w:rsid w:val="00B35497"/>
    <w:rsid w:val="00B35834"/>
    <w:rsid w:val="00B35889"/>
    <w:rsid w:val="00B35BE3"/>
    <w:rsid w:val="00B361EF"/>
    <w:rsid w:val="00B3642E"/>
    <w:rsid w:val="00B367AA"/>
    <w:rsid w:val="00B36992"/>
    <w:rsid w:val="00B37079"/>
    <w:rsid w:val="00B37087"/>
    <w:rsid w:val="00B370BB"/>
    <w:rsid w:val="00B372B3"/>
    <w:rsid w:val="00B37489"/>
    <w:rsid w:val="00B376D0"/>
    <w:rsid w:val="00B40035"/>
    <w:rsid w:val="00B40241"/>
    <w:rsid w:val="00B403AE"/>
    <w:rsid w:val="00B407C5"/>
    <w:rsid w:val="00B4085A"/>
    <w:rsid w:val="00B408E6"/>
    <w:rsid w:val="00B40907"/>
    <w:rsid w:val="00B40A97"/>
    <w:rsid w:val="00B41005"/>
    <w:rsid w:val="00B410E1"/>
    <w:rsid w:val="00B41136"/>
    <w:rsid w:val="00B41463"/>
    <w:rsid w:val="00B41612"/>
    <w:rsid w:val="00B4171F"/>
    <w:rsid w:val="00B4179D"/>
    <w:rsid w:val="00B419A2"/>
    <w:rsid w:val="00B419C7"/>
    <w:rsid w:val="00B41E6E"/>
    <w:rsid w:val="00B4208A"/>
    <w:rsid w:val="00B42882"/>
    <w:rsid w:val="00B4296A"/>
    <w:rsid w:val="00B42CB4"/>
    <w:rsid w:val="00B433B4"/>
    <w:rsid w:val="00B433BD"/>
    <w:rsid w:val="00B4351C"/>
    <w:rsid w:val="00B43801"/>
    <w:rsid w:val="00B43B3E"/>
    <w:rsid w:val="00B43E3F"/>
    <w:rsid w:val="00B44060"/>
    <w:rsid w:val="00B44087"/>
    <w:rsid w:val="00B440A1"/>
    <w:rsid w:val="00B44176"/>
    <w:rsid w:val="00B444C8"/>
    <w:rsid w:val="00B4454A"/>
    <w:rsid w:val="00B4459A"/>
    <w:rsid w:val="00B44607"/>
    <w:rsid w:val="00B44801"/>
    <w:rsid w:val="00B44A2E"/>
    <w:rsid w:val="00B44AD5"/>
    <w:rsid w:val="00B44B5E"/>
    <w:rsid w:val="00B450D7"/>
    <w:rsid w:val="00B451E6"/>
    <w:rsid w:val="00B4523F"/>
    <w:rsid w:val="00B456E6"/>
    <w:rsid w:val="00B45769"/>
    <w:rsid w:val="00B45BE9"/>
    <w:rsid w:val="00B45BFA"/>
    <w:rsid w:val="00B45FF0"/>
    <w:rsid w:val="00B464B0"/>
    <w:rsid w:val="00B4656B"/>
    <w:rsid w:val="00B46643"/>
    <w:rsid w:val="00B466D6"/>
    <w:rsid w:val="00B46909"/>
    <w:rsid w:val="00B4693D"/>
    <w:rsid w:val="00B46B97"/>
    <w:rsid w:val="00B46DA8"/>
    <w:rsid w:val="00B46F4E"/>
    <w:rsid w:val="00B471C5"/>
    <w:rsid w:val="00B4740B"/>
    <w:rsid w:val="00B47734"/>
    <w:rsid w:val="00B477CB"/>
    <w:rsid w:val="00B47975"/>
    <w:rsid w:val="00B47F9B"/>
    <w:rsid w:val="00B500C4"/>
    <w:rsid w:val="00B506A4"/>
    <w:rsid w:val="00B506DC"/>
    <w:rsid w:val="00B50C26"/>
    <w:rsid w:val="00B516A1"/>
    <w:rsid w:val="00B520FB"/>
    <w:rsid w:val="00B52829"/>
    <w:rsid w:val="00B52EB4"/>
    <w:rsid w:val="00B52ED6"/>
    <w:rsid w:val="00B53155"/>
    <w:rsid w:val="00B531E4"/>
    <w:rsid w:val="00B533DB"/>
    <w:rsid w:val="00B53430"/>
    <w:rsid w:val="00B5359C"/>
    <w:rsid w:val="00B53752"/>
    <w:rsid w:val="00B53C61"/>
    <w:rsid w:val="00B53F4B"/>
    <w:rsid w:val="00B54065"/>
    <w:rsid w:val="00B5407B"/>
    <w:rsid w:val="00B54872"/>
    <w:rsid w:val="00B54929"/>
    <w:rsid w:val="00B54A6D"/>
    <w:rsid w:val="00B54E9E"/>
    <w:rsid w:val="00B54F97"/>
    <w:rsid w:val="00B55134"/>
    <w:rsid w:val="00B551C4"/>
    <w:rsid w:val="00B552EA"/>
    <w:rsid w:val="00B557E2"/>
    <w:rsid w:val="00B55E3C"/>
    <w:rsid w:val="00B55F7F"/>
    <w:rsid w:val="00B55FD0"/>
    <w:rsid w:val="00B5605F"/>
    <w:rsid w:val="00B560A8"/>
    <w:rsid w:val="00B563EB"/>
    <w:rsid w:val="00B5679B"/>
    <w:rsid w:val="00B56A30"/>
    <w:rsid w:val="00B56BFA"/>
    <w:rsid w:val="00B56C1E"/>
    <w:rsid w:val="00B56EAD"/>
    <w:rsid w:val="00B56EBE"/>
    <w:rsid w:val="00B5767C"/>
    <w:rsid w:val="00B5788A"/>
    <w:rsid w:val="00B57951"/>
    <w:rsid w:val="00B57D72"/>
    <w:rsid w:val="00B57E26"/>
    <w:rsid w:val="00B602A4"/>
    <w:rsid w:val="00B602D2"/>
    <w:rsid w:val="00B6063E"/>
    <w:rsid w:val="00B606EB"/>
    <w:rsid w:val="00B607DB"/>
    <w:rsid w:val="00B61037"/>
    <w:rsid w:val="00B61126"/>
    <w:rsid w:val="00B614A6"/>
    <w:rsid w:val="00B617DA"/>
    <w:rsid w:val="00B61A5D"/>
    <w:rsid w:val="00B61B33"/>
    <w:rsid w:val="00B61C25"/>
    <w:rsid w:val="00B61EA4"/>
    <w:rsid w:val="00B61F8C"/>
    <w:rsid w:val="00B62244"/>
    <w:rsid w:val="00B62642"/>
    <w:rsid w:val="00B62664"/>
    <w:rsid w:val="00B626D3"/>
    <w:rsid w:val="00B6285A"/>
    <w:rsid w:val="00B62A7D"/>
    <w:rsid w:val="00B62C2A"/>
    <w:rsid w:val="00B62CBE"/>
    <w:rsid w:val="00B62E14"/>
    <w:rsid w:val="00B62E53"/>
    <w:rsid w:val="00B63542"/>
    <w:rsid w:val="00B63848"/>
    <w:rsid w:val="00B63854"/>
    <w:rsid w:val="00B6388C"/>
    <w:rsid w:val="00B63AD7"/>
    <w:rsid w:val="00B63B29"/>
    <w:rsid w:val="00B63EAA"/>
    <w:rsid w:val="00B64183"/>
    <w:rsid w:val="00B641A4"/>
    <w:rsid w:val="00B641B7"/>
    <w:rsid w:val="00B641E1"/>
    <w:rsid w:val="00B6424D"/>
    <w:rsid w:val="00B64542"/>
    <w:rsid w:val="00B6481E"/>
    <w:rsid w:val="00B64852"/>
    <w:rsid w:val="00B64DFE"/>
    <w:rsid w:val="00B65022"/>
    <w:rsid w:val="00B6532C"/>
    <w:rsid w:val="00B65488"/>
    <w:rsid w:val="00B654CE"/>
    <w:rsid w:val="00B655D8"/>
    <w:rsid w:val="00B6598A"/>
    <w:rsid w:val="00B65E17"/>
    <w:rsid w:val="00B65F3A"/>
    <w:rsid w:val="00B6624B"/>
    <w:rsid w:val="00B6634D"/>
    <w:rsid w:val="00B663F7"/>
    <w:rsid w:val="00B66719"/>
    <w:rsid w:val="00B667E5"/>
    <w:rsid w:val="00B66838"/>
    <w:rsid w:val="00B66A4E"/>
    <w:rsid w:val="00B66ACA"/>
    <w:rsid w:val="00B66C65"/>
    <w:rsid w:val="00B66FAC"/>
    <w:rsid w:val="00B670CF"/>
    <w:rsid w:val="00B6759E"/>
    <w:rsid w:val="00B67829"/>
    <w:rsid w:val="00B67943"/>
    <w:rsid w:val="00B679A6"/>
    <w:rsid w:val="00B67A3C"/>
    <w:rsid w:val="00B67ABB"/>
    <w:rsid w:val="00B67BB6"/>
    <w:rsid w:val="00B67F88"/>
    <w:rsid w:val="00B67FAC"/>
    <w:rsid w:val="00B7000C"/>
    <w:rsid w:val="00B70192"/>
    <w:rsid w:val="00B7025C"/>
    <w:rsid w:val="00B7037F"/>
    <w:rsid w:val="00B7040C"/>
    <w:rsid w:val="00B7044E"/>
    <w:rsid w:val="00B70979"/>
    <w:rsid w:val="00B70FCD"/>
    <w:rsid w:val="00B71036"/>
    <w:rsid w:val="00B71040"/>
    <w:rsid w:val="00B713EC"/>
    <w:rsid w:val="00B7148A"/>
    <w:rsid w:val="00B71599"/>
    <w:rsid w:val="00B71861"/>
    <w:rsid w:val="00B71A3F"/>
    <w:rsid w:val="00B71CF1"/>
    <w:rsid w:val="00B72333"/>
    <w:rsid w:val="00B7233C"/>
    <w:rsid w:val="00B72487"/>
    <w:rsid w:val="00B72540"/>
    <w:rsid w:val="00B726E7"/>
    <w:rsid w:val="00B7281A"/>
    <w:rsid w:val="00B72961"/>
    <w:rsid w:val="00B72F2B"/>
    <w:rsid w:val="00B733D5"/>
    <w:rsid w:val="00B735E0"/>
    <w:rsid w:val="00B736BB"/>
    <w:rsid w:val="00B73915"/>
    <w:rsid w:val="00B73942"/>
    <w:rsid w:val="00B73D74"/>
    <w:rsid w:val="00B73E12"/>
    <w:rsid w:val="00B73E8A"/>
    <w:rsid w:val="00B7402E"/>
    <w:rsid w:val="00B741A5"/>
    <w:rsid w:val="00B74217"/>
    <w:rsid w:val="00B742E3"/>
    <w:rsid w:val="00B745F4"/>
    <w:rsid w:val="00B747DB"/>
    <w:rsid w:val="00B748F8"/>
    <w:rsid w:val="00B749DB"/>
    <w:rsid w:val="00B74B86"/>
    <w:rsid w:val="00B74C12"/>
    <w:rsid w:val="00B74D1C"/>
    <w:rsid w:val="00B74E33"/>
    <w:rsid w:val="00B74F0A"/>
    <w:rsid w:val="00B74F2C"/>
    <w:rsid w:val="00B7500A"/>
    <w:rsid w:val="00B75671"/>
    <w:rsid w:val="00B75919"/>
    <w:rsid w:val="00B75C23"/>
    <w:rsid w:val="00B75D68"/>
    <w:rsid w:val="00B75DB7"/>
    <w:rsid w:val="00B75E2A"/>
    <w:rsid w:val="00B7609A"/>
    <w:rsid w:val="00B76118"/>
    <w:rsid w:val="00B76121"/>
    <w:rsid w:val="00B761F1"/>
    <w:rsid w:val="00B76467"/>
    <w:rsid w:val="00B7660B"/>
    <w:rsid w:val="00B76ED9"/>
    <w:rsid w:val="00B7705B"/>
    <w:rsid w:val="00B771AF"/>
    <w:rsid w:val="00B77C6F"/>
    <w:rsid w:val="00B77DC2"/>
    <w:rsid w:val="00B77F84"/>
    <w:rsid w:val="00B80100"/>
    <w:rsid w:val="00B805C7"/>
    <w:rsid w:val="00B80750"/>
    <w:rsid w:val="00B807E0"/>
    <w:rsid w:val="00B80EE5"/>
    <w:rsid w:val="00B8114D"/>
    <w:rsid w:val="00B81189"/>
    <w:rsid w:val="00B81376"/>
    <w:rsid w:val="00B81473"/>
    <w:rsid w:val="00B814B2"/>
    <w:rsid w:val="00B81A6D"/>
    <w:rsid w:val="00B81CD9"/>
    <w:rsid w:val="00B81F7F"/>
    <w:rsid w:val="00B81F85"/>
    <w:rsid w:val="00B8253C"/>
    <w:rsid w:val="00B8271A"/>
    <w:rsid w:val="00B828FB"/>
    <w:rsid w:val="00B82991"/>
    <w:rsid w:val="00B8299A"/>
    <w:rsid w:val="00B829C5"/>
    <w:rsid w:val="00B82B46"/>
    <w:rsid w:val="00B82C92"/>
    <w:rsid w:val="00B83075"/>
    <w:rsid w:val="00B83120"/>
    <w:rsid w:val="00B832CD"/>
    <w:rsid w:val="00B83407"/>
    <w:rsid w:val="00B834D0"/>
    <w:rsid w:val="00B83CD5"/>
    <w:rsid w:val="00B83CF8"/>
    <w:rsid w:val="00B83DC5"/>
    <w:rsid w:val="00B84122"/>
    <w:rsid w:val="00B843B3"/>
    <w:rsid w:val="00B85232"/>
    <w:rsid w:val="00B85620"/>
    <w:rsid w:val="00B856FC"/>
    <w:rsid w:val="00B85826"/>
    <w:rsid w:val="00B85860"/>
    <w:rsid w:val="00B858B2"/>
    <w:rsid w:val="00B85911"/>
    <w:rsid w:val="00B85928"/>
    <w:rsid w:val="00B85AA0"/>
    <w:rsid w:val="00B864B7"/>
    <w:rsid w:val="00B864E7"/>
    <w:rsid w:val="00B86695"/>
    <w:rsid w:val="00B86B83"/>
    <w:rsid w:val="00B86D62"/>
    <w:rsid w:val="00B86F57"/>
    <w:rsid w:val="00B87050"/>
    <w:rsid w:val="00B87375"/>
    <w:rsid w:val="00B876E1"/>
    <w:rsid w:val="00B87B76"/>
    <w:rsid w:val="00B901E6"/>
    <w:rsid w:val="00B90559"/>
    <w:rsid w:val="00B907E2"/>
    <w:rsid w:val="00B90818"/>
    <w:rsid w:val="00B90B69"/>
    <w:rsid w:val="00B90E68"/>
    <w:rsid w:val="00B91193"/>
    <w:rsid w:val="00B914F9"/>
    <w:rsid w:val="00B916E3"/>
    <w:rsid w:val="00B91827"/>
    <w:rsid w:val="00B91A11"/>
    <w:rsid w:val="00B91A90"/>
    <w:rsid w:val="00B91C3F"/>
    <w:rsid w:val="00B91FFE"/>
    <w:rsid w:val="00B920B5"/>
    <w:rsid w:val="00B921D5"/>
    <w:rsid w:val="00B92520"/>
    <w:rsid w:val="00B925E9"/>
    <w:rsid w:val="00B92680"/>
    <w:rsid w:val="00B9288B"/>
    <w:rsid w:val="00B928EE"/>
    <w:rsid w:val="00B92AFB"/>
    <w:rsid w:val="00B93627"/>
    <w:rsid w:val="00B936C3"/>
    <w:rsid w:val="00B93874"/>
    <w:rsid w:val="00B93BA4"/>
    <w:rsid w:val="00B93F81"/>
    <w:rsid w:val="00B940F6"/>
    <w:rsid w:val="00B94220"/>
    <w:rsid w:val="00B94344"/>
    <w:rsid w:val="00B9463B"/>
    <w:rsid w:val="00B9464A"/>
    <w:rsid w:val="00B94869"/>
    <w:rsid w:val="00B95477"/>
    <w:rsid w:val="00B95DCC"/>
    <w:rsid w:val="00B95E17"/>
    <w:rsid w:val="00B95EB1"/>
    <w:rsid w:val="00B95FB0"/>
    <w:rsid w:val="00B961F8"/>
    <w:rsid w:val="00B96354"/>
    <w:rsid w:val="00B96583"/>
    <w:rsid w:val="00B968D1"/>
    <w:rsid w:val="00B969C2"/>
    <w:rsid w:val="00B969CD"/>
    <w:rsid w:val="00B96A34"/>
    <w:rsid w:val="00B973AE"/>
    <w:rsid w:val="00B976D4"/>
    <w:rsid w:val="00B97A80"/>
    <w:rsid w:val="00B97D0B"/>
    <w:rsid w:val="00BA001C"/>
    <w:rsid w:val="00BA00E9"/>
    <w:rsid w:val="00BA04EC"/>
    <w:rsid w:val="00BA04F5"/>
    <w:rsid w:val="00BA0537"/>
    <w:rsid w:val="00BA08A0"/>
    <w:rsid w:val="00BA0AC0"/>
    <w:rsid w:val="00BA0BAF"/>
    <w:rsid w:val="00BA0DFC"/>
    <w:rsid w:val="00BA0F9C"/>
    <w:rsid w:val="00BA127D"/>
    <w:rsid w:val="00BA13F7"/>
    <w:rsid w:val="00BA14B3"/>
    <w:rsid w:val="00BA1804"/>
    <w:rsid w:val="00BA19F3"/>
    <w:rsid w:val="00BA1C90"/>
    <w:rsid w:val="00BA2135"/>
    <w:rsid w:val="00BA2427"/>
    <w:rsid w:val="00BA2A54"/>
    <w:rsid w:val="00BA2ACD"/>
    <w:rsid w:val="00BA2AF9"/>
    <w:rsid w:val="00BA2D8F"/>
    <w:rsid w:val="00BA2E0F"/>
    <w:rsid w:val="00BA2EBF"/>
    <w:rsid w:val="00BA300B"/>
    <w:rsid w:val="00BA3636"/>
    <w:rsid w:val="00BA36ED"/>
    <w:rsid w:val="00BA3A19"/>
    <w:rsid w:val="00BA3F8C"/>
    <w:rsid w:val="00BA4548"/>
    <w:rsid w:val="00BA45A5"/>
    <w:rsid w:val="00BA47A5"/>
    <w:rsid w:val="00BA4995"/>
    <w:rsid w:val="00BA4D90"/>
    <w:rsid w:val="00BA4DF8"/>
    <w:rsid w:val="00BA4E87"/>
    <w:rsid w:val="00BA4FDC"/>
    <w:rsid w:val="00BA5189"/>
    <w:rsid w:val="00BA5455"/>
    <w:rsid w:val="00BA5737"/>
    <w:rsid w:val="00BA5C92"/>
    <w:rsid w:val="00BA5D9A"/>
    <w:rsid w:val="00BA5F0C"/>
    <w:rsid w:val="00BA62C8"/>
    <w:rsid w:val="00BA6333"/>
    <w:rsid w:val="00BA6434"/>
    <w:rsid w:val="00BA651A"/>
    <w:rsid w:val="00BA6933"/>
    <w:rsid w:val="00BA6BC3"/>
    <w:rsid w:val="00BA6C3F"/>
    <w:rsid w:val="00BA6DC3"/>
    <w:rsid w:val="00BA6E06"/>
    <w:rsid w:val="00BA6ED8"/>
    <w:rsid w:val="00BA714A"/>
    <w:rsid w:val="00BA71E4"/>
    <w:rsid w:val="00BA7240"/>
    <w:rsid w:val="00BA7664"/>
    <w:rsid w:val="00BA7890"/>
    <w:rsid w:val="00BA7A0F"/>
    <w:rsid w:val="00BA7A51"/>
    <w:rsid w:val="00BA7B11"/>
    <w:rsid w:val="00BA7BF7"/>
    <w:rsid w:val="00BA7FEE"/>
    <w:rsid w:val="00BB0176"/>
    <w:rsid w:val="00BB027C"/>
    <w:rsid w:val="00BB0346"/>
    <w:rsid w:val="00BB06B7"/>
    <w:rsid w:val="00BB079B"/>
    <w:rsid w:val="00BB07F6"/>
    <w:rsid w:val="00BB0CE7"/>
    <w:rsid w:val="00BB1020"/>
    <w:rsid w:val="00BB143F"/>
    <w:rsid w:val="00BB1444"/>
    <w:rsid w:val="00BB14FB"/>
    <w:rsid w:val="00BB1509"/>
    <w:rsid w:val="00BB161B"/>
    <w:rsid w:val="00BB1629"/>
    <w:rsid w:val="00BB1AE3"/>
    <w:rsid w:val="00BB1CA3"/>
    <w:rsid w:val="00BB1E54"/>
    <w:rsid w:val="00BB2094"/>
    <w:rsid w:val="00BB2563"/>
    <w:rsid w:val="00BB271E"/>
    <w:rsid w:val="00BB273E"/>
    <w:rsid w:val="00BB2C14"/>
    <w:rsid w:val="00BB2ECF"/>
    <w:rsid w:val="00BB2F79"/>
    <w:rsid w:val="00BB3293"/>
    <w:rsid w:val="00BB33F6"/>
    <w:rsid w:val="00BB3543"/>
    <w:rsid w:val="00BB38B7"/>
    <w:rsid w:val="00BB3D68"/>
    <w:rsid w:val="00BB4086"/>
    <w:rsid w:val="00BB418F"/>
    <w:rsid w:val="00BB4339"/>
    <w:rsid w:val="00BB443E"/>
    <w:rsid w:val="00BB47C4"/>
    <w:rsid w:val="00BB485D"/>
    <w:rsid w:val="00BB4BA7"/>
    <w:rsid w:val="00BB4D7B"/>
    <w:rsid w:val="00BB4E00"/>
    <w:rsid w:val="00BB4E64"/>
    <w:rsid w:val="00BB5343"/>
    <w:rsid w:val="00BB5510"/>
    <w:rsid w:val="00BB582A"/>
    <w:rsid w:val="00BB5A3A"/>
    <w:rsid w:val="00BB5B45"/>
    <w:rsid w:val="00BB5C8E"/>
    <w:rsid w:val="00BB5E24"/>
    <w:rsid w:val="00BB5E93"/>
    <w:rsid w:val="00BB5F0D"/>
    <w:rsid w:val="00BB6146"/>
    <w:rsid w:val="00BB62AC"/>
    <w:rsid w:val="00BB633D"/>
    <w:rsid w:val="00BB65BA"/>
    <w:rsid w:val="00BB691C"/>
    <w:rsid w:val="00BB698D"/>
    <w:rsid w:val="00BB69CC"/>
    <w:rsid w:val="00BB6EDB"/>
    <w:rsid w:val="00BB6F38"/>
    <w:rsid w:val="00BB70BB"/>
    <w:rsid w:val="00BB711D"/>
    <w:rsid w:val="00BB78D5"/>
    <w:rsid w:val="00BB7A02"/>
    <w:rsid w:val="00BB7B48"/>
    <w:rsid w:val="00BB7ED8"/>
    <w:rsid w:val="00BC07B3"/>
    <w:rsid w:val="00BC0912"/>
    <w:rsid w:val="00BC10D2"/>
    <w:rsid w:val="00BC1105"/>
    <w:rsid w:val="00BC15D7"/>
    <w:rsid w:val="00BC1E1F"/>
    <w:rsid w:val="00BC22F0"/>
    <w:rsid w:val="00BC25B7"/>
    <w:rsid w:val="00BC2A8C"/>
    <w:rsid w:val="00BC3274"/>
    <w:rsid w:val="00BC3335"/>
    <w:rsid w:val="00BC3430"/>
    <w:rsid w:val="00BC352B"/>
    <w:rsid w:val="00BC3992"/>
    <w:rsid w:val="00BC3A1A"/>
    <w:rsid w:val="00BC3B72"/>
    <w:rsid w:val="00BC3C5D"/>
    <w:rsid w:val="00BC42A0"/>
    <w:rsid w:val="00BC45D8"/>
    <w:rsid w:val="00BC466B"/>
    <w:rsid w:val="00BC46E4"/>
    <w:rsid w:val="00BC47D5"/>
    <w:rsid w:val="00BC48DE"/>
    <w:rsid w:val="00BC4B32"/>
    <w:rsid w:val="00BC4B52"/>
    <w:rsid w:val="00BC52B9"/>
    <w:rsid w:val="00BC5C5F"/>
    <w:rsid w:val="00BC5F32"/>
    <w:rsid w:val="00BC5F70"/>
    <w:rsid w:val="00BC69CA"/>
    <w:rsid w:val="00BC6A59"/>
    <w:rsid w:val="00BC6D2A"/>
    <w:rsid w:val="00BC6E7E"/>
    <w:rsid w:val="00BC7099"/>
    <w:rsid w:val="00BC71CD"/>
    <w:rsid w:val="00BC7211"/>
    <w:rsid w:val="00BC72D2"/>
    <w:rsid w:val="00BC731E"/>
    <w:rsid w:val="00BC747B"/>
    <w:rsid w:val="00BC763D"/>
    <w:rsid w:val="00BC7B9C"/>
    <w:rsid w:val="00BC7CD8"/>
    <w:rsid w:val="00BC7F1A"/>
    <w:rsid w:val="00BD01F9"/>
    <w:rsid w:val="00BD03A2"/>
    <w:rsid w:val="00BD0910"/>
    <w:rsid w:val="00BD09A5"/>
    <w:rsid w:val="00BD0FDC"/>
    <w:rsid w:val="00BD1069"/>
    <w:rsid w:val="00BD1200"/>
    <w:rsid w:val="00BD1409"/>
    <w:rsid w:val="00BD1763"/>
    <w:rsid w:val="00BD18A2"/>
    <w:rsid w:val="00BD1EF3"/>
    <w:rsid w:val="00BD1F9F"/>
    <w:rsid w:val="00BD2148"/>
    <w:rsid w:val="00BD254D"/>
    <w:rsid w:val="00BD25B4"/>
    <w:rsid w:val="00BD29EB"/>
    <w:rsid w:val="00BD2D25"/>
    <w:rsid w:val="00BD2D66"/>
    <w:rsid w:val="00BD2FF0"/>
    <w:rsid w:val="00BD31BB"/>
    <w:rsid w:val="00BD33EB"/>
    <w:rsid w:val="00BD37B2"/>
    <w:rsid w:val="00BD3907"/>
    <w:rsid w:val="00BD410D"/>
    <w:rsid w:val="00BD41BE"/>
    <w:rsid w:val="00BD43D9"/>
    <w:rsid w:val="00BD442B"/>
    <w:rsid w:val="00BD45E8"/>
    <w:rsid w:val="00BD4941"/>
    <w:rsid w:val="00BD4EDC"/>
    <w:rsid w:val="00BD55FA"/>
    <w:rsid w:val="00BD560E"/>
    <w:rsid w:val="00BD5D2C"/>
    <w:rsid w:val="00BD5F22"/>
    <w:rsid w:val="00BD61D3"/>
    <w:rsid w:val="00BD62E8"/>
    <w:rsid w:val="00BD63B1"/>
    <w:rsid w:val="00BD64C9"/>
    <w:rsid w:val="00BD6544"/>
    <w:rsid w:val="00BD679B"/>
    <w:rsid w:val="00BD6871"/>
    <w:rsid w:val="00BD6961"/>
    <w:rsid w:val="00BD6C43"/>
    <w:rsid w:val="00BD6D21"/>
    <w:rsid w:val="00BD6D4F"/>
    <w:rsid w:val="00BD708A"/>
    <w:rsid w:val="00BD7269"/>
    <w:rsid w:val="00BD7991"/>
    <w:rsid w:val="00BD7A01"/>
    <w:rsid w:val="00BD7BFA"/>
    <w:rsid w:val="00BD7DDA"/>
    <w:rsid w:val="00BD7EC4"/>
    <w:rsid w:val="00BD7ECB"/>
    <w:rsid w:val="00BE0296"/>
    <w:rsid w:val="00BE06AE"/>
    <w:rsid w:val="00BE0875"/>
    <w:rsid w:val="00BE0B8E"/>
    <w:rsid w:val="00BE0BAE"/>
    <w:rsid w:val="00BE0C2D"/>
    <w:rsid w:val="00BE0C38"/>
    <w:rsid w:val="00BE1077"/>
    <w:rsid w:val="00BE10F6"/>
    <w:rsid w:val="00BE12BE"/>
    <w:rsid w:val="00BE195E"/>
    <w:rsid w:val="00BE2746"/>
    <w:rsid w:val="00BE27D7"/>
    <w:rsid w:val="00BE2856"/>
    <w:rsid w:val="00BE2889"/>
    <w:rsid w:val="00BE299A"/>
    <w:rsid w:val="00BE2B92"/>
    <w:rsid w:val="00BE2B9C"/>
    <w:rsid w:val="00BE2E2B"/>
    <w:rsid w:val="00BE2F49"/>
    <w:rsid w:val="00BE316B"/>
    <w:rsid w:val="00BE3623"/>
    <w:rsid w:val="00BE379F"/>
    <w:rsid w:val="00BE40BD"/>
    <w:rsid w:val="00BE4290"/>
    <w:rsid w:val="00BE487B"/>
    <w:rsid w:val="00BE488C"/>
    <w:rsid w:val="00BE4D7E"/>
    <w:rsid w:val="00BE4E18"/>
    <w:rsid w:val="00BE4F46"/>
    <w:rsid w:val="00BE5284"/>
    <w:rsid w:val="00BE5DD6"/>
    <w:rsid w:val="00BE5EB0"/>
    <w:rsid w:val="00BE5FFB"/>
    <w:rsid w:val="00BE62A5"/>
    <w:rsid w:val="00BE674C"/>
    <w:rsid w:val="00BE67FC"/>
    <w:rsid w:val="00BE6806"/>
    <w:rsid w:val="00BE6A92"/>
    <w:rsid w:val="00BE6B9E"/>
    <w:rsid w:val="00BE754C"/>
    <w:rsid w:val="00BE756D"/>
    <w:rsid w:val="00BE782D"/>
    <w:rsid w:val="00BE7B00"/>
    <w:rsid w:val="00BE7E61"/>
    <w:rsid w:val="00BE7E79"/>
    <w:rsid w:val="00BF005E"/>
    <w:rsid w:val="00BF006C"/>
    <w:rsid w:val="00BF047C"/>
    <w:rsid w:val="00BF04DF"/>
    <w:rsid w:val="00BF0698"/>
    <w:rsid w:val="00BF0C0E"/>
    <w:rsid w:val="00BF0D17"/>
    <w:rsid w:val="00BF0D54"/>
    <w:rsid w:val="00BF111F"/>
    <w:rsid w:val="00BF1277"/>
    <w:rsid w:val="00BF1313"/>
    <w:rsid w:val="00BF1B8C"/>
    <w:rsid w:val="00BF1FF7"/>
    <w:rsid w:val="00BF2387"/>
    <w:rsid w:val="00BF239F"/>
    <w:rsid w:val="00BF247E"/>
    <w:rsid w:val="00BF24FF"/>
    <w:rsid w:val="00BF25E9"/>
    <w:rsid w:val="00BF2661"/>
    <w:rsid w:val="00BF2987"/>
    <w:rsid w:val="00BF2A8E"/>
    <w:rsid w:val="00BF2AB7"/>
    <w:rsid w:val="00BF307E"/>
    <w:rsid w:val="00BF3221"/>
    <w:rsid w:val="00BF327D"/>
    <w:rsid w:val="00BF33A2"/>
    <w:rsid w:val="00BF34DC"/>
    <w:rsid w:val="00BF3A33"/>
    <w:rsid w:val="00BF3BB5"/>
    <w:rsid w:val="00BF40C9"/>
    <w:rsid w:val="00BF419E"/>
    <w:rsid w:val="00BF4A13"/>
    <w:rsid w:val="00BF4BEE"/>
    <w:rsid w:val="00BF4CC6"/>
    <w:rsid w:val="00BF4D2F"/>
    <w:rsid w:val="00BF4D37"/>
    <w:rsid w:val="00BF4DE9"/>
    <w:rsid w:val="00BF4E17"/>
    <w:rsid w:val="00BF5080"/>
    <w:rsid w:val="00BF524A"/>
    <w:rsid w:val="00BF52B0"/>
    <w:rsid w:val="00BF5D90"/>
    <w:rsid w:val="00BF61B9"/>
    <w:rsid w:val="00BF63FB"/>
    <w:rsid w:val="00BF666A"/>
    <w:rsid w:val="00BF6ABD"/>
    <w:rsid w:val="00BF6AC6"/>
    <w:rsid w:val="00BF6EA2"/>
    <w:rsid w:val="00BF7263"/>
    <w:rsid w:val="00BF7A4D"/>
    <w:rsid w:val="00BF7CF3"/>
    <w:rsid w:val="00BF7E6D"/>
    <w:rsid w:val="00BF7EB9"/>
    <w:rsid w:val="00C001A2"/>
    <w:rsid w:val="00C00378"/>
    <w:rsid w:val="00C0080D"/>
    <w:rsid w:val="00C00AB0"/>
    <w:rsid w:val="00C00B28"/>
    <w:rsid w:val="00C00C19"/>
    <w:rsid w:val="00C00C1A"/>
    <w:rsid w:val="00C00C73"/>
    <w:rsid w:val="00C00D1F"/>
    <w:rsid w:val="00C00E51"/>
    <w:rsid w:val="00C00F2E"/>
    <w:rsid w:val="00C01137"/>
    <w:rsid w:val="00C011DC"/>
    <w:rsid w:val="00C01202"/>
    <w:rsid w:val="00C01B03"/>
    <w:rsid w:val="00C01F68"/>
    <w:rsid w:val="00C020BE"/>
    <w:rsid w:val="00C02187"/>
    <w:rsid w:val="00C0222F"/>
    <w:rsid w:val="00C024B6"/>
    <w:rsid w:val="00C02619"/>
    <w:rsid w:val="00C02662"/>
    <w:rsid w:val="00C0281E"/>
    <w:rsid w:val="00C0297C"/>
    <w:rsid w:val="00C02A59"/>
    <w:rsid w:val="00C02F8A"/>
    <w:rsid w:val="00C02FAD"/>
    <w:rsid w:val="00C03254"/>
    <w:rsid w:val="00C03401"/>
    <w:rsid w:val="00C034B6"/>
    <w:rsid w:val="00C0423F"/>
    <w:rsid w:val="00C04581"/>
    <w:rsid w:val="00C04B41"/>
    <w:rsid w:val="00C04EA4"/>
    <w:rsid w:val="00C0509D"/>
    <w:rsid w:val="00C05A14"/>
    <w:rsid w:val="00C05AE8"/>
    <w:rsid w:val="00C05F36"/>
    <w:rsid w:val="00C067CF"/>
    <w:rsid w:val="00C06AFB"/>
    <w:rsid w:val="00C06B29"/>
    <w:rsid w:val="00C06E18"/>
    <w:rsid w:val="00C06F02"/>
    <w:rsid w:val="00C0716B"/>
    <w:rsid w:val="00C07202"/>
    <w:rsid w:val="00C07D85"/>
    <w:rsid w:val="00C07E81"/>
    <w:rsid w:val="00C07ECA"/>
    <w:rsid w:val="00C07FD4"/>
    <w:rsid w:val="00C10426"/>
    <w:rsid w:val="00C1048C"/>
    <w:rsid w:val="00C106D9"/>
    <w:rsid w:val="00C10A0A"/>
    <w:rsid w:val="00C10FC8"/>
    <w:rsid w:val="00C11250"/>
    <w:rsid w:val="00C113AE"/>
    <w:rsid w:val="00C1192D"/>
    <w:rsid w:val="00C11947"/>
    <w:rsid w:val="00C1195D"/>
    <w:rsid w:val="00C11D0E"/>
    <w:rsid w:val="00C122A9"/>
    <w:rsid w:val="00C122B4"/>
    <w:rsid w:val="00C123C1"/>
    <w:rsid w:val="00C1250C"/>
    <w:rsid w:val="00C12810"/>
    <w:rsid w:val="00C12B5D"/>
    <w:rsid w:val="00C12DDD"/>
    <w:rsid w:val="00C1324D"/>
    <w:rsid w:val="00C13326"/>
    <w:rsid w:val="00C136E4"/>
    <w:rsid w:val="00C13731"/>
    <w:rsid w:val="00C137C6"/>
    <w:rsid w:val="00C139A1"/>
    <w:rsid w:val="00C13ACB"/>
    <w:rsid w:val="00C1430E"/>
    <w:rsid w:val="00C14433"/>
    <w:rsid w:val="00C1457C"/>
    <w:rsid w:val="00C145D8"/>
    <w:rsid w:val="00C14872"/>
    <w:rsid w:val="00C15250"/>
    <w:rsid w:val="00C1546C"/>
    <w:rsid w:val="00C156A5"/>
    <w:rsid w:val="00C15775"/>
    <w:rsid w:val="00C159BD"/>
    <w:rsid w:val="00C15A78"/>
    <w:rsid w:val="00C15AE8"/>
    <w:rsid w:val="00C15E2D"/>
    <w:rsid w:val="00C16315"/>
    <w:rsid w:val="00C16317"/>
    <w:rsid w:val="00C16348"/>
    <w:rsid w:val="00C16471"/>
    <w:rsid w:val="00C16691"/>
    <w:rsid w:val="00C16719"/>
    <w:rsid w:val="00C167E8"/>
    <w:rsid w:val="00C16ABD"/>
    <w:rsid w:val="00C16ED1"/>
    <w:rsid w:val="00C17285"/>
    <w:rsid w:val="00C172B2"/>
    <w:rsid w:val="00C175BF"/>
    <w:rsid w:val="00C17817"/>
    <w:rsid w:val="00C178F1"/>
    <w:rsid w:val="00C17A41"/>
    <w:rsid w:val="00C17FE4"/>
    <w:rsid w:val="00C20167"/>
    <w:rsid w:val="00C20193"/>
    <w:rsid w:val="00C2021E"/>
    <w:rsid w:val="00C2034C"/>
    <w:rsid w:val="00C203E5"/>
    <w:rsid w:val="00C206CD"/>
    <w:rsid w:val="00C21301"/>
    <w:rsid w:val="00C218CF"/>
    <w:rsid w:val="00C218D6"/>
    <w:rsid w:val="00C219E4"/>
    <w:rsid w:val="00C21B8E"/>
    <w:rsid w:val="00C21DDF"/>
    <w:rsid w:val="00C21E3F"/>
    <w:rsid w:val="00C2208E"/>
    <w:rsid w:val="00C222C5"/>
    <w:rsid w:val="00C223D0"/>
    <w:rsid w:val="00C226D9"/>
    <w:rsid w:val="00C22806"/>
    <w:rsid w:val="00C228B9"/>
    <w:rsid w:val="00C22A74"/>
    <w:rsid w:val="00C22DCE"/>
    <w:rsid w:val="00C22E8A"/>
    <w:rsid w:val="00C23001"/>
    <w:rsid w:val="00C230F0"/>
    <w:rsid w:val="00C2318F"/>
    <w:rsid w:val="00C23827"/>
    <w:rsid w:val="00C23849"/>
    <w:rsid w:val="00C23FC5"/>
    <w:rsid w:val="00C24110"/>
    <w:rsid w:val="00C2422A"/>
    <w:rsid w:val="00C2423C"/>
    <w:rsid w:val="00C24551"/>
    <w:rsid w:val="00C24A95"/>
    <w:rsid w:val="00C24D06"/>
    <w:rsid w:val="00C24E72"/>
    <w:rsid w:val="00C251DD"/>
    <w:rsid w:val="00C253F2"/>
    <w:rsid w:val="00C25671"/>
    <w:rsid w:val="00C25F3C"/>
    <w:rsid w:val="00C260AF"/>
    <w:rsid w:val="00C26352"/>
    <w:rsid w:val="00C26616"/>
    <w:rsid w:val="00C268A2"/>
    <w:rsid w:val="00C26B48"/>
    <w:rsid w:val="00C2728F"/>
    <w:rsid w:val="00C272BA"/>
    <w:rsid w:val="00C27D08"/>
    <w:rsid w:val="00C302B0"/>
    <w:rsid w:val="00C306B6"/>
    <w:rsid w:val="00C306E0"/>
    <w:rsid w:val="00C307B0"/>
    <w:rsid w:val="00C30870"/>
    <w:rsid w:val="00C30BE6"/>
    <w:rsid w:val="00C30D50"/>
    <w:rsid w:val="00C3124E"/>
    <w:rsid w:val="00C315FC"/>
    <w:rsid w:val="00C31729"/>
    <w:rsid w:val="00C32E9A"/>
    <w:rsid w:val="00C32F95"/>
    <w:rsid w:val="00C33000"/>
    <w:rsid w:val="00C33082"/>
    <w:rsid w:val="00C3326D"/>
    <w:rsid w:val="00C3338E"/>
    <w:rsid w:val="00C33560"/>
    <w:rsid w:val="00C33567"/>
    <w:rsid w:val="00C33642"/>
    <w:rsid w:val="00C3365B"/>
    <w:rsid w:val="00C3407B"/>
    <w:rsid w:val="00C34080"/>
    <w:rsid w:val="00C3448E"/>
    <w:rsid w:val="00C344CC"/>
    <w:rsid w:val="00C34665"/>
    <w:rsid w:val="00C3473C"/>
    <w:rsid w:val="00C3474B"/>
    <w:rsid w:val="00C34848"/>
    <w:rsid w:val="00C34D5C"/>
    <w:rsid w:val="00C35167"/>
    <w:rsid w:val="00C3530B"/>
    <w:rsid w:val="00C35473"/>
    <w:rsid w:val="00C3552F"/>
    <w:rsid w:val="00C3573D"/>
    <w:rsid w:val="00C35941"/>
    <w:rsid w:val="00C35B25"/>
    <w:rsid w:val="00C35CB8"/>
    <w:rsid w:val="00C35D20"/>
    <w:rsid w:val="00C35FBE"/>
    <w:rsid w:val="00C36098"/>
    <w:rsid w:val="00C36201"/>
    <w:rsid w:val="00C36863"/>
    <w:rsid w:val="00C36977"/>
    <w:rsid w:val="00C36BA6"/>
    <w:rsid w:val="00C36BC4"/>
    <w:rsid w:val="00C36D9F"/>
    <w:rsid w:val="00C36F15"/>
    <w:rsid w:val="00C372FD"/>
    <w:rsid w:val="00C37360"/>
    <w:rsid w:val="00C377E2"/>
    <w:rsid w:val="00C3789A"/>
    <w:rsid w:val="00C3796E"/>
    <w:rsid w:val="00C379A4"/>
    <w:rsid w:val="00C37D72"/>
    <w:rsid w:val="00C4018E"/>
    <w:rsid w:val="00C40551"/>
    <w:rsid w:val="00C40636"/>
    <w:rsid w:val="00C40647"/>
    <w:rsid w:val="00C4073A"/>
    <w:rsid w:val="00C40B09"/>
    <w:rsid w:val="00C40DAA"/>
    <w:rsid w:val="00C41284"/>
    <w:rsid w:val="00C412C1"/>
    <w:rsid w:val="00C41387"/>
    <w:rsid w:val="00C4143B"/>
    <w:rsid w:val="00C4158D"/>
    <w:rsid w:val="00C41F84"/>
    <w:rsid w:val="00C4218B"/>
    <w:rsid w:val="00C42200"/>
    <w:rsid w:val="00C42242"/>
    <w:rsid w:val="00C4296B"/>
    <w:rsid w:val="00C42B33"/>
    <w:rsid w:val="00C42DF0"/>
    <w:rsid w:val="00C42E7A"/>
    <w:rsid w:val="00C431DE"/>
    <w:rsid w:val="00C434E8"/>
    <w:rsid w:val="00C434F0"/>
    <w:rsid w:val="00C43AF0"/>
    <w:rsid w:val="00C43BCF"/>
    <w:rsid w:val="00C44039"/>
    <w:rsid w:val="00C4409C"/>
    <w:rsid w:val="00C44303"/>
    <w:rsid w:val="00C445F9"/>
    <w:rsid w:val="00C447C5"/>
    <w:rsid w:val="00C44A27"/>
    <w:rsid w:val="00C44ACE"/>
    <w:rsid w:val="00C44AFF"/>
    <w:rsid w:val="00C44B09"/>
    <w:rsid w:val="00C44B3F"/>
    <w:rsid w:val="00C44BE6"/>
    <w:rsid w:val="00C44BFC"/>
    <w:rsid w:val="00C44CE4"/>
    <w:rsid w:val="00C44D0F"/>
    <w:rsid w:val="00C44D80"/>
    <w:rsid w:val="00C45295"/>
    <w:rsid w:val="00C4536E"/>
    <w:rsid w:val="00C4555A"/>
    <w:rsid w:val="00C45726"/>
    <w:rsid w:val="00C4588F"/>
    <w:rsid w:val="00C45C75"/>
    <w:rsid w:val="00C46113"/>
    <w:rsid w:val="00C465CC"/>
    <w:rsid w:val="00C467A2"/>
    <w:rsid w:val="00C4688B"/>
    <w:rsid w:val="00C46956"/>
    <w:rsid w:val="00C46B59"/>
    <w:rsid w:val="00C46ECA"/>
    <w:rsid w:val="00C4779A"/>
    <w:rsid w:val="00C47CA7"/>
    <w:rsid w:val="00C47FD4"/>
    <w:rsid w:val="00C501D3"/>
    <w:rsid w:val="00C50324"/>
    <w:rsid w:val="00C505E0"/>
    <w:rsid w:val="00C508FD"/>
    <w:rsid w:val="00C5097A"/>
    <w:rsid w:val="00C50B72"/>
    <w:rsid w:val="00C50C55"/>
    <w:rsid w:val="00C50C75"/>
    <w:rsid w:val="00C50DCF"/>
    <w:rsid w:val="00C50F11"/>
    <w:rsid w:val="00C51170"/>
    <w:rsid w:val="00C514AD"/>
    <w:rsid w:val="00C514D1"/>
    <w:rsid w:val="00C519BC"/>
    <w:rsid w:val="00C51B3C"/>
    <w:rsid w:val="00C51CED"/>
    <w:rsid w:val="00C522F9"/>
    <w:rsid w:val="00C5243B"/>
    <w:rsid w:val="00C5258D"/>
    <w:rsid w:val="00C5259F"/>
    <w:rsid w:val="00C52607"/>
    <w:rsid w:val="00C52AED"/>
    <w:rsid w:val="00C52CC6"/>
    <w:rsid w:val="00C5301C"/>
    <w:rsid w:val="00C5325E"/>
    <w:rsid w:val="00C537EF"/>
    <w:rsid w:val="00C53A50"/>
    <w:rsid w:val="00C53DED"/>
    <w:rsid w:val="00C540E1"/>
    <w:rsid w:val="00C54185"/>
    <w:rsid w:val="00C541F3"/>
    <w:rsid w:val="00C543CF"/>
    <w:rsid w:val="00C5446E"/>
    <w:rsid w:val="00C5482A"/>
    <w:rsid w:val="00C54A1E"/>
    <w:rsid w:val="00C54A93"/>
    <w:rsid w:val="00C54B49"/>
    <w:rsid w:val="00C54BCE"/>
    <w:rsid w:val="00C552B0"/>
    <w:rsid w:val="00C556E9"/>
    <w:rsid w:val="00C55764"/>
    <w:rsid w:val="00C5576F"/>
    <w:rsid w:val="00C55C42"/>
    <w:rsid w:val="00C55D70"/>
    <w:rsid w:val="00C55EF0"/>
    <w:rsid w:val="00C56030"/>
    <w:rsid w:val="00C5607C"/>
    <w:rsid w:val="00C562F0"/>
    <w:rsid w:val="00C568E6"/>
    <w:rsid w:val="00C56959"/>
    <w:rsid w:val="00C56BCE"/>
    <w:rsid w:val="00C571C2"/>
    <w:rsid w:val="00C575DC"/>
    <w:rsid w:val="00C576B5"/>
    <w:rsid w:val="00C57B63"/>
    <w:rsid w:val="00C57CFC"/>
    <w:rsid w:val="00C57E6E"/>
    <w:rsid w:val="00C60551"/>
    <w:rsid w:val="00C60715"/>
    <w:rsid w:val="00C60A9E"/>
    <w:rsid w:val="00C60B08"/>
    <w:rsid w:val="00C6100F"/>
    <w:rsid w:val="00C61281"/>
    <w:rsid w:val="00C612E3"/>
    <w:rsid w:val="00C62230"/>
    <w:rsid w:val="00C623DD"/>
    <w:rsid w:val="00C6256F"/>
    <w:rsid w:val="00C626CF"/>
    <w:rsid w:val="00C62893"/>
    <w:rsid w:val="00C62A82"/>
    <w:rsid w:val="00C62AB2"/>
    <w:rsid w:val="00C62B25"/>
    <w:rsid w:val="00C62E18"/>
    <w:rsid w:val="00C63917"/>
    <w:rsid w:val="00C63E43"/>
    <w:rsid w:val="00C6413D"/>
    <w:rsid w:val="00C6471E"/>
    <w:rsid w:val="00C6486B"/>
    <w:rsid w:val="00C64AD6"/>
    <w:rsid w:val="00C64B74"/>
    <w:rsid w:val="00C64DCD"/>
    <w:rsid w:val="00C64EF0"/>
    <w:rsid w:val="00C65257"/>
    <w:rsid w:val="00C6531B"/>
    <w:rsid w:val="00C65A72"/>
    <w:rsid w:val="00C65ECD"/>
    <w:rsid w:val="00C65FA9"/>
    <w:rsid w:val="00C66254"/>
    <w:rsid w:val="00C663B3"/>
    <w:rsid w:val="00C66600"/>
    <w:rsid w:val="00C6666F"/>
    <w:rsid w:val="00C66696"/>
    <w:rsid w:val="00C6675C"/>
    <w:rsid w:val="00C66ADB"/>
    <w:rsid w:val="00C66C7F"/>
    <w:rsid w:val="00C66D9D"/>
    <w:rsid w:val="00C66FD0"/>
    <w:rsid w:val="00C66FD6"/>
    <w:rsid w:val="00C67157"/>
    <w:rsid w:val="00C672E5"/>
    <w:rsid w:val="00C67525"/>
    <w:rsid w:val="00C676D1"/>
    <w:rsid w:val="00C676E2"/>
    <w:rsid w:val="00C67932"/>
    <w:rsid w:val="00C67A75"/>
    <w:rsid w:val="00C67DA9"/>
    <w:rsid w:val="00C67EC9"/>
    <w:rsid w:val="00C7005A"/>
    <w:rsid w:val="00C700F7"/>
    <w:rsid w:val="00C704C6"/>
    <w:rsid w:val="00C705DE"/>
    <w:rsid w:val="00C70A8F"/>
    <w:rsid w:val="00C70BE5"/>
    <w:rsid w:val="00C70C6E"/>
    <w:rsid w:val="00C70DC9"/>
    <w:rsid w:val="00C70F62"/>
    <w:rsid w:val="00C710D2"/>
    <w:rsid w:val="00C7145D"/>
    <w:rsid w:val="00C71778"/>
    <w:rsid w:val="00C71B30"/>
    <w:rsid w:val="00C71BA3"/>
    <w:rsid w:val="00C721D2"/>
    <w:rsid w:val="00C72456"/>
    <w:rsid w:val="00C727C4"/>
    <w:rsid w:val="00C728AD"/>
    <w:rsid w:val="00C729C1"/>
    <w:rsid w:val="00C730D3"/>
    <w:rsid w:val="00C731D5"/>
    <w:rsid w:val="00C73967"/>
    <w:rsid w:val="00C73DC9"/>
    <w:rsid w:val="00C743E1"/>
    <w:rsid w:val="00C74488"/>
    <w:rsid w:val="00C74EE2"/>
    <w:rsid w:val="00C75178"/>
    <w:rsid w:val="00C754D0"/>
    <w:rsid w:val="00C7552F"/>
    <w:rsid w:val="00C75577"/>
    <w:rsid w:val="00C7578E"/>
    <w:rsid w:val="00C75856"/>
    <w:rsid w:val="00C75ABA"/>
    <w:rsid w:val="00C75C40"/>
    <w:rsid w:val="00C75EE5"/>
    <w:rsid w:val="00C75F41"/>
    <w:rsid w:val="00C76C01"/>
    <w:rsid w:val="00C76D33"/>
    <w:rsid w:val="00C770D7"/>
    <w:rsid w:val="00C774A4"/>
    <w:rsid w:val="00C775C5"/>
    <w:rsid w:val="00C777DB"/>
    <w:rsid w:val="00C778CB"/>
    <w:rsid w:val="00C77C15"/>
    <w:rsid w:val="00C77C6D"/>
    <w:rsid w:val="00C800F3"/>
    <w:rsid w:val="00C80216"/>
    <w:rsid w:val="00C8045D"/>
    <w:rsid w:val="00C8145B"/>
    <w:rsid w:val="00C814DA"/>
    <w:rsid w:val="00C81599"/>
    <w:rsid w:val="00C81726"/>
    <w:rsid w:val="00C819A7"/>
    <w:rsid w:val="00C819BC"/>
    <w:rsid w:val="00C81AA2"/>
    <w:rsid w:val="00C82A69"/>
    <w:rsid w:val="00C82B9A"/>
    <w:rsid w:val="00C82BB6"/>
    <w:rsid w:val="00C831B0"/>
    <w:rsid w:val="00C8371A"/>
    <w:rsid w:val="00C83BBB"/>
    <w:rsid w:val="00C83BFF"/>
    <w:rsid w:val="00C83F1E"/>
    <w:rsid w:val="00C84001"/>
    <w:rsid w:val="00C84072"/>
    <w:rsid w:val="00C84179"/>
    <w:rsid w:val="00C847B5"/>
    <w:rsid w:val="00C84A3D"/>
    <w:rsid w:val="00C84C4A"/>
    <w:rsid w:val="00C84C5F"/>
    <w:rsid w:val="00C84D3B"/>
    <w:rsid w:val="00C84EA7"/>
    <w:rsid w:val="00C84ED9"/>
    <w:rsid w:val="00C85010"/>
    <w:rsid w:val="00C851F3"/>
    <w:rsid w:val="00C85568"/>
    <w:rsid w:val="00C858F4"/>
    <w:rsid w:val="00C8594E"/>
    <w:rsid w:val="00C85B36"/>
    <w:rsid w:val="00C86474"/>
    <w:rsid w:val="00C86584"/>
    <w:rsid w:val="00C86999"/>
    <w:rsid w:val="00C86BDE"/>
    <w:rsid w:val="00C86C05"/>
    <w:rsid w:val="00C86C4E"/>
    <w:rsid w:val="00C86F96"/>
    <w:rsid w:val="00C870E8"/>
    <w:rsid w:val="00C8716D"/>
    <w:rsid w:val="00C871A0"/>
    <w:rsid w:val="00C872F3"/>
    <w:rsid w:val="00C87937"/>
    <w:rsid w:val="00C87952"/>
    <w:rsid w:val="00C8795F"/>
    <w:rsid w:val="00C87B6B"/>
    <w:rsid w:val="00C87CAF"/>
    <w:rsid w:val="00C87FBF"/>
    <w:rsid w:val="00C90126"/>
    <w:rsid w:val="00C90394"/>
    <w:rsid w:val="00C90484"/>
    <w:rsid w:val="00C9084D"/>
    <w:rsid w:val="00C908FF"/>
    <w:rsid w:val="00C90915"/>
    <w:rsid w:val="00C91076"/>
    <w:rsid w:val="00C910C9"/>
    <w:rsid w:val="00C91210"/>
    <w:rsid w:val="00C9157F"/>
    <w:rsid w:val="00C91784"/>
    <w:rsid w:val="00C917A4"/>
    <w:rsid w:val="00C91A2C"/>
    <w:rsid w:val="00C91DD0"/>
    <w:rsid w:val="00C91E66"/>
    <w:rsid w:val="00C91EF0"/>
    <w:rsid w:val="00C92225"/>
    <w:rsid w:val="00C9233D"/>
    <w:rsid w:val="00C925CE"/>
    <w:rsid w:val="00C92648"/>
    <w:rsid w:val="00C92811"/>
    <w:rsid w:val="00C92849"/>
    <w:rsid w:val="00C929B6"/>
    <w:rsid w:val="00C92B42"/>
    <w:rsid w:val="00C92FF6"/>
    <w:rsid w:val="00C93058"/>
    <w:rsid w:val="00C93281"/>
    <w:rsid w:val="00C9346A"/>
    <w:rsid w:val="00C9357A"/>
    <w:rsid w:val="00C93586"/>
    <w:rsid w:val="00C93C02"/>
    <w:rsid w:val="00C93E03"/>
    <w:rsid w:val="00C93ED7"/>
    <w:rsid w:val="00C94441"/>
    <w:rsid w:val="00C944E5"/>
    <w:rsid w:val="00C948A0"/>
    <w:rsid w:val="00C948F9"/>
    <w:rsid w:val="00C94AE7"/>
    <w:rsid w:val="00C94B13"/>
    <w:rsid w:val="00C94C93"/>
    <w:rsid w:val="00C94E7C"/>
    <w:rsid w:val="00C95201"/>
    <w:rsid w:val="00C95342"/>
    <w:rsid w:val="00C954A4"/>
    <w:rsid w:val="00C95D8F"/>
    <w:rsid w:val="00C95DE3"/>
    <w:rsid w:val="00C95F4A"/>
    <w:rsid w:val="00C95FAD"/>
    <w:rsid w:val="00C9641F"/>
    <w:rsid w:val="00C96465"/>
    <w:rsid w:val="00C964CB"/>
    <w:rsid w:val="00C9687A"/>
    <w:rsid w:val="00C96BC2"/>
    <w:rsid w:val="00C96DBD"/>
    <w:rsid w:val="00C96EA9"/>
    <w:rsid w:val="00C971D4"/>
    <w:rsid w:val="00C9720E"/>
    <w:rsid w:val="00C97712"/>
    <w:rsid w:val="00C9791F"/>
    <w:rsid w:val="00C97A82"/>
    <w:rsid w:val="00C97BAB"/>
    <w:rsid w:val="00C97BB5"/>
    <w:rsid w:val="00C97DCC"/>
    <w:rsid w:val="00C97F5D"/>
    <w:rsid w:val="00CA0554"/>
    <w:rsid w:val="00CA0713"/>
    <w:rsid w:val="00CA092D"/>
    <w:rsid w:val="00CA0986"/>
    <w:rsid w:val="00CA0A62"/>
    <w:rsid w:val="00CA10AB"/>
    <w:rsid w:val="00CA1183"/>
    <w:rsid w:val="00CA12A1"/>
    <w:rsid w:val="00CA165A"/>
    <w:rsid w:val="00CA1B22"/>
    <w:rsid w:val="00CA1FEC"/>
    <w:rsid w:val="00CA22F8"/>
    <w:rsid w:val="00CA2327"/>
    <w:rsid w:val="00CA256E"/>
    <w:rsid w:val="00CA272E"/>
    <w:rsid w:val="00CA28B2"/>
    <w:rsid w:val="00CA2DD8"/>
    <w:rsid w:val="00CA30EB"/>
    <w:rsid w:val="00CA3221"/>
    <w:rsid w:val="00CA3594"/>
    <w:rsid w:val="00CA3793"/>
    <w:rsid w:val="00CA3B37"/>
    <w:rsid w:val="00CA3BA9"/>
    <w:rsid w:val="00CA3DEC"/>
    <w:rsid w:val="00CA40AB"/>
    <w:rsid w:val="00CA4222"/>
    <w:rsid w:val="00CA4379"/>
    <w:rsid w:val="00CA4652"/>
    <w:rsid w:val="00CA467D"/>
    <w:rsid w:val="00CA46F2"/>
    <w:rsid w:val="00CA490D"/>
    <w:rsid w:val="00CA4E4F"/>
    <w:rsid w:val="00CA4F8C"/>
    <w:rsid w:val="00CA51FE"/>
    <w:rsid w:val="00CA559B"/>
    <w:rsid w:val="00CA5726"/>
    <w:rsid w:val="00CA5773"/>
    <w:rsid w:val="00CA579C"/>
    <w:rsid w:val="00CA5BE8"/>
    <w:rsid w:val="00CA5C76"/>
    <w:rsid w:val="00CA5C89"/>
    <w:rsid w:val="00CA6234"/>
    <w:rsid w:val="00CA64FC"/>
    <w:rsid w:val="00CA6BF7"/>
    <w:rsid w:val="00CA74AD"/>
    <w:rsid w:val="00CA7915"/>
    <w:rsid w:val="00CA7D6E"/>
    <w:rsid w:val="00CA7FFD"/>
    <w:rsid w:val="00CB0228"/>
    <w:rsid w:val="00CB08D8"/>
    <w:rsid w:val="00CB0A0F"/>
    <w:rsid w:val="00CB0BA4"/>
    <w:rsid w:val="00CB0BAA"/>
    <w:rsid w:val="00CB0C85"/>
    <w:rsid w:val="00CB0D38"/>
    <w:rsid w:val="00CB0F61"/>
    <w:rsid w:val="00CB1441"/>
    <w:rsid w:val="00CB154B"/>
    <w:rsid w:val="00CB180D"/>
    <w:rsid w:val="00CB1947"/>
    <w:rsid w:val="00CB1C54"/>
    <w:rsid w:val="00CB1CEE"/>
    <w:rsid w:val="00CB1DBA"/>
    <w:rsid w:val="00CB21A5"/>
    <w:rsid w:val="00CB224E"/>
    <w:rsid w:val="00CB24B3"/>
    <w:rsid w:val="00CB2C94"/>
    <w:rsid w:val="00CB2CAE"/>
    <w:rsid w:val="00CB2FC5"/>
    <w:rsid w:val="00CB3053"/>
    <w:rsid w:val="00CB3FE6"/>
    <w:rsid w:val="00CB4231"/>
    <w:rsid w:val="00CB46A8"/>
    <w:rsid w:val="00CB4A27"/>
    <w:rsid w:val="00CB4CBA"/>
    <w:rsid w:val="00CB4D41"/>
    <w:rsid w:val="00CB4D9D"/>
    <w:rsid w:val="00CB511C"/>
    <w:rsid w:val="00CB5436"/>
    <w:rsid w:val="00CB5D80"/>
    <w:rsid w:val="00CB5F1F"/>
    <w:rsid w:val="00CB5F28"/>
    <w:rsid w:val="00CB616A"/>
    <w:rsid w:val="00CB618F"/>
    <w:rsid w:val="00CB624E"/>
    <w:rsid w:val="00CB63F6"/>
    <w:rsid w:val="00CB6BB0"/>
    <w:rsid w:val="00CB6D75"/>
    <w:rsid w:val="00CB70DD"/>
    <w:rsid w:val="00CB70F5"/>
    <w:rsid w:val="00CB72B4"/>
    <w:rsid w:val="00CB72C6"/>
    <w:rsid w:val="00CB72FC"/>
    <w:rsid w:val="00CB76E4"/>
    <w:rsid w:val="00CB7B52"/>
    <w:rsid w:val="00CB7B7B"/>
    <w:rsid w:val="00CB7E80"/>
    <w:rsid w:val="00CC01A7"/>
    <w:rsid w:val="00CC023B"/>
    <w:rsid w:val="00CC0477"/>
    <w:rsid w:val="00CC04E4"/>
    <w:rsid w:val="00CC0605"/>
    <w:rsid w:val="00CC073E"/>
    <w:rsid w:val="00CC0849"/>
    <w:rsid w:val="00CC08BB"/>
    <w:rsid w:val="00CC08FC"/>
    <w:rsid w:val="00CC095A"/>
    <w:rsid w:val="00CC095B"/>
    <w:rsid w:val="00CC0AD0"/>
    <w:rsid w:val="00CC0B6E"/>
    <w:rsid w:val="00CC0C4D"/>
    <w:rsid w:val="00CC0D44"/>
    <w:rsid w:val="00CC0DB6"/>
    <w:rsid w:val="00CC1342"/>
    <w:rsid w:val="00CC170D"/>
    <w:rsid w:val="00CC1A4F"/>
    <w:rsid w:val="00CC1A5A"/>
    <w:rsid w:val="00CC1B08"/>
    <w:rsid w:val="00CC1D78"/>
    <w:rsid w:val="00CC2415"/>
    <w:rsid w:val="00CC26F7"/>
    <w:rsid w:val="00CC2777"/>
    <w:rsid w:val="00CC2C7A"/>
    <w:rsid w:val="00CC2F12"/>
    <w:rsid w:val="00CC325B"/>
    <w:rsid w:val="00CC330B"/>
    <w:rsid w:val="00CC3553"/>
    <w:rsid w:val="00CC3647"/>
    <w:rsid w:val="00CC36E7"/>
    <w:rsid w:val="00CC39BE"/>
    <w:rsid w:val="00CC3EFF"/>
    <w:rsid w:val="00CC4010"/>
    <w:rsid w:val="00CC4429"/>
    <w:rsid w:val="00CC44F0"/>
    <w:rsid w:val="00CC4983"/>
    <w:rsid w:val="00CC4B7A"/>
    <w:rsid w:val="00CC4D77"/>
    <w:rsid w:val="00CC4FB7"/>
    <w:rsid w:val="00CC589A"/>
    <w:rsid w:val="00CC6520"/>
    <w:rsid w:val="00CC65C2"/>
    <w:rsid w:val="00CC6676"/>
    <w:rsid w:val="00CC67BE"/>
    <w:rsid w:val="00CC6819"/>
    <w:rsid w:val="00CC6841"/>
    <w:rsid w:val="00CC68F7"/>
    <w:rsid w:val="00CC76D3"/>
    <w:rsid w:val="00CC7C56"/>
    <w:rsid w:val="00CC7E24"/>
    <w:rsid w:val="00CD0138"/>
    <w:rsid w:val="00CD017D"/>
    <w:rsid w:val="00CD0622"/>
    <w:rsid w:val="00CD0973"/>
    <w:rsid w:val="00CD0DC7"/>
    <w:rsid w:val="00CD1165"/>
    <w:rsid w:val="00CD1357"/>
    <w:rsid w:val="00CD13F1"/>
    <w:rsid w:val="00CD14A4"/>
    <w:rsid w:val="00CD15C0"/>
    <w:rsid w:val="00CD1FE1"/>
    <w:rsid w:val="00CD2035"/>
    <w:rsid w:val="00CD2460"/>
    <w:rsid w:val="00CD2811"/>
    <w:rsid w:val="00CD2D0D"/>
    <w:rsid w:val="00CD3F16"/>
    <w:rsid w:val="00CD412B"/>
    <w:rsid w:val="00CD423B"/>
    <w:rsid w:val="00CD4478"/>
    <w:rsid w:val="00CD46D7"/>
    <w:rsid w:val="00CD47EA"/>
    <w:rsid w:val="00CD488A"/>
    <w:rsid w:val="00CD4A32"/>
    <w:rsid w:val="00CD4B3F"/>
    <w:rsid w:val="00CD4BC6"/>
    <w:rsid w:val="00CD4D06"/>
    <w:rsid w:val="00CD4D21"/>
    <w:rsid w:val="00CD4D54"/>
    <w:rsid w:val="00CD4F17"/>
    <w:rsid w:val="00CD4F7E"/>
    <w:rsid w:val="00CD4FBE"/>
    <w:rsid w:val="00CD4FE9"/>
    <w:rsid w:val="00CD544C"/>
    <w:rsid w:val="00CD54C9"/>
    <w:rsid w:val="00CD5AE6"/>
    <w:rsid w:val="00CD5AFB"/>
    <w:rsid w:val="00CD5FB2"/>
    <w:rsid w:val="00CD6162"/>
    <w:rsid w:val="00CD6202"/>
    <w:rsid w:val="00CD6233"/>
    <w:rsid w:val="00CD656B"/>
    <w:rsid w:val="00CD730B"/>
    <w:rsid w:val="00CD73CF"/>
    <w:rsid w:val="00CD7706"/>
    <w:rsid w:val="00CD78A1"/>
    <w:rsid w:val="00CD7B06"/>
    <w:rsid w:val="00CE008F"/>
    <w:rsid w:val="00CE01EA"/>
    <w:rsid w:val="00CE0260"/>
    <w:rsid w:val="00CE03D6"/>
    <w:rsid w:val="00CE0422"/>
    <w:rsid w:val="00CE050D"/>
    <w:rsid w:val="00CE15CA"/>
    <w:rsid w:val="00CE19F9"/>
    <w:rsid w:val="00CE1D4C"/>
    <w:rsid w:val="00CE2154"/>
    <w:rsid w:val="00CE2371"/>
    <w:rsid w:val="00CE26CB"/>
    <w:rsid w:val="00CE2752"/>
    <w:rsid w:val="00CE2B57"/>
    <w:rsid w:val="00CE306C"/>
    <w:rsid w:val="00CE31BC"/>
    <w:rsid w:val="00CE31CE"/>
    <w:rsid w:val="00CE3259"/>
    <w:rsid w:val="00CE3620"/>
    <w:rsid w:val="00CE390D"/>
    <w:rsid w:val="00CE3B67"/>
    <w:rsid w:val="00CE3B9E"/>
    <w:rsid w:val="00CE3C6C"/>
    <w:rsid w:val="00CE3C85"/>
    <w:rsid w:val="00CE410C"/>
    <w:rsid w:val="00CE44F7"/>
    <w:rsid w:val="00CE4890"/>
    <w:rsid w:val="00CE4C9E"/>
    <w:rsid w:val="00CE4E16"/>
    <w:rsid w:val="00CE5022"/>
    <w:rsid w:val="00CE505F"/>
    <w:rsid w:val="00CE51D8"/>
    <w:rsid w:val="00CE5AF4"/>
    <w:rsid w:val="00CE5E3B"/>
    <w:rsid w:val="00CE5FE6"/>
    <w:rsid w:val="00CE61D7"/>
    <w:rsid w:val="00CE6351"/>
    <w:rsid w:val="00CE67D5"/>
    <w:rsid w:val="00CE6847"/>
    <w:rsid w:val="00CE6A73"/>
    <w:rsid w:val="00CE6F4D"/>
    <w:rsid w:val="00CE71CA"/>
    <w:rsid w:val="00CE759A"/>
    <w:rsid w:val="00CE7843"/>
    <w:rsid w:val="00CE7E8C"/>
    <w:rsid w:val="00CE7F8E"/>
    <w:rsid w:val="00CF0284"/>
    <w:rsid w:val="00CF0510"/>
    <w:rsid w:val="00CF0538"/>
    <w:rsid w:val="00CF057B"/>
    <w:rsid w:val="00CF0636"/>
    <w:rsid w:val="00CF072B"/>
    <w:rsid w:val="00CF08C9"/>
    <w:rsid w:val="00CF099A"/>
    <w:rsid w:val="00CF0ACC"/>
    <w:rsid w:val="00CF1019"/>
    <w:rsid w:val="00CF11B1"/>
    <w:rsid w:val="00CF1318"/>
    <w:rsid w:val="00CF14FB"/>
    <w:rsid w:val="00CF16B8"/>
    <w:rsid w:val="00CF179A"/>
    <w:rsid w:val="00CF1B67"/>
    <w:rsid w:val="00CF1ECF"/>
    <w:rsid w:val="00CF23AE"/>
    <w:rsid w:val="00CF26AF"/>
    <w:rsid w:val="00CF2F44"/>
    <w:rsid w:val="00CF2FBC"/>
    <w:rsid w:val="00CF33FD"/>
    <w:rsid w:val="00CF34E8"/>
    <w:rsid w:val="00CF3A88"/>
    <w:rsid w:val="00CF3C61"/>
    <w:rsid w:val="00CF41FF"/>
    <w:rsid w:val="00CF4211"/>
    <w:rsid w:val="00CF4288"/>
    <w:rsid w:val="00CF4377"/>
    <w:rsid w:val="00CF47D2"/>
    <w:rsid w:val="00CF47EC"/>
    <w:rsid w:val="00CF48E3"/>
    <w:rsid w:val="00CF4BA1"/>
    <w:rsid w:val="00CF4EB5"/>
    <w:rsid w:val="00CF5835"/>
    <w:rsid w:val="00CF5846"/>
    <w:rsid w:val="00CF5C29"/>
    <w:rsid w:val="00CF5F01"/>
    <w:rsid w:val="00CF5F56"/>
    <w:rsid w:val="00CF63EA"/>
    <w:rsid w:val="00CF6579"/>
    <w:rsid w:val="00CF6587"/>
    <w:rsid w:val="00CF6B45"/>
    <w:rsid w:val="00CF6BE6"/>
    <w:rsid w:val="00CF6DEC"/>
    <w:rsid w:val="00CF6ECB"/>
    <w:rsid w:val="00CF6FD1"/>
    <w:rsid w:val="00CF71BA"/>
    <w:rsid w:val="00CF7649"/>
    <w:rsid w:val="00CF7722"/>
    <w:rsid w:val="00CF7B10"/>
    <w:rsid w:val="00CF7B7F"/>
    <w:rsid w:val="00CF7C87"/>
    <w:rsid w:val="00CF7DBC"/>
    <w:rsid w:val="00CF7E48"/>
    <w:rsid w:val="00D0028D"/>
    <w:rsid w:val="00D00530"/>
    <w:rsid w:val="00D00679"/>
    <w:rsid w:val="00D00C3C"/>
    <w:rsid w:val="00D00D48"/>
    <w:rsid w:val="00D00F01"/>
    <w:rsid w:val="00D00F9C"/>
    <w:rsid w:val="00D00FD2"/>
    <w:rsid w:val="00D010D2"/>
    <w:rsid w:val="00D011D9"/>
    <w:rsid w:val="00D013F1"/>
    <w:rsid w:val="00D0174A"/>
    <w:rsid w:val="00D01A08"/>
    <w:rsid w:val="00D01D15"/>
    <w:rsid w:val="00D01DD1"/>
    <w:rsid w:val="00D020B2"/>
    <w:rsid w:val="00D02127"/>
    <w:rsid w:val="00D024CA"/>
    <w:rsid w:val="00D027AB"/>
    <w:rsid w:val="00D029E1"/>
    <w:rsid w:val="00D0307D"/>
    <w:rsid w:val="00D0308B"/>
    <w:rsid w:val="00D032A6"/>
    <w:rsid w:val="00D034A8"/>
    <w:rsid w:val="00D035B8"/>
    <w:rsid w:val="00D0369B"/>
    <w:rsid w:val="00D03B42"/>
    <w:rsid w:val="00D03D36"/>
    <w:rsid w:val="00D0415E"/>
    <w:rsid w:val="00D04297"/>
    <w:rsid w:val="00D045CF"/>
    <w:rsid w:val="00D048E4"/>
    <w:rsid w:val="00D04A4A"/>
    <w:rsid w:val="00D04B2E"/>
    <w:rsid w:val="00D04C23"/>
    <w:rsid w:val="00D04C55"/>
    <w:rsid w:val="00D04DBE"/>
    <w:rsid w:val="00D04EB1"/>
    <w:rsid w:val="00D054BB"/>
    <w:rsid w:val="00D0564E"/>
    <w:rsid w:val="00D056D9"/>
    <w:rsid w:val="00D05734"/>
    <w:rsid w:val="00D0576D"/>
    <w:rsid w:val="00D058E0"/>
    <w:rsid w:val="00D058E3"/>
    <w:rsid w:val="00D0597C"/>
    <w:rsid w:val="00D05CD9"/>
    <w:rsid w:val="00D060CA"/>
    <w:rsid w:val="00D0624F"/>
    <w:rsid w:val="00D062E2"/>
    <w:rsid w:val="00D06436"/>
    <w:rsid w:val="00D064D9"/>
    <w:rsid w:val="00D0670C"/>
    <w:rsid w:val="00D068D6"/>
    <w:rsid w:val="00D06AF0"/>
    <w:rsid w:val="00D06D99"/>
    <w:rsid w:val="00D070BC"/>
    <w:rsid w:val="00D070F1"/>
    <w:rsid w:val="00D071B5"/>
    <w:rsid w:val="00D072EE"/>
    <w:rsid w:val="00D07556"/>
    <w:rsid w:val="00D07750"/>
    <w:rsid w:val="00D078B6"/>
    <w:rsid w:val="00D0795C"/>
    <w:rsid w:val="00D07A58"/>
    <w:rsid w:val="00D07A6F"/>
    <w:rsid w:val="00D07B28"/>
    <w:rsid w:val="00D07EFA"/>
    <w:rsid w:val="00D07F12"/>
    <w:rsid w:val="00D10090"/>
    <w:rsid w:val="00D10180"/>
    <w:rsid w:val="00D101B0"/>
    <w:rsid w:val="00D10494"/>
    <w:rsid w:val="00D10596"/>
    <w:rsid w:val="00D105D9"/>
    <w:rsid w:val="00D10815"/>
    <w:rsid w:val="00D1084E"/>
    <w:rsid w:val="00D10AFE"/>
    <w:rsid w:val="00D10F80"/>
    <w:rsid w:val="00D111D5"/>
    <w:rsid w:val="00D11841"/>
    <w:rsid w:val="00D11A0E"/>
    <w:rsid w:val="00D11D4D"/>
    <w:rsid w:val="00D11F84"/>
    <w:rsid w:val="00D11FB8"/>
    <w:rsid w:val="00D1202E"/>
    <w:rsid w:val="00D124B0"/>
    <w:rsid w:val="00D12C32"/>
    <w:rsid w:val="00D12C69"/>
    <w:rsid w:val="00D133DC"/>
    <w:rsid w:val="00D14391"/>
    <w:rsid w:val="00D144A3"/>
    <w:rsid w:val="00D147E2"/>
    <w:rsid w:val="00D149A4"/>
    <w:rsid w:val="00D14C65"/>
    <w:rsid w:val="00D15020"/>
    <w:rsid w:val="00D1529E"/>
    <w:rsid w:val="00D1536D"/>
    <w:rsid w:val="00D1567E"/>
    <w:rsid w:val="00D1574D"/>
    <w:rsid w:val="00D157CB"/>
    <w:rsid w:val="00D15804"/>
    <w:rsid w:val="00D158DA"/>
    <w:rsid w:val="00D15CC9"/>
    <w:rsid w:val="00D15FC2"/>
    <w:rsid w:val="00D15FED"/>
    <w:rsid w:val="00D16397"/>
    <w:rsid w:val="00D16687"/>
    <w:rsid w:val="00D16A25"/>
    <w:rsid w:val="00D16CEC"/>
    <w:rsid w:val="00D16D04"/>
    <w:rsid w:val="00D16D2E"/>
    <w:rsid w:val="00D1707F"/>
    <w:rsid w:val="00D17273"/>
    <w:rsid w:val="00D179E4"/>
    <w:rsid w:val="00D200FA"/>
    <w:rsid w:val="00D2019F"/>
    <w:rsid w:val="00D204E9"/>
    <w:rsid w:val="00D20683"/>
    <w:rsid w:val="00D20840"/>
    <w:rsid w:val="00D2091D"/>
    <w:rsid w:val="00D20B2C"/>
    <w:rsid w:val="00D20E4C"/>
    <w:rsid w:val="00D20F99"/>
    <w:rsid w:val="00D2139C"/>
    <w:rsid w:val="00D21754"/>
    <w:rsid w:val="00D2175E"/>
    <w:rsid w:val="00D218D9"/>
    <w:rsid w:val="00D21985"/>
    <w:rsid w:val="00D2198C"/>
    <w:rsid w:val="00D21BBB"/>
    <w:rsid w:val="00D21F42"/>
    <w:rsid w:val="00D21F9E"/>
    <w:rsid w:val="00D21FB9"/>
    <w:rsid w:val="00D22088"/>
    <w:rsid w:val="00D220A4"/>
    <w:rsid w:val="00D22393"/>
    <w:rsid w:val="00D22592"/>
    <w:rsid w:val="00D225CF"/>
    <w:rsid w:val="00D22656"/>
    <w:rsid w:val="00D227FA"/>
    <w:rsid w:val="00D2285B"/>
    <w:rsid w:val="00D228B9"/>
    <w:rsid w:val="00D22C28"/>
    <w:rsid w:val="00D22DFE"/>
    <w:rsid w:val="00D23424"/>
    <w:rsid w:val="00D2367E"/>
    <w:rsid w:val="00D237A6"/>
    <w:rsid w:val="00D24082"/>
    <w:rsid w:val="00D24087"/>
    <w:rsid w:val="00D2413C"/>
    <w:rsid w:val="00D2420A"/>
    <w:rsid w:val="00D244E7"/>
    <w:rsid w:val="00D24578"/>
    <w:rsid w:val="00D247B5"/>
    <w:rsid w:val="00D25004"/>
    <w:rsid w:val="00D254AB"/>
    <w:rsid w:val="00D255BE"/>
    <w:rsid w:val="00D2565F"/>
    <w:rsid w:val="00D2567D"/>
    <w:rsid w:val="00D258AE"/>
    <w:rsid w:val="00D25928"/>
    <w:rsid w:val="00D259D4"/>
    <w:rsid w:val="00D25CC1"/>
    <w:rsid w:val="00D25CC9"/>
    <w:rsid w:val="00D25F62"/>
    <w:rsid w:val="00D26218"/>
    <w:rsid w:val="00D26511"/>
    <w:rsid w:val="00D2652A"/>
    <w:rsid w:val="00D2673D"/>
    <w:rsid w:val="00D2673F"/>
    <w:rsid w:val="00D26927"/>
    <w:rsid w:val="00D26B71"/>
    <w:rsid w:val="00D26C02"/>
    <w:rsid w:val="00D26C2E"/>
    <w:rsid w:val="00D26F72"/>
    <w:rsid w:val="00D270B3"/>
    <w:rsid w:val="00D2724C"/>
    <w:rsid w:val="00D27421"/>
    <w:rsid w:val="00D30201"/>
    <w:rsid w:val="00D30238"/>
    <w:rsid w:val="00D3029B"/>
    <w:rsid w:val="00D3040B"/>
    <w:rsid w:val="00D30608"/>
    <w:rsid w:val="00D30662"/>
    <w:rsid w:val="00D3078C"/>
    <w:rsid w:val="00D30798"/>
    <w:rsid w:val="00D30B4B"/>
    <w:rsid w:val="00D30CF2"/>
    <w:rsid w:val="00D310E4"/>
    <w:rsid w:val="00D311D1"/>
    <w:rsid w:val="00D31274"/>
    <w:rsid w:val="00D31297"/>
    <w:rsid w:val="00D31711"/>
    <w:rsid w:val="00D317A3"/>
    <w:rsid w:val="00D318F7"/>
    <w:rsid w:val="00D321CE"/>
    <w:rsid w:val="00D321ED"/>
    <w:rsid w:val="00D322C1"/>
    <w:rsid w:val="00D3240C"/>
    <w:rsid w:val="00D32B60"/>
    <w:rsid w:val="00D32CAF"/>
    <w:rsid w:val="00D32D93"/>
    <w:rsid w:val="00D33001"/>
    <w:rsid w:val="00D3347D"/>
    <w:rsid w:val="00D334EB"/>
    <w:rsid w:val="00D33BE6"/>
    <w:rsid w:val="00D3415D"/>
    <w:rsid w:val="00D3418D"/>
    <w:rsid w:val="00D34A20"/>
    <w:rsid w:val="00D34F3C"/>
    <w:rsid w:val="00D35005"/>
    <w:rsid w:val="00D35461"/>
    <w:rsid w:val="00D3584F"/>
    <w:rsid w:val="00D359C9"/>
    <w:rsid w:val="00D35AB3"/>
    <w:rsid w:val="00D35AD8"/>
    <w:rsid w:val="00D35F80"/>
    <w:rsid w:val="00D362A3"/>
    <w:rsid w:val="00D36854"/>
    <w:rsid w:val="00D36875"/>
    <w:rsid w:val="00D36CEF"/>
    <w:rsid w:val="00D370A0"/>
    <w:rsid w:val="00D37484"/>
    <w:rsid w:val="00D377B4"/>
    <w:rsid w:val="00D37E0D"/>
    <w:rsid w:val="00D4008E"/>
    <w:rsid w:val="00D40489"/>
    <w:rsid w:val="00D40561"/>
    <w:rsid w:val="00D405AC"/>
    <w:rsid w:val="00D4061E"/>
    <w:rsid w:val="00D40715"/>
    <w:rsid w:val="00D40816"/>
    <w:rsid w:val="00D40872"/>
    <w:rsid w:val="00D408C5"/>
    <w:rsid w:val="00D40DFE"/>
    <w:rsid w:val="00D40F4F"/>
    <w:rsid w:val="00D4107B"/>
    <w:rsid w:val="00D410A4"/>
    <w:rsid w:val="00D41720"/>
    <w:rsid w:val="00D41A2A"/>
    <w:rsid w:val="00D41AA1"/>
    <w:rsid w:val="00D41AF7"/>
    <w:rsid w:val="00D41AFF"/>
    <w:rsid w:val="00D41CBC"/>
    <w:rsid w:val="00D41E13"/>
    <w:rsid w:val="00D41F6B"/>
    <w:rsid w:val="00D42171"/>
    <w:rsid w:val="00D42318"/>
    <w:rsid w:val="00D4259C"/>
    <w:rsid w:val="00D4281E"/>
    <w:rsid w:val="00D42889"/>
    <w:rsid w:val="00D42CE0"/>
    <w:rsid w:val="00D42D2F"/>
    <w:rsid w:val="00D42D37"/>
    <w:rsid w:val="00D42E83"/>
    <w:rsid w:val="00D435E9"/>
    <w:rsid w:val="00D4371F"/>
    <w:rsid w:val="00D43C08"/>
    <w:rsid w:val="00D43C5E"/>
    <w:rsid w:val="00D444B1"/>
    <w:rsid w:val="00D4467B"/>
    <w:rsid w:val="00D447AD"/>
    <w:rsid w:val="00D447F3"/>
    <w:rsid w:val="00D4483E"/>
    <w:rsid w:val="00D44C42"/>
    <w:rsid w:val="00D44F46"/>
    <w:rsid w:val="00D44F94"/>
    <w:rsid w:val="00D459B5"/>
    <w:rsid w:val="00D45CDA"/>
    <w:rsid w:val="00D46944"/>
    <w:rsid w:val="00D46DB0"/>
    <w:rsid w:val="00D46E45"/>
    <w:rsid w:val="00D46E4C"/>
    <w:rsid w:val="00D46F4E"/>
    <w:rsid w:val="00D4710D"/>
    <w:rsid w:val="00D47158"/>
    <w:rsid w:val="00D47889"/>
    <w:rsid w:val="00D478D1"/>
    <w:rsid w:val="00D5033B"/>
    <w:rsid w:val="00D504CC"/>
    <w:rsid w:val="00D50675"/>
    <w:rsid w:val="00D50B1B"/>
    <w:rsid w:val="00D51198"/>
    <w:rsid w:val="00D518C1"/>
    <w:rsid w:val="00D51B9A"/>
    <w:rsid w:val="00D51C57"/>
    <w:rsid w:val="00D52038"/>
    <w:rsid w:val="00D52073"/>
    <w:rsid w:val="00D522D2"/>
    <w:rsid w:val="00D522DC"/>
    <w:rsid w:val="00D526FB"/>
    <w:rsid w:val="00D52CE0"/>
    <w:rsid w:val="00D52CE5"/>
    <w:rsid w:val="00D53612"/>
    <w:rsid w:val="00D53D53"/>
    <w:rsid w:val="00D53F6F"/>
    <w:rsid w:val="00D53FD9"/>
    <w:rsid w:val="00D5416A"/>
    <w:rsid w:val="00D54E84"/>
    <w:rsid w:val="00D54F52"/>
    <w:rsid w:val="00D5554A"/>
    <w:rsid w:val="00D5591D"/>
    <w:rsid w:val="00D55B92"/>
    <w:rsid w:val="00D55C05"/>
    <w:rsid w:val="00D55FE7"/>
    <w:rsid w:val="00D56439"/>
    <w:rsid w:val="00D5644C"/>
    <w:rsid w:val="00D564A5"/>
    <w:rsid w:val="00D56836"/>
    <w:rsid w:val="00D56B54"/>
    <w:rsid w:val="00D56D12"/>
    <w:rsid w:val="00D5713D"/>
    <w:rsid w:val="00D5729E"/>
    <w:rsid w:val="00D5749F"/>
    <w:rsid w:val="00D57648"/>
    <w:rsid w:val="00D5769E"/>
    <w:rsid w:val="00D57902"/>
    <w:rsid w:val="00D57A42"/>
    <w:rsid w:val="00D57A72"/>
    <w:rsid w:val="00D57EB2"/>
    <w:rsid w:val="00D603C8"/>
    <w:rsid w:val="00D6040D"/>
    <w:rsid w:val="00D6047D"/>
    <w:rsid w:val="00D60699"/>
    <w:rsid w:val="00D6091D"/>
    <w:rsid w:val="00D60F3C"/>
    <w:rsid w:val="00D61839"/>
    <w:rsid w:val="00D61A9B"/>
    <w:rsid w:val="00D61BFD"/>
    <w:rsid w:val="00D61DD1"/>
    <w:rsid w:val="00D6227C"/>
    <w:rsid w:val="00D623F4"/>
    <w:rsid w:val="00D627C7"/>
    <w:rsid w:val="00D62817"/>
    <w:rsid w:val="00D6285E"/>
    <w:rsid w:val="00D62A91"/>
    <w:rsid w:val="00D62B28"/>
    <w:rsid w:val="00D62BD7"/>
    <w:rsid w:val="00D62FEF"/>
    <w:rsid w:val="00D6322A"/>
    <w:rsid w:val="00D6351D"/>
    <w:rsid w:val="00D63858"/>
    <w:rsid w:val="00D641F7"/>
    <w:rsid w:val="00D64497"/>
    <w:rsid w:val="00D649A1"/>
    <w:rsid w:val="00D649C3"/>
    <w:rsid w:val="00D64E56"/>
    <w:rsid w:val="00D64EBF"/>
    <w:rsid w:val="00D65101"/>
    <w:rsid w:val="00D654AD"/>
    <w:rsid w:val="00D6568E"/>
    <w:rsid w:val="00D657E6"/>
    <w:rsid w:val="00D6584E"/>
    <w:rsid w:val="00D65C1D"/>
    <w:rsid w:val="00D65C53"/>
    <w:rsid w:val="00D65DB2"/>
    <w:rsid w:val="00D65FD8"/>
    <w:rsid w:val="00D66010"/>
    <w:rsid w:val="00D6629A"/>
    <w:rsid w:val="00D666E9"/>
    <w:rsid w:val="00D667DC"/>
    <w:rsid w:val="00D66973"/>
    <w:rsid w:val="00D66FC6"/>
    <w:rsid w:val="00D6756B"/>
    <w:rsid w:val="00D67832"/>
    <w:rsid w:val="00D678D7"/>
    <w:rsid w:val="00D701BD"/>
    <w:rsid w:val="00D707C0"/>
    <w:rsid w:val="00D70851"/>
    <w:rsid w:val="00D708AC"/>
    <w:rsid w:val="00D70930"/>
    <w:rsid w:val="00D70D4C"/>
    <w:rsid w:val="00D70E5F"/>
    <w:rsid w:val="00D70E61"/>
    <w:rsid w:val="00D70F58"/>
    <w:rsid w:val="00D7126C"/>
    <w:rsid w:val="00D715A8"/>
    <w:rsid w:val="00D71900"/>
    <w:rsid w:val="00D71A74"/>
    <w:rsid w:val="00D71F34"/>
    <w:rsid w:val="00D720DD"/>
    <w:rsid w:val="00D724A3"/>
    <w:rsid w:val="00D7256A"/>
    <w:rsid w:val="00D726A8"/>
    <w:rsid w:val="00D728BB"/>
    <w:rsid w:val="00D72AD1"/>
    <w:rsid w:val="00D72B06"/>
    <w:rsid w:val="00D72E41"/>
    <w:rsid w:val="00D7329C"/>
    <w:rsid w:val="00D733D6"/>
    <w:rsid w:val="00D7364D"/>
    <w:rsid w:val="00D7396A"/>
    <w:rsid w:val="00D739EA"/>
    <w:rsid w:val="00D73AD9"/>
    <w:rsid w:val="00D7404F"/>
    <w:rsid w:val="00D741B4"/>
    <w:rsid w:val="00D748F8"/>
    <w:rsid w:val="00D74EFB"/>
    <w:rsid w:val="00D74FAB"/>
    <w:rsid w:val="00D74FCE"/>
    <w:rsid w:val="00D75427"/>
    <w:rsid w:val="00D75521"/>
    <w:rsid w:val="00D75707"/>
    <w:rsid w:val="00D7571F"/>
    <w:rsid w:val="00D757EA"/>
    <w:rsid w:val="00D75B83"/>
    <w:rsid w:val="00D75D03"/>
    <w:rsid w:val="00D75EFF"/>
    <w:rsid w:val="00D75F3F"/>
    <w:rsid w:val="00D76076"/>
    <w:rsid w:val="00D762BC"/>
    <w:rsid w:val="00D76722"/>
    <w:rsid w:val="00D7697A"/>
    <w:rsid w:val="00D76A2F"/>
    <w:rsid w:val="00D76A30"/>
    <w:rsid w:val="00D76BFE"/>
    <w:rsid w:val="00D77059"/>
    <w:rsid w:val="00D77466"/>
    <w:rsid w:val="00D7773B"/>
    <w:rsid w:val="00D7796A"/>
    <w:rsid w:val="00D77B32"/>
    <w:rsid w:val="00D77D08"/>
    <w:rsid w:val="00D803C3"/>
    <w:rsid w:val="00D80747"/>
    <w:rsid w:val="00D807EB"/>
    <w:rsid w:val="00D80C86"/>
    <w:rsid w:val="00D80FA3"/>
    <w:rsid w:val="00D81016"/>
    <w:rsid w:val="00D8138C"/>
    <w:rsid w:val="00D81569"/>
    <w:rsid w:val="00D8214E"/>
    <w:rsid w:val="00D827AB"/>
    <w:rsid w:val="00D8287B"/>
    <w:rsid w:val="00D82B31"/>
    <w:rsid w:val="00D82C04"/>
    <w:rsid w:val="00D82C8F"/>
    <w:rsid w:val="00D82D9E"/>
    <w:rsid w:val="00D83186"/>
    <w:rsid w:val="00D8336F"/>
    <w:rsid w:val="00D837E1"/>
    <w:rsid w:val="00D8388C"/>
    <w:rsid w:val="00D83A14"/>
    <w:rsid w:val="00D83BA2"/>
    <w:rsid w:val="00D83D3E"/>
    <w:rsid w:val="00D83E88"/>
    <w:rsid w:val="00D83EAA"/>
    <w:rsid w:val="00D8441C"/>
    <w:rsid w:val="00D84470"/>
    <w:rsid w:val="00D844BB"/>
    <w:rsid w:val="00D84CD0"/>
    <w:rsid w:val="00D8524C"/>
    <w:rsid w:val="00D85275"/>
    <w:rsid w:val="00D85294"/>
    <w:rsid w:val="00D852C8"/>
    <w:rsid w:val="00D85937"/>
    <w:rsid w:val="00D85B49"/>
    <w:rsid w:val="00D85C60"/>
    <w:rsid w:val="00D85D04"/>
    <w:rsid w:val="00D85ECE"/>
    <w:rsid w:val="00D861B6"/>
    <w:rsid w:val="00D8635E"/>
    <w:rsid w:val="00D86447"/>
    <w:rsid w:val="00D8670A"/>
    <w:rsid w:val="00D86927"/>
    <w:rsid w:val="00D86A4A"/>
    <w:rsid w:val="00D86D07"/>
    <w:rsid w:val="00D86DA3"/>
    <w:rsid w:val="00D87051"/>
    <w:rsid w:val="00D8705A"/>
    <w:rsid w:val="00D872EF"/>
    <w:rsid w:val="00D87520"/>
    <w:rsid w:val="00D87633"/>
    <w:rsid w:val="00D87798"/>
    <w:rsid w:val="00D87E50"/>
    <w:rsid w:val="00D90012"/>
    <w:rsid w:val="00D900B8"/>
    <w:rsid w:val="00D90112"/>
    <w:rsid w:val="00D90311"/>
    <w:rsid w:val="00D90545"/>
    <w:rsid w:val="00D90BA1"/>
    <w:rsid w:val="00D90D3E"/>
    <w:rsid w:val="00D90F2E"/>
    <w:rsid w:val="00D912FE"/>
    <w:rsid w:val="00D91310"/>
    <w:rsid w:val="00D914E0"/>
    <w:rsid w:val="00D91844"/>
    <w:rsid w:val="00D918CD"/>
    <w:rsid w:val="00D91E18"/>
    <w:rsid w:val="00D92200"/>
    <w:rsid w:val="00D922BB"/>
    <w:rsid w:val="00D92364"/>
    <w:rsid w:val="00D925BB"/>
    <w:rsid w:val="00D9271A"/>
    <w:rsid w:val="00D92BDC"/>
    <w:rsid w:val="00D92DE5"/>
    <w:rsid w:val="00D92E39"/>
    <w:rsid w:val="00D92E3B"/>
    <w:rsid w:val="00D930BC"/>
    <w:rsid w:val="00D935C8"/>
    <w:rsid w:val="00D93646"/>
    <w:rsid w:val="00D9366C"/>
    <w:rsid w:val="00D937E0"/>
    <w:rsid w:val="00D93D8B"/>
    <w:rsid w:val="00D93E7D"/>
    <w:rsid w:val="00D93F57"/>
    <w:rsid w:val="00D94549"/>
    <w:rsid w:val="00D946EF"/>
    <w:rsid w:val="00D9484B"/>
    <w:rsid w:val="00D94A70"/>
    <w:rsid w:val="00D94F37"/>
    <w:rsid w:val="00D9515F"/>
    <w:rsid w:val="00D952F6"/>
    <w:rsid w:val="00D95576"/>
    <w:rsid w:val="00D955B1"/>
    <w:rsid w:val="00D955F9"/>
    <w:rsid w:val="00D95786"/>
    <w:rsid w:val="00D95A47"/>
    <w:rsid w:val="00D95C65"/>
    <w:rsid w:val="00D95E8E"/>
    <w:rsid w:val="00D95E92"/>
    <w:rsid w:val="00D960F6"/>
    <w:rsid w:val="00D96118"/>
    <w:rsid w:val="00D9627E"/>
    <w:rsid w:val="00D962AE"/>
    <w:rsid w:val="00D964CD"/>
    <w:rsid w:val="00D967E3"/>
    <w:rsid w:val="00D96802"/>
    <w:rsid w:val="00D97092"/>
    <w:rsid w:val="00D9724D"/>
    <w:rsid w:val="00D9748D"/>
    <w:rsid w:val="00D975C3"/>
    <w:rsid w:val="00D97677"/>
    <w:rsid w:val="00D9798E"/>
    <w:rsid w:val="00D97A08"/>
    <w:rsid w:val="00DA0409"/>
    <w:rsid w:val="00DA0486"/>
    <w:rsid w:val="00DA06BB"/>
    <w:rsid w:val="00DA0707"/>
    <w:rsid w:val="00DA0A5A"/>
    <w:rsid w:val="00DA0E98"/>
    <w:rsid w:val="00DA10C8"/>
    <w:rsid w:val="00DA15E9"/>
    <w:rsid w:val="00DA16A8"/>
    <w:rsid w:val="00DA1A72"/>
    <w:rsid w:val="00DA1AF9"/>
    <w:rsid w:val="00DA1C81"/>
    <w:rsid w:val="00DA1DE3"/>
    <w:rsid w:val="00DA21EC"/>
    <w:rsid w:val="00DA222E"/>
    <w:rsid w:val="00DA25C0"/>
    <w:rsid w:val="00DA2634"/>
    <w:rsid w:val="00DA266E"/>
    <w:rsid w:val="00DA2723"/>
    <w:rsid w:val="00DA27C8"/>
    <w:rsid w:val="00DA2822"/>
    <w:rsid w:val="00DA2C41"/>
    <w:rsid w:val="00DA2C92"/>
    <w:rsid w:val="00DA2DF7"/>
    <w:rsid w:val="00DA31D0"/>
    <w:rsid w:val="00DA3603"/>
    <w:rsid w:val="00DA37FF"/>
    <w:rsid w:val="00DA388E"/>
    <w:rsid w:val="00DA3965"/>
    <w:rsid w:val="00DA3A0C"/>
    <w:rsid w:val="00DA3A4C"/>
    <w:rsid w:val="00DA3FEF"/>
    <w:rsid w:val="00DA4064"/>
    <w:rsid w:val="00DA40EF"/>
    <w:rsid w:val="00DA40FF"/>
    <w:rsid w:val="00DA418C"/>
    <w:rsid w:val="00DA42D2"/>
    <w:rsid w:val="00DA46C5"/>
    <w:rsid w:val="00DA474D"/>
    <w:rsid w:val="00DA4820"/>
    <w:rsid w:val="00DA486F"/>
    <w:rsid w:val="00DA4B7E"/>
    <w:rsid w:val="00DA58C3"/>
    <w:rsid w:val="00DA5A2B"/>
    <w:rsid w:val="00DA5D12"/>
    <w:rsid w:val="00DA5D1A"/>
    <w:rsid w:val="00DA606B"/>
    <w:rsid w:val="00DA6158"/>
    <w:rsid w:val="00DA684A"/>
    <w:rsid w:val="00DA6B15"/>
    <w:rsid w:val="00DA6C1A"/>
    <w:rsid w:val="00DA70CF"/>
    <w:rsid w:val="00DA710D"/>
    <w:rsid w:val="00DA72E5"/>
    <w:rsid w:val="00DA7AA4"/>
    <w:rsid w:val="00DA7BB1"/>
    <w:rsid w:val="00DA7F45"/>
    <w:rsid w:val="00DB0199"/>
    <w:rsid w:val="00DB05F1"/>
    <w:rsid w:val="00DB07D7"/>
    <w:rsid w:val="00DB08AB"/>
    <w:rsid w:val="00DB0A8C"/>
    <w:rsid w:val="00DB0DBA"/>
    <w:rsid w:val="00DB0EBF"/>
    <w:rsid w:val="00DB0FDC"/>
    <w:rsid w:val="00DB11E0"/>
    <w:rsid w:val="00DB12B4"/>
    <w:rsid w:val="00DB13BC"/>
    <w:rsid w:val="00DB143F"/>
    <w:rsid w:val="00DB1509"/>
    <w:rsid w:val="00DB15D4"/>
    <w:rsid w:val="00DB1894"/>
    <w:rsid w:val="00DB1B3F"/>
    <w:rsid w:val="00DB1D93"/>
    <w:rsid w:val="00DB1E2E"/>
    <w:rsid w:val="00DB1ECC"/>
    <w:rsid w:val="00DB20A8"/>
    <w:rsid w:val="00DB22FC"/>
    <w:rsid w:val="00DB2856"/>
    <w:rsid w:val="00DB2A88"/>
    <w:rsid w:val="00DB2CE8"/>
    <w:rsid w:val="00DB2D24"/>
    <w:rsid w:val="00DB2ECD"/>
    <w:rsid w:val="00DB3125"/>
    <w:rsid w:val="00DB31E3"/>
    <w:rsid w:val="00DB3537"/>
    <w:rsid w:val="00DB39F7"/>
    <w:rsid w:val="00DB3A5F"/>
    <w:rsid w:val="00DB3AB5"/>
    <w:rsid w:val="00DB3AC0"/>
    <w:rsid w:val="00DB3D3E"/>
    <w:rsid w:val="00DB3D45"/>
    <w:rsid w:val="00DB43EB"/>
    <w:rsid w:val="00DB45A6"/>
    <w:rsid w:val="00DB4770"/>
    <w:rsid w:val="00DB4832"/>
    <w:rsid w:val="00DB497C"/>
    <w:rsid w:val="00DB4A03"/>
    <w:rsid w:val="00DB4DD7"/>
    <w:rsid w:val="00DB4E8B"/>
    <w:rsid w:val="00DB5124"/>
    <w:rsid w:val="00DB5253"/>
    <w:rsid w:val="00DB53E3"/>
    <w:rsid w:val="00DB5413"/>
    <w:rsid w:val="00DB54CF"/>
    <w:rsid w:val="00DB5707"/>
    <w:rsid w:val="00DB593A"/>
    <w:rsid w:val="00DB5B20"/>
    <w:rsid w:val="00DB5B48"/>
    <w:rsid w:val="00DB5B9A"/>
    <w:rsid w:val="00DB5BCE"/>
    <w:rsid w:val="00DB6389"/>
    <w:rsid w:val="00DB64CD"/>
    <w:rsid w:val="00DB6536"/>
    <w:rsid w:val="00DB653A"/>
    <w:rsid w:val="00DB67A1"/>
    <w:rsid w:val="00DB6BC7"/>
    <w:rsid w:val="00DB6DAF"/>
    <w:rsid w:val="00DB6ECC"/>
    <w:rsid w:val="00DB70CB"/>
    <w:rsid w:val="00DB77B5"/>
    <w:rsid w:val="00DB78CB"/>
    <w:rsid w:val="00DB7C4D"/>
    <w:rsid w:val="00DB7D1D"/>
    <w:rsid w:val="00DB7E3B"/>
    <w:rsid w:val="00DB7E8B"/>
    <w:rsid w:val="00DB7FB2"/>
    <w:rsid w:val="00DC0324"/>
    <w:rsid w:val="00DC04D8"/>
    <w:rsid w:val="00DC0C1E"/>
    <w:rsid w:val="00DC1808"/>
    <w:rsid w:val="00DC1ADD"/>
    <w:rsid w:val="00DC1B52"/>
    <w:rsid w:val="00DC1C28"/>
    <w:rsid w:val="00DC1C5C"/>
    <w:rsid w:val="00DC1F91"/>
    <w:rsid w:val="00DC2080"/>
    <w:rsid w:val="00DC251E"/>
    <w:rsid w:val="00DC2639"/>
    <w:rsid w:val="00DC26D8"/>
    <w:rsid w:val="00DC2898"/>
    <w:rsid w:val="00DC2B8A"/>
    <w:rsid w:val="00DC2C3F"/>
    <w:rsid w:val="00DC3178"/>
    <w:rsid w:val="00DC3C06"/>
    <w:rsid w:val="00DC3C4F"/>
    <w:rsid w:val="00DC41F3"/>
    <w:rsid w:val="00DC4294"/>
    <w:rsid w:val="00DC489F"/>
    <w:rsid w:val="00DC4B95"/>
    <w:rsid w:val="00DC4BC5"/>
    <w:rsid w:val="00DC54C2"/>
    <w:rsid w:val="00DC55E8"/>
    <w:rsid w:val="00DC5946"/>
    <w:rsid w:val="00DC5EE1"/>
    <w:rsid w:val="00DC6243"/>
    <w:rsid w:val="00DC66DA"/>
    <w:rsid w:val="00DC6978"/>
    <w:rsid w:val="00DC6E95"/>
    <w:rsid w:val="00DC70D0"/>
    <w:rsid w:val="00DC715F"/>
    <w:rsid w:val="00DC776D"/>
    <w:rsid w:val="00DC7EEB"/>
    <w:rsid w:val="00DC7F88"/>
    <w:rsid w:val="00DD003F"/>
    <w:rsid w:val="00DD0066"/>
    <w:rsid w:val="00DD08C1"/>
    <w:rsid w:val="00DD094F"/>
    <w:rsid w:val="00DD0A1D"/>
    <w:rsid w:val="00DD140D"/>
    <w:rsid w:val="00DD16AF"/>
    <w:rsid w:val="00DD198C"/>
    <w:rsid w:val="00DD1C6B"/>
    <w:rsid w:val="00DD25F0"/>
    <w:rsid w:val="00DD27A8"/>
    <w:rsid w:val="00DD2888"/>
    <w:rsid w:val="00DD2BC6"/>
    <w:rsid w:val="00DD301D"/>
    <w:rsid w:val="00DD323F"/>
    <w:rsid w:val="00DD3309"/>
    <w:rsid w:val="00DD34B3"/>
    <w:rsid w:val="00DD356E"/>
    <w:rsid w:val="00DD35E6"/>
    <w:rsid w:val="00DD365B"/>
    <w:rsid w:val="00DD3C48"/>
    <w:rsid w:val="00DD3D2D"/>
    <w:rsid w:val="00DD3E55"/>
    <w:rsid w:val="00DD4051"/>
    <w:rsid w:val="00DD40A7"/>
    <w:rsid w:val="00DD412F"/>
    <w:rsid w:val="00DD41D5"/>
    <w:rsid w:val="00DD42B1"/>
    <w:rsid w:val="00DD4359"/>
    <w:rsid w:val="00DD4575"/>
    <w:rsid w:val="00DD5018"/>
    <w:rsid w:val="00DD525B"/>
    <w:rsid w:val="00DD5865"/>
    <w:rsid w:val="00DD5B01"/>
    <w:rsid w:val="00DD5B6D"/>
    <w:rsid w:val="00DD6128"/>
    <w:rsid w:val="00DD6662"/>
    <w:rsid w:val="00DD6884"/>
    <w:rsid w:val="00DD6B46"/>
    <w:rsid w:val="00DD6EDC"/>
    <w:rsid w:val="00DD6EF2"/>
    <w:rsid w:val="00DD6FF1"/>
    <w:rsid w:val="00DD7A08"/>
    <w:rsid w:val="00DD7A91"/>
    <w:rsid w:val="00DD7FF6"/>
    <w:rsid w:val="00DE015A"/>
    <w:rsid w:val="00DE0508"/>
    <w:rsid w:val="00DE052B"/>
    <w:rsid w:val="00DE055B"/>
    <w:rsid w:val="00DE05AE"/>
    <w:rsid w:val="00DE05FC"/>
    <w:rsid w:val="00DE07BD"/>
    <w:rsid w:val="00DE093C"/>
    <w:rsid w:val="00DE097C"/>
    <w:rsid w:val="00DE1257"/>
    <w:rsid w:val="00DE1266"/>
    <w:rsid w:val="00DE1585"/>
    <w:rsid w:val="00DE15A5"/>
    <w:rsid w:val="00DE168F"/>
    <w:rsid w:val="00DE18AA"/>
    <w:rsid w:val="00DE1D13"/>
    <w:rsid w:val="00DE1F93"/>
    <w:rsid w:val="00DE2015"/>
    <w:rsid w:val="00DE223A"/>
    <w:rsid w:val="00DE298D"/>
    <w:rsid w:val="00DE2DEF"/>
    <w:rsid w:val="00DE3581"/>
    <w:rsid w:val="00DE3638"/>
    <w:rsid w:val="00DE36B6"/>
    <w:rsid w:val="00DE375F"/>
    <w:rsid w:val="00DE3779"/>
    <w:rsid w:val="00DE3A6A"/>
    <w:rsid w:val="00DE3A8E"/>
    <w:rsid w:val="00DE3BA4"/>
    <w:rsid w:val="00DE3DF8"/>
    <w:rsid w:val="00DE43A7"/>
    <w:rsid w:val="00DE45CA"/>
    <w:rsid w:val="00DE46D5"/>
    <w:rsid w:val="00DE4983"/>
    <w:rsid w:val="00DE4B7F"/>
    <w:rsid w:val="00DE4C9C"/>
    <w:rsid w:val="00DE4CBB"/>
    <w:rsid w:val="00DE51D4"/>
    <w:rsid w:val="00DE53AB"/>
    <w:rsid w:val="00DE53B3"/>
    <w:rsid w:val="00DE5B7D"/>
    <w:rsid w:val="00DE5E8F"/>
    <w:rsid w:val="00DE5F26"/>
    <w:rsid w:val="00DE5F9F"/>
    <w:rsid w:val="00DE67F8"/>
    <w:rsid w:val="00DE69C0"/>
    <w:rsid w:val="00DE6E88"/>
    <w:rsid w:val="00DE6EF3"/>
    <w:rsid w:val="00DE7335"/>
    <w:rsid w:val="00DE75B0"/>
    <w:rsid w:val="00DE777B"/>
    <w:rsid w:val="00DE78D3"/>
    <w:rsid w:val="00DE7921"/>
    <w:rsid w:val="00DE7976"/>
    <w:rsid w:val="00DE79E1"/>
    <w:rsid w:val="00DE7F78"/>
    <w:rsid w:val="00DE7FA6"/>
    <w:rsid w:val="00DF001B"/>
    <w:rsid w:val="00DF001F"/>
    <w:rsid w:val="00DF05F3"/>
    <w:rsid w:val="00DF063E"/>
    <w:rsid w:val="00DF0802"/>
    <w:rsid w:val="00DF0A06"/>
    <w:rsid w:val="00DF0A96"/>
    <w:rsid w:val="00DF0CA6"/>
    <w:rsid w:val="00DF0D59"/>
    <w:rsid w:val="00DF0FBC"/>
    <w:rsid w:val="00DF12FE"/>
    <w:rsid w:val="00DF18CE"/>
    <w:rsid w:val="00DF1B3A"/>
    <w:rsid w:val="00DF1EFB"/>
    <w:rsid w:val="00DF2201"/>
    <w:rsid w:val="00DF25E3"/>
    <w:rsid w:val="00DF263C"/>
    <w:rsid w:val="00DF27EC"/>
    <w:rsid w:val="00DF2834"/>
    <w:rsid w:val="00DF2CF2"/>
    <w:rsid w:val="00DF2EC7"/>
    <w:rsid w:val="00DF32CB"/>
    <w:rsid w:val="00DF35E2"/>
    <w:rsid w:val="00DF363D"/>
    <w:rsid w:val="00DF36A5"/>
    <w:rsid w:val="00DF3870"/>
    <w:rsid w:val="00DF3BAD"/>
    <w:rsid w:val="00DF3C4B"/>
    <w:rsid w:val="00DF3C89"/>
    <w:rsid w:val="00DF3FC3"/>
    <w:rsid w:val="00DF40EE"/>
    <w:rsid w:val="00DF41FE"/>
    <w:rsid w:val="00DF4284"/>
    <w:rsid w:val="00DF429A"/>
    <w:rsid w:val="00DF4418"/>
    <w:rsid w:val="00DF48CB"/>
    <w:rsid w:val="00DF4AF3"/>
    <w:rsid w:val="00DF4D85"/>
    <w:rsid w:val="00DF5100"/>
    <w:rsid w:val="00DF54D9"/>
    <w:rsid w:val="00DF5657"/>
    <w:rsid w:val="00DF58D3"/>
    <w:rsid w:val="00DF603E"/>
    <w:rsid w:val="00DF612B"/>
    <w:rsid w:val="00DF6511"/>
    <w:rsid w:val="00DF6566"/>
    <w:rsid w:val="00DF6675"/>
    <w:rsid w:val="00DF6F7F"/>
    <w:rsid w:val="00DF700F"/>
    <w:rsid w:val="00DF726D"/>
    <w:rsid w:val="00DF74DA"/>
    <w:rsid w:val="00DF77E1"/>
    <w:rsid w:val="00DF7AA8"/>
    <w:rsid w:val="00DF7CF8"/>
    <w:rsid w:val="00DF7F31"/>
    <w:rsid w:val="00DF7FB1"/>
    <w:rsid w:val="00E0000A"/>
    <w:rsid w:val="00E00384"/>
    <w:rsid w:val="00E0044A"/>
    <w:rsid w:val="00E004AD"/>
    <w:rsid w:val="00E00817"/>
    <w:rsid w:val="00E00A16"/>
    <w:rsid w:val="00E00B3F"/>
    <w:rsid w:val="00E00E22"/>
    <w:rsid w:val="00E01159"/>
    <w:rsid w:val="00E01161"/>
    <w:rsid w:val="00E011A3"/>
    <w:rsid w:val="00E01301"/>
    <w:rsid w:val="00E01563"/>
    <w:rsid w:val="00E01821"/>
    <w:rsid w:val="00E01945"/>
    <w:rsid w:val="00E01DA5"/>
    <w:rsid w:val="00E01FBD"/>
    <w:rsid w:val="00E02117"/>
    <w:rsid w:val="00E021CE"/>
    <w:rsid w:val="00E02220"/>
    <w:rsid w:val="00E023AB"/>
    <w:rsid w:val="00E0243F"/>
    <w:rsid w:val="00E02667"/>
    <w:rsid w:val="00E02776"/>
    <w:rsid w:val="00E0291C"/>
    <w:rsid w:val="00E0292D"/>
    <w:rsid w:val="00E029D7"/>
    <w:rsid w:val="00E02AA6"/>
    <w:rsid w:val="00E02BE3"/>
    <w:rsid w:val="00E02D2A"/>
    <w:rsid w:val="00E03059"/>
    <w:rsid w:val="00E03066"/>
    <w:rsid w:val="00E0320B"/>
    <w:rsid w:val="00E03439"/>
    <w:rsid w:val="00E0369A"/>
    <w:rsid w:val="00E0389C"/>
    <w:rsid w:val="00E039AE"/>
    <w:rsid w:val="00E03A7E"/>
    <w:rsid w:val="00E03B19"/>
    <w:rsid w:val="00E03BF7"/>
    <w:rsid w:val="00E03DB3"/>
    <w:rsid w:val="00E04010"/>
    <w:rsid w:val="00E041D0"/>
    <w:rsid w:val="00E04487"/>
    <w:rsid w:val="00E047A3"/>
    <w:rsid w:val="00E04C05"/>
    <w:rsid w:val="00E04C2A"/>
    <w:rsid w:val="00E04D4E"/>
    <w:rsid w:val="00E04E63"/>
    <w:rsid w:val="00E05075"/>
    <w:rsid w:val="00E05219"/>
    <w:rsid w:val="00E0526E"/>
    <w:rsid w:val="00E0557A"/>
    <w:rsid w:val="00E055D2"/>
    <w:rsid w:val="00E0561A"/>
    <w:rsid w:val="00E05772"/>
    <w:rsid w:val="00E05861"/>
    <w:rsid w:val="00E05A08"/>
    <w:rsid w:val="00E0650E"/>
    <w:rsid w:val="00E068DB"/>
    <w:rsid w:val="00E06AA3"/>
    <w:rsid w:val="00E06AD4"/>
    <w:rsid w:val="00E06C74"/>
    <w:rsid w:val="00E06F5A"/>
    <w:rsid w:val="00E0701C"/>
    <w:rsid w:val="00E070A9"/>
    <w:rsid w:val="00E07253"/>
    <w:rsid w:val="00E074B4"/>
    <w:rsid w:val="00E0767C"/>
    <w:rsid w:val="00E07928"/>
    <w:rsid w:val="00E07974"/>
    <w:rsid w:val="00E1010C"/>
    <w:rsid w:val="00E10270"/>
    <w:rsid w:val="00E1032E"/>
    <w:rsid w:val="00E104D6"/>
    <w:rsid w:val="00E10648"/>
    <w:rsid w:val="00E10FD4"/>
    <w:rsid w:val="00E110CE"/>
    <w:rsid w:val="00E110E6"/>
    <w:rsid w:val="00E11110"/>
    <w:rsid w:val="00E1119D"/>
    <w:rsid w:val="00E112C8"/>
    <w:rsid w:val="00E112D8"/>
    <w:rsid w:val="00E112E7"/>
    <w:rsid w:val="00E11498"/>
    <w:rsid w:val="00E1153C"/>
    <w:rsid w:val="00E1167E"/>
    <w:rsid w:val="00E11780"/>
    <w:rsid w:val="00E119EA"/>
    <w:rsid w:val="00E11A08"/>
    <w:rsid w:val="00E11BA1"/>
    <w:rsid w:val="00E120A4"/>
    <w:rsid w:val="00E12290"/>
    <w:rsid w:val="00E122B8"/>
    <w:rsid w:val="00E12666"/>
    <w:rsid w:val="00E1275A"/>
    <w:rsid w:val="00E128B7"/>
    <w:rsid w:val="00E12E03"/>
    <w:rsid w:val="00E13437"/>
    <w:rsid w:val="00E134C9"/>
    <w:rsid w:val="00E13601"/>
    <w:rsid w:val="00E1387B"/>
    <w:rsid w:val="00E13A63"/>
    <w:rsid w:val="00E13B98"/>
    <w:rsid w:val="00E13E4D"/>
    <w:rsid w:val="00E140B6"/>
    <w:rsid w:val="00E14336"/>
    <w:rsid w:val="00E1485C"/>
    <w:rsid w:val="00E14C36"/>
    <w:rsid w:val="00E1504C"/>
    <w:rsid w:val="00E151E2"/>
    <w:rsid w:val="00E152F7"/>
    <w:rsid w:val="00E157BE"/>
    <w:rsid w:val="00E15861"/>
    <w:rsid w:val="00E15979"/>
    <w:rsid w:val="00E159B2"/>
    <w:rsid w:val="00E15B34"/>
    <w:rsid w:val="00E15CEB"/>
    <w:rsid w:val="00E1602D"/>
    <w:rsid w:val="00E16037"/>
    <w:rsid w:val="00E1603E"/>
    <w:rsid w:val="00E163D8"/>
    <w:rsid w:val="00E16877"/>
    <w:rsid w:val="00E16893"/>
    <w:rsid w:val="00E16A28"/>
    <w:rsid w:val="00E16A7C"/>
    <w:rsid w:val="00E16CDC"/>
    <w:rsid w:val="00E16EDD"/>
    <w:rsid w:val="00E16F09"/>
    <w:rsid w:val="00E1735A"/>
    <w:rsid w:val="00E1746A"/>
    <w:rsid w:val="00E174EF"/>
    <w:rsid w:val="00E17905"/>
    <w:rsid w:val="00E179F3"/>
    <w:rsid w:val="00E17A28"/>
    <w:rsid w:val="00E17A4A"/>
    <w:rsid w:val="00E17B5F"/>
    <w:rsid w:val="00E17B8A"/>
    <w:rsid w:val="00E17E83"/>
    <w:rsid w:val="00E2014A"/>
    <w:rsid w:val="00E20526"/>
    <w:rsid w:val="00E20CCA"/>
    <w:rsid w:val="00E210C6"/>
    <w:rsid w:val="00E210F9"/>
    <w:rsid w:val="00E21474"/>
    <w:rsid w:val="00E21A97"/>
    <w:rsid w:val="00E22522"/>
    <w:rsid w:val="00E226E1"/>
    <w:rsid w:val="00E227A0"/>
    <w:rsid w:val="00E228C6"/>
    <w:rsid w:val="00E22D77"/>
    <w:rsid w:val="00E23844"/>
    <w:rsid w:val="00E2384F"/>
    <w:rsid w:val="00E2396A"/>
    <w:rsid w:val="00E23B8F"/>
    <w:rsid w:val="00E23BD4"/>
    <w:rsid w:val="00E23D50"/>
    <w:rsid w:val="00E23D6D"/>
    <w:rsid w:val="00E23ED7"/>
    <w:rsid w:val="00E2413F"/>
    <w:rsid w:val="00E243EB"/>
    <w:rsid w:val="00E24452"/>
    <w:rsid w:val="00E2453F"/>
    <w:rsid w:val="00E247CD"/>
    <w:rsid w:val="00E24A1B"/>
    <w:rsid w:val="00E24B02"/>
    <w:rsid w:val="00E24B2F"/>
    <w:rsid w:val="00E24DEF"/>
    <w:rsid w:val="00E255E1"/>
    <w:rsid w:val="00E2564B"/>
    <w:rsid w:val="00E25734"/>
    <w:rsid w:val="00E25C2F"/>
    <w:rsid w:val="00E25CBD"/>
    <w:rsid w:val="00E25EB6"/>
    <w:rsid w:val="00E26A25"/>
    <w:rsid w:val="00E26CCF"/>
    <w:rsid w:val="00E26D7A"/>
    <w:rsid w:val="00E26ECA"/>
    <w:rsid w:val="00E2704B"/>
    <w:rsid w:val="00E2734D"/>
    <w:rsid w:val="00E2757B"/>
    <w:rsid w:val="00E27744"/>
    <w:rsid w:val="00E27798"/>
    <w:rsid w:val="00E277B8"/>
    <w:rsid w:val="00E27E63"/>
    <w:rsid w:val="00E30188"/>
    <w:rsid w:val="00E304B5"/>
    <w:rsid w:val="00E304C9"/>
    <w:rsid w:val="00E30650"/>
    <w:rsid w:val="00E3099A"/>
    <w:rsid w:val="00E30BA4"/>
    <w:rsid w:val="00E30DBE"/>
    <w:rsid w:val="00E314ED"/>
    <w:rsid w:val="00E31847"/>
    <w:rsid w:val="00E319DC"/>
    <w:rsid w:val="00E31E1F"/>
    <w:rsid w:val="00E3202D"/>
    <w:rsid w:val="00E3237E"/>
    <w:rsid w:val="00E323D2"/>
    <w:rsid w:val="00E32660"/>
    <w:rsid w:val="00E326CD"/>
    <w:rsid w:val="00E32F14"/>
    <w:rsid w:val="00E33174"/>
    <w:rsid w:val="00E332C5"/>
    <w:rsid w:val="00E332FC"/>
    <w:rsid w:val="00E33918"/>
    <w:rsid w:val="00E33A7A"/>
    <w:rsid w:val="00E33BDA"/>
    <w:rsid w:val="00E33F62"/>
    <w:rsid w:val="00E340E8"/>
    <w:rsid w:val="00E34232"/>
    <w:rsid w:val="00E3465A"/>
    <w:rsid w:val="00E34D58"/>
    <w:rsid w:val="00E34F22"/>
    <w:rsid w:val="00E34FF7"/>
    <w:rsid w:val="00E3504F"/>
    <w:rsid w:val="00E356A3"/>
    <w:rsid w:val="00E35894"/>
    <w:rsid w:val="00E359FB"/>
    <w:rsid w:val="00E35FD1"/>
    <w:rsid w:val="00E36E43"/>
    <w:rsid w:val="00E3721C"/>
    <w:rsid w:val="00E3745E"/>
    <w:rsid w:val="00E37636"/>
    <w:rsid w:val="00E37716"/>
    <w:rsid w:val="00E37985"/>
    <w:rsid w:val="00E379A5"/>
    <w:rsid w:val="00E37FCF"/>
    <w:rsid w:val="00E400AC"/>
    <w:rsid w:val="00E401B7"/>
    <w:rsid w:val="00E40554"/>
    <w:rsid w:val="00E405DB"/>
    <w:rsid w:val="00E40734"/>
    <w:rsid w:val="00E40C1B"/>
    <w:rsid w:val="00E40D24"/>
    <w:rsid w:val="00E40EA6"/>
    <w:rsid w:val="00E40FDF"/>
    <w:rsid w:val="00E41141"/>
    <w:rsid w:val="00E412D7"/>
    <w:rsid w:val="00E41605"/>
    <w:rsid w:val="00E41788"/>
    <w:rsid w:val="00E417BA"/>
    <w:rsid w:val="00E419E5"/>
    <w:rsid w:val="00E419EC"/>
    <w:rsid w:val="00E41A37"/>
    <w:rsid w:val="00E41B1D"/>
    <w:rsid w:val="00E41DEF"/>
    <w:rsid w:val="00E423A2"/>
    <w:rsid w:val="00E42662"/>
    <w:rsid w:val="00E4327A"/>
    <w:rsid w:val="00E432C2"/>
    <w:rsid w:val="00E433D8"/>
    <w:rsid w:val="00E436F7"/>
    <w:rsid w:val="00E4386F"/>
    <w:rsid w:val="00E43CD9"/>
    <w:rsid w:val="00E43D63"/>
    <w:rsid w:val="00E43E2F"/>
    <w:rsid w:val="00E43FC9"/>
    <w:rsid w:val="00E44550"/>
    <w:rsid w:val="00E44853"/>
    <w:rsid w:val="00E4544C"/>
    <w:rsid w:val="00E455F1"/>
    <w:rsid w:val="00E45736"/>
    <w:rsid w:val="00E45BA9"/>
    <w:rsid w:val="00E45CD9"/>
    <w:rsid w:val="00E45D5A"/>
    <w:rsid w:val="00E45FA6"/>
    <w:rsid w:val="00E462E8"/>
    <w:rsid w:val="00E4644D"/>
    <w:rsid w:val="00E46541"/>
    <w:rsid w:val="00E465F4"/>
    <w:rsid w:val="00E467EE"/>
    <w:rsid w:val="00E468AB"/>
    <w:rsid w:val="00E46B95"/>
    <w:rsid w:val="00E47407"/>
    <w:rsid w:val="00E50334"/>
    <w:rsid w:val="00E50389"/>
    <w:rsid w:val="00E503A2"/>
    <w:rsid w:val="00E50602"/>
    <w:rsid w:val="00E506D0"/>
    <w:rsid w:val="00E50AAA"/>
    <w:rsid w:val="00E50B9D"/>
    <w:rsid w:val="00E50E7B"/>
    <w:rsid w:val="00E51650"/>
    <w:rsid w:val="00E51711"/>
    <w:rsid w:val="00E518D8"/>
    <w:rsid w:val="00E51917"/>
    <w:rsid w:val="00E520A8"/>
    <w:rsid w:val="00E52112"/>
    <w:rsid w:val="00E52B1E"/>
    <w:rsid w:val="00E52CF8"/>
    <w:rsid w:val="00E52E10"/>
    <w:rsid w:val="00E52F95"/>
    <w:rsid w:val="00E530E4"/>
    <w:rsid w:val="00E53180"/>
    <w:rsid w:val="00E534B7"/>
    <w:rsid w:val="00E53501"/>
    <w:rsid w:val="00E53688"/>
    <w:rsid w:val="00E53718"/>
    <w:rsid w:val="00E5372F"/>
    <w:rsid w:val="00E53DF4"/>
    <w:rsid w:val="00E54049"/>
    <w:rsid w:val="00E54326"/>
    <w:rsid w:val="00E5433D"/>
    <w:rsid w:val="00E545B5"/>
    <w:rsid w:val="00E54ECA"/>
    <w:rsid w:val="00E55112"/>
    <w:rsid w:val="00E555E0"/>
    <w:rsid w:val="00E55C49"/>
    <w:rsid w:val="00E56010"/>
    <w:rsid w:val="00E5642B"/>
    <w:rsid w:val="00E56650"/>
    <w:rsid w:val="00E56E42"/>
    <w:rsid w:val="00E572AA"/>
    <w:rsid w:val="00E57729"/>
    <w:rsid w:val="00E57901"/>
    <w:rsid w:val="00E57B36"/>
    <w:rsid w:val="00E5C7DF"/>
    <w:rsid w:val="00E6061D"/>
    <w:rsid w:val="00E60657"/>
    <w:rsid w:val="00E6088C"/>
    <w:rsid w:val="00E60AB1"/>
    <w:rsid w:val="00E60C92"/>
    <w:rsid w:val="00E60F5E"/>
    <w:rsid w:val="00E6103C"/>
    <w:rsid w:val="00E61338"/>
    <w:rsid w:val="00E614BB"/>
    <w:rsid w:val="00E6167C"/>
    <w:rsid w:val="00E61706"/>
    <w:rsid w:val="00E61782"/>
    <w:rsid w:val="00E618D0"/>
    <w:rsid w:val="00E61D79"/>
    <w:rsid w:val="00E61E05"/>
    <w:rsid w:val="00E620D3"/>
    <w:rsid w:val="00E62172"/>
    <w:rsid w:val="00E621E3"/>
    <w:rsid w:val="00E623D8"/>
    <w:rsid w:val="00E62AAD"/>
    <w:rsid w:val="00E62DC3"/>
    <w:rsid w:val="00E630E5"/>
    <w:rsid w:val="00E63133"/>
    <w:rsid w:val="00E6346E"/>
    <w:rsid w:val="00E6350E"/>
    <w:rsid w:val="00E636DD"/>
    <w:rsid w:val="00E638D2"/>
    <w:rsid w:val="00E63973"/>
    <w:rsid w:val="00E63DFD"/>
    <w:rsid w:val="00E63EF3"/>
    <w:rsid w:val="00E641CB"/>
    <w:rsid w:val="00E6424B"/>
    <w:rsid w:val="00E6447D"/>
    <w:rsid w:val="00E64817"/>
    <w:rsid w:val="00E64A22"/>
    <w:rsid w:val="00E64AA5"/>
    <w:rsid w:val="00E64C6C"/>
    <w:rsid w:val="00E65237"/>
    <w:rsid w:val="00E6531C"/>
    <w:rsid w:val="00E655AA"/>
    <w:rsid w:val="00E6570A"/>
    <w:rsid w:val="00E65A2C"/>
    <w:rsid w:val="00E65D90"/>
    <w:rsid w:val="00E65EA4"/>
    <w:rsid w:val="00E65ECF"/>
    <w:rsid w:val="00E65F39"/>
    <w:rsid w:val="00E66026"/>
    <w:rsid w:val="00E6613C"/>
    <w:rsid w:val="00E662E2"/>
    <w:rsid w:val="00E6681C"/>
    <w:rsid w:val="00E66C0A"/>
    <w:rsid w:val="00E67103"/>
    <w:rsid w:val="00E67276"/>
    <w:rsid w:val="00E676E8"/>
    <w:rsid w:val="00E67731"/>
    <w:rsid w:val="00E678AC"/>
    <w:rsid w:val="00E67B00"/>
    <w:rsid w:val="00E7003F"/>
    <w:rsid w:val="00E70044"/>
    <w:rsid w:val="00E7007C"/>
    <w:rsid w:val="00E702BF"/>
    <w:rsid w:val="00E70469"/>
    <w:rsid w:val="00E707D3"/>
    <w:rsid w:val="00E70831"/>
    <w:rsid w:val="00E709A2"/>
    <w:rsid w:val="00E70BA5"/>
    <w:rsid w:val="00E70F07"/>
    <w:rsid w:val="00E70FFE"/>
    <w:rsid w:val="00E71421"/>
    <w:rsid w:val="00E71861"/>
    <w:rsid w:val="00E71956"/>
    <w:rsid w:val="00E719FC"/>
    <w:rsid w:val="00E71D1E"/>
    <w:rsid w:val="00E72140"/>
    <w:rsid w:val="00E7223B"/>
    <w:rsid w:val="00E72647"/>
    <w:rsid w:val="00E72739"/>
    <w:rsid w:val="00E72830"/>
    <w:rsid w:val="00E72A5D"/>
    <w:rsid w:val="00E7306C"/>
    <w:rsid w:val="00E73105"/>
    <w:rsid w:val="00E73173"/>
    <w:rsid w:val="00E733CF"/>
    <w:rsid w:val="00E73565"/>
    <w:rsid w:val="00E737DD"/>
    <w:rsid w:val="00E73A14"/>
    <w:rsid w:val="00E73E6D"/>
    <w:rsid w:val="00E73EB5"/>
    <w:rsid w:val="00E741D7"/>
    <w:rsid w:val="00E74276"/>
    <w:rsid w:val="00E743D0"/>
    <w:rsid w:val="00E744E7"/>
    <w:rsid w:val="00E7461B"/>
    <w:rsid w:val="00E74668"/>
    <w:rsid w:val="00E74712"/>
    <w:rsid w:val="00E74821"/>
    <w:rsid w:val="00E7500E"/>
    <w:rsid w:val="00E75179"/>
    <w:rsid w:val="00E753AD"/>
    <w:rsid w:val="00E75AB2"/>
    <w:rsid w:val="00E75C99"/>
    <w:rsid w:val="00E75E85"/>
    <w:rsid w:val="00E76029"/>
    <w:rsid w:val="00E7608E"/>
    <w:rsid w:val="00E762C4"/>
    <w:rsid w:val="00E76370"/>
    <w:rsid w:val="00E76847"/>
    <w:rsid w:val="00E76903"/>
    <w:rsid w:val="00E769CB"/>
    <w:rsid w:val="00E76A79"/>
    <w:rsid w:val="00E76BF3"/>
    <w:rsid w:val="00E76F3E"/>
    <w:rsid w:val="00E7717D"/>
    <w:rsid w:val="00E77942"/>
    <w:rsid w:val="00E80107"/>
    <w:rsid w:val="00E80245"/>
    <w:rsid w:val="00E804C3"/>
    <w:rsid w:val="00E80526"/>
    <w:rsid w:val="00E80743"/>
    <w:rsid w:val="00E81108"/>
    <w:rsid w:val="00E813FA"/>
    <w:rsid w:val="00E8185B"/>
    <w:rsid w:val="00E81D09"/>
    <w:rsid w:val="00E81D6C"/>
    <w:rsid w:val="00E81DF1"/>
    <w:rsid w:val="00E81E11"/>
    <w:rsid w:val="00E822F6"/>
    <w:rsid w:val="00E82359"/>
    <w:rsid w:val="00E82475"/>
    <w:rsid w:val="00E828CC"/>
    <w:rsid w:val="00E82A54"/>
    <w:rsid w:val="00E82F47"/>
    <w:rsid w:val="00E830D2"/>
    <w:rsid w:val="00E83477"/>
    <w:rsid w:val="00E8389C"/>
    <w:rsid w:val="00E838AC"/>
    <w:rsid w:val="00E83DE0"/>
    <w:rsid w:val="00E83F45"/>
    <w:rsid w:val="00E841B9"/>
    <w:rsid w:val="00E84D40"/>
    <w:rsid w:val="00E850E4"/>
    <w:rsid w:val="00E85496"/>
    <w:rsid w:val="00E854E3"/>
    <w:rsid w:val="00E85578"/>
    <w:rsid w:val="00E85668"/>
    <w:rsid w:val="00E856A6"/>
    <w:rsid w:val="00E8586F"/>
    <w:rsid w:val="00E85A32"/>
    <w:rsid w:val="00E85BA8"/>
    <w:rsid w:val="00E8613F"/>
    <w:rsid w:val="00E86143"/>
    <w:rsid w:val="00E86618"/>
    <w:rsid w:val="00E8664E"/>
    <w:rsid w:val="00E86739"/>
    <w:rsid w:val="00E8686E"/>
    <w:rsid w:val="00E86EB0"/>
    <w:rsid w:val="00E87155"/>
    <w:rsid w:val="00E877AE"/>
    <w:rsid w:val="00E87BF5"/>
    <w:rsid w:val="00E87C59"/>
    <w:rsid w:val="00E87D41"/>
    <w:rsid w:val="00E87DE9"/>
    <w:rsid w:val="00E905E8"/>
    <w:rsid w:val="00E90DF7"/>
    <w:rsid w:val="00E9136C"/>
    <w:rsid w:val="00E915A5"/>
    <w:rsid w:val="00E91697"/>
    <w:rsid w:val="00E918DC"/>
    <w:rsid w:val="00E918E3"/>
    <w:rsid w:val="00E91A02"/>
    <w:rsid w:val="00E91F04"/>
    <w:rsid w:val="00E9254C"/>
    <w:rsid w:val="00E92626"/>
    <w:rsid w:val="00E927F6"/>
    <w:rsid w:val="00E92A94"/>
    <w:rsid w:val="00E93049"/>
    <w:rsid w:val="00E930B6"/>
    <w:rsid w:val="00E93229"/>
    <w:rsid w:val="00E93510"/>
    <w:rsid w:val="00E93569"/>
    <w:rsid w:val="00E936FA"/>
    <w:rsid w:val="00E936FC"/>
    <w:rsid w:val="00E93891"/>
    <w:rsid w:val="00E938D8"/>
    <w:rsid w:val="00E938F9"/>
    <w:rsid w:val="00E93A92"/>
    <w:rsid w:val="00E93B68"/>
    <w:rsid w:val="00E93C72"/>
    <w:rsid w:val="00E93C74"/>
    <w:rsid w:val="00E93CEA"/>
    <w:rsid w:val="00E93E0F"/>
    <w:rsid w:val="00E93F64"/>
    <w:rsid w:val="00E93FD9"/>
    <w:rsid w:val="00E9425C"/>
    <w:rsid w:val="00E94277"/>
    <w:rsid w:val="00E94595"/>
    <w:rsid w:val="00E9466F"/>
    <w:rsid w:val="00E94791"/>
    <w:rsid w:val="00E94AC4"/>
    <w:rsid w:val="00E94D59"/>
    <w:rsid w:val="00E950F3"/>
    <w:rsid w:val="00E95600"/>
    <w:rsid w:val="00E95601"/>
    <w:rsid w:val="00E95703"/>
    <w:rsid w:val="00E957D4"/>
    <w:rsid w:val="00E95851"/>
    <w:rsid w:val="00E95A73"/>
    <w:rsid w:val="00E95AC2"/>
    <w:rsid w:val="00E95BD9"/>
    <w:rsid w:val="00E95DF4"/>
    <w:rsid w:val="00E96033"/>
    <w:rsid w:val="00E96102"/>
    <w:rsid w:val="00E9610F"/>
    <w:rsid w:val="00E965D3"/>
    <w:rsid w:val="00E96809"/>
    <w:rsid w:val="00E96A74"/>
    <w:rsid w:val="00E96ED4"/>
    <w:rsid w:val="00E9716E"/>
    <w:rsid w:val="00E97192"/>
    <w:rsid w:val="00E979A9"/>
    <w:rsid w:val="00E979FD"/>
    <w:rsid w:val="00E97C0D"/>
    <w:rsid w:val="00E97D85"/>
    <w:rsid w:val="00EA025A"/>
    <w:rsid w:val="00EA0291"/>
    <w:rsid w:val="00EA030D"/>
    <w:rsid w:val="00EA0335"/>
    <w:rsid w:val="00EA0AE2"/>
    <w:rsid w:val="00EA0C2A"/>
    <w:rsid w:val="00EA0D78"/>
    <w:rsid w:val="00EA0FE7"/>
    <w:rsid w:val="00EA131D"/>
    <w:rsid w:val="00EA1676"/>
    <w:rsid w:val="00EA1898"/>
    <w:rsid w:val="00EA1C40"/>
    <w:rsid w:val="00EA2011"/>
    <w:rsid w:val="00EA233A"/>
    <w:rsid w:val="00EA2400"/>
    <w:rsid w:val="00EA2569"/>
    <w:rsid w:val="00EA277C"/>
    <w:rsid w:val="00EA2C5A"/>
    <w:rsid w:val="00EA2F3E"/>
    <w:rsid w:val="00EA30D4"/>
    <w:rsid w:val="00EA315B"/>
    <w:rsid w:val="00EA33D1"/>
    <w:rsid w:val="00EA371B"/>
    <w:rsid w:val="00EA3768"/>
    <w:rsid w:val="00EA3841"/>
    <w:rsid w:val="00EA3AA9"/>
    <w:rsid w:val="00EA3FBB"/>
    <w:rsid w:val="00EA413B"/>
    <w:rsid w:val="00EA438D"/>
    <w:rsid w:val="00EA4C21"/>
    <w:rsid w:val="00EA4CE3"/>
    <w:rsid w:val="00EA4EA2"/>
    <w:rsid w:val="00EA4EFD"/>
    <w:rsid w:val="00EA514B"/>
    <w:rsid w:val="00EA51A7"/>
    <w:rsid w:val="00EA52DC"/>
    <w:rsid w:val="00EA5466"/>
    <w:rsid w:val="00EA5514"/>
    <w:rsid w:val="00EA559B"/>
    <w:rsid w:val="00EA5961"/>
    <w:rsid w:val="00EA5A7C"/>
    <w:rsid w:val="00EA5DCF"/>
    <w:rsid w:val="00EA5EDF"/>
    <w:rsid w:val="00EA5FED"/>
    <w:rsid w:val="00EA611C"/>
    <w:rsid w:val="00EA6261"/>
    <w:rsid w:val="00EA64DC"/>
    <w:rsid w:val="00EA68A0"/>
    <w:rsid w:val="00EA6C0A"/>
    <w:rsid w:val="00EA76AE"/>
    <w:rsid w:val="00EA7A85"/>
    <w:rsid w:val="00EB026A"/>
    <w:rsid w:val="00EB0465"/>
    <w:rsid w:val="00EB0D79"/>
    <w:rsid w:val="00EB0E99"/>
    <w:rsid w:val="00EB0EF2"/>
    <w:rsid w:val="00EB16AD"/>
    <w:rsid w:val="00EB1706"/>
    <w:rsid w:val="00EB1A12"/>
    <w:rsid w:val="00EB1BCF"/>
    <w:rsid w:val="00EB2258"/>
    <w:rsid w:val="00EB2302"/>
    <w:rsid w:val="00EB2391"/>
    <w:rsid w:val="00EB250D"/>
    <w:rsid w:val="00EB255A"/>
    <w:rsid w:val="00EB2563"/>
    <w:rsid w:val="00EB2F01"/>
    <w:rsid w:val="00EB3077"/>
    <w:rsid w:val="00EB3490"/>
    <w:rsid w:val="00EB3647"/>
    <w:rsid w:val="00EB364A"/>
    <w:rsid w:val="00EB370B"/>
    <w:rsid w:val="00EB3C62"/>
    <w:rsid w:val="00EB3C76"/>
    <w:rsid w:val="00EB3CB2"/>
    <w:rsid w:val="00EB40BD"/>
    <w:rsid w:val="00EB40DD"/>
    <w:rsid w:val="00EB40E4"/>
    <w:rsid w:val="00EB4260"/>
    <w:rsid w:val="00EB4296"/>
    <w:rsid w:val="00EB4363"/>
    <w:rsid w:val="00EB44A7"/>
    <w:rsid w:val="00EB48CE"/>
    <w:rsid w:val="00EB493B"/>
    <w:rsid w:val="00EB49C1"/>
    <w:rsid w:val="00EB4A5D"/>
    <w:rsid w:val="00EB4D0D"/>
    <w:rsid w:val="00EB4F6A"/>
    <w:rsid w:val="00EB58CC"/>
    <w:rsid w:val="00EB5C0C"/>
    <w:rsid w:val="00EB5C6E"/>
    <w:rsid w:val="00EB5D7E"/>
    <w:rsid w:val="00EB639F"/>
    <w:rsid w:val="00EB63A6"/>
    <w:rsid w:val="00EB69F9"/>
    <w:rsid w:val="00EB6A06"/>
    <w:rsid w:val="00EB6B3A"/>
    <w:rsid w:val="00EB6D5F"/>
    <w:rsid w:val="00EB6F06"/>
    <w:rsid w:val="00EB70EF"/>
    <w:rsid w:val="00EB72C9"/>
    <w:rsid w:val="00EB736F"/>
    <w:rsid w:val="00EB744F"/>
    <w:rsid w:val="00EB767E"/>
    <w:rsid w:val="00EB7692"/>
    <w:rsid w:val="00EB7899"/>
    <w:rsid w:val="00EB7910"/>
    <w:rsid w:val="00EB7998"/>
    <w:rsid w:val="00EB79C3"/>
    <w:rsid w:val="00EB7BC4"/>
    <w:rsid w:val="00EB7D8E"/>
    <w:rsid w:val="00EB7E52"/>
    <w:rsid w:val="00EC02C0"/>
    <w:rsid w:val="00EC0475"/>
    <w:rsid w:val="00EC0888"/>
    <w:rsid w:val="00EC0A32"/>
    <w:rsid w:val="00EC0E12"/>
    <w:rsid w:val="00EC0FC9"/>
    <w:rsid w:val="00EC1252"/>
    <w:rsid w:val="00EC145F"/>
    <w:rsid w:val="00EC167A"/>
    <w:rsid w:val="00EC1A6C"/>
    <w:rsid w:val="00EC1D47"/>
    <w:rsid w:val="00EC21E7"/>
    <w:rsid w:val="00EC2337"/>
    <w:rsid w:val="00EC2761"/>
    <w:rsid w:val="00EC2A51"/>
    <w:rsid w:val="00EC2C50"/>
    <w:rsid w:val="00EC2EB3"/>
    <w:rsid w:val="00EC300F"/>
    <w:rsid w:val="00EC3230"/>
    <w:rsid w:val="00EC3BE0"/>
    <w:rsid w:val="00EC3D51"/>
    <w:rsid w:val="00EC4104"/>
    <w:rsid w:val="00EC429F"/>
    <w:rsid w:val="00EC464B"/>
    <w:rsid w:val="00EC46AB"/>
    <w:rsid w:val="00EC4782"/>
    <w:rsid w:val="00EC4983"/>
    <w:rsid w:val="00EC49A4"/>
    <w:rsid w:val="00EC504A"/>
    <w:rsid w:val="00EC52C3"/>
    <w:rsid w:val="00EC5353"/>
    <w:rsid w:val="00EC542A"/>
    <w:rsid w:val="00EC5811"/>
    <w:rsid w:val="00EC5818"/>
    <w:rsid w:val="00EC591F"/>
    <w:rsid w:val="00EC5BCB"/>
    <w:rsid w:val="00EC5DEE"/>
    <w:rsid w:val="00EC5F81"/>
    <w:rsid w:val="00EC61AC"/>
    <w:rsid w:val="00EC6853"/>
    <w:rsid w:val="00EC69F4"/>
    <w:rsid w:val="00EC7127"/>
    <w:rsid w:val="00EC73B0"/>
    <w:rsid w:val="00EC73E8"/>
    <w:rsid w:val="00EC744F"/>
    <w:rsid w:val="00EC74DF"/>
    <w:rsid w:val="00EC75F4"/>
    <w:rsid w:val="00EC793D"/>
    <w:rsid w:val="00EC7A46"/>
    <w:rsid w:val="00EC7C49"/>
    <w:rsid w:val="00EC7CF4"/>
    <w:rsid w:val="00ED0247"/>
    <w:rsid w:val="00ED0391"/>
    <w:rsid w:val="00ED0582"/>
    <w:rsid w:val="00ED0782"/>
    <w:rsid w:val="00ED07AD"/>
    <w:rsid w:val="00ED07C9"/>
    <w:rsid w:val="00ED098B"/>
    <w:rsid w:val="00ED09FB"/>
    <w:rsid w:val="00ED0EF3"/>
    <w:rsid w:val="00ED125D"/>
    <w:rsid w:val="00ED130F"/>
    <w:rsid w:val="00ED1375"/>
    <w:rsid w:val="00ED19C9"/>
    <w:rsid w:val="00ED1BC6"/>
    <w:rsid w:val="00ED1D45"/>
    <w:rsid w:val="00ED1E42"/>
    <w:rsid w:val="00ED1E99"/>
    <w:rsid w:val="00ED1FD7"/>
    <w:rsid w:val="00ED2119"/>
    <w:rsid w:val="00ED23BE"/>
    <w:rsid w:val="00ED23E8"/>
    <w:rsid w:val="00ED28D1"/>
    <w:rsid w:val="00ED2905"/>
    <w:rsid w:val="00ED2907"/>
    <w:rsid w:val="00ED2E49"/>
    <w:rsid w:val="00ED3538"/>
    <w:rsid w:val="00ED35ED"/>
    <w:rsid w:val="00ED36E0"/>
    <w:rsid w:val="00ED38D7"/>
    <w:rsid w:val="00ED38F5"/>
    <w:rsid w:val="00ED3A14"/>
    <w:rsid w:val="00ED3B86"/>
    <w:rsid w:val="00ED3BA6"/>
    <w:rsid w:val="00ED3FDF"/>
    <w:rsid w:val="00ED3FE4"/>
    <w:rsid w:val="00ED40C0"/>
    <w:rsid w:val="00ED416F"/>
    <w:rsid w:val="00ED45D0"/>
    <w:rsid w:val="00ED4ABF"/>
    <w:rsid w:val="00ED4E13"/>
    <w:rsid w:val="00ED4EA3"/>
    <w:rsid w:val="00ED4F70"/>
    <w:rsid w:val="00ED56D0"/>
    <w:rsid w:val="00ED5E4E"/>
    <w:rsid w:val="00ED65B6"/>
    <w:rsid w:val="00ED669F"/>
    <w:rsid w:val="00ED6F45"/>
    <w:rsid w:val="00ED7005"/>
    <w:rsid w:val="00ED7133"/>
    <w:rsid w:val="00ED78E5"/>
    <w:rsid w:val="00ED7C25"/>
    <w:rsid w:val="00ED7F43"/>
    <w:rsid w:val="00ED7FEC"/>
    <w:rsid w:val="00EE0185"/>
    <w:rsid w:val="00EE037B"/>
    <w:rsid w:val="00EE03D8"/>
    <w:rsid w:val="00EE072C"/>
    <w:rsid w:val="00EE089C"/>
    <w:rsid w:val="00EE0971"/>
    <w:rsid w:val="00EE0D55"/>
    <w:rsid w:val="00EE1270"/>
    <w:rsid w:val="00EE1291"/>
    <w:rsid w:val="00EE14CD"/>
    <w:rsid w:val="00EE1636"/>
    <w:rsid w:val="00EE17F5"/>
    <w:rsid w:val="00EE180F"/>
    <w:rsid w:val="00EE199B"/>
    <w:rsid w:val="00EE1A9E"/>
    <w:rsid w:val="00EE1C55"/>
    <w:rsid w:val="00EE1CD1"/>
    <w:rsid w:val="00EE1D16"/>
    <w:rsid w:val="00EE2026"/>
    <w:rsid w:val="00EE20F9"/>
    <w:rsid w:val="00EE23E5"/>
    <w:rsid w:val="00EE2FE0"/>
    <w:rsid w:val="00EE33E4"/>
    <w:rsid w:val="00EE3A63"/>
    <w:rsid w:val="00EE3C0B"/>
    <w:rsid w:val="00EE3C18"/>
    <w:rsid w:val="00EE3CF8"/>
    <w:rsid w:val="00EE3F9A"/>
    <w:rsid w:val="00EE40AD"/>
    <w:rsid w:val="00EE4277"/>
    <w:rsid w:val="00EE47BA"/>
    <w:rsid w:val="00EE4B1A"/>
    <w:rsid w:val="00EE4E85"/>
    <w:rsid w:val="00EE4F05"/>
    <w:rsid w:val="00EE4F85"/>
    <w:rsid w:val="00EE511C"/>
    <w:rsid w:val="00EE52E6"/>
    <w:rsid w:val="00EE53F0"/>
    <w:rsid w:val="00EE54F5"/>
    <w:rsid w:val="00EE55F3"/>
    <w:rsid w:val="00EE57B2"/>
    <w:rsid w:val="00EE5D8C"/>
    <w:rsid w:val="00EE61E5"/>
    <w:rsid w:val="00EE65A8"/>
    <w:rsid w:val="00EE65D9"/>
    <w:rsid w:val="00EE7086"/>
    <w:rsid w:val="00EE767C"/>
    <w:rsid w:val="00EE76E6"/>
    <w:rsid w:val="00EE7935"/>
    <w:rsid w:val="00EE7A55"/>
    <w:rsid w:val="00EE7B17"/>
    <w:rsid w:val="00EF02C2"/>
    <w:rsid w:val="00EF0571"/>
    <w:rsid w:val="00EF07AE"/>
    <w:rsid w:val="00EF0819"/>
    <w:rsid w:val="00EF082A"/>
    <w:rsid w:val="00EF0E4F"/>
    <w:rsid w:val="00EF11A1"/>
    <w:rsid w:val="00EF1269"/>
    <w:rsid w:val="00EF13E7"/>
    <w:rsid w:val="00EF1703"/>
    <w:rsid w:val="00EF189A"/>
    <w:rsid w:val="00EF19D7"/>
    <w:rsid w:val="00EF19FC"/>
    <w:rsid w:val="00EF20FD"/>
    <w:rsid w:val="00EF2A3B"/>
    <w:rsid w:val="00EF31EA"/>
    <w:rsid w:val="00EF3442"/>
    <w:rsid w:val="00EF3834"/>
    <w:rsid w:val="00EF383F"/>
    <w:rsid w:val="00EF3B6A"/>
    <w:rsid w:val="00EF3D40"/>
    <w:rsid w:val="00EF3DB9"/>
    <w:rsid w:val="00EF3E99"/>
    <w:rsid w:val="00EF4199"/>
    <w:rsid w:val="00EF422A"/>
    <w:rsid w:val="00EF47DB"/>
    <w:rsid w:val="00EF4ED9"/>
    <w:rsid w:val="00EF4EFE"/>
    <w:rsid w:val="00EF5490"/>
    <w:rsid w:val="00EF562B"/>
    <w:rsid w:val="00EF56FF"/>
    <w:rsid w:val="00EF58A5"/>
    <w:rsid w:val="00EF5939"/>
    <w:rsid w:val="00EF5D7C"/>
    <w:rsid w:val="00EF5E12"/>
    <w:rsid w:val="00EF5E61"/>
    <w:rsid w:val="00EF60C4"/>
    <w:rsid w:val="00EF645B"/>
    <w:rsid w:val="00EF672D"/>
    <w:rsid w:val="00EF679F"/>
    <w:rsid w:val="00EF6F99"/>
    <w:rsid w:val="00EF7002"/>
    <w:rsid w:val="00EF769E"/>
    <w:rsid w:val="00EF7745"/>
    <w:rsid w:val="00EF7E98"/>
    <w:rsid w:val="00EF7FAB"/>
    <w:rsid w:val="00F000FA"/>
    <w:rsid w:val="00F002DF"/>
    <w:rsid w:val="00F009E5"/>
    <w:rsid w:val="00F00C73"/>
    <w:rsid w:val="00F01003"/>
    <w:rsid w:val="00F0196D"/>
    <w:rsid w:val="00F020AB"/>
    <w:rsid w:val="00F02274"/>
    <w:rsid w:val="00F0332A"/>
    <w:rsid w:val="00F0392B"/>
    <w:rsid w:val="00F03AA0"/>
    <w:rsid w:val="00F03E0C"/>
    <w:rsid w:val="00F03F66"/>
    <w:rsid w:val="00F042D9"/>
    <w:rsid w:val="00F04322"/>
    <w:rsid w:val="00F043C1"/>
    <w:rsid w:val="00F044E4"/>
    <w:rsid w:val="00F0483B"/>
    <w:rsid w:val="00F04A29"/>
    <w:rsid w:val="00F04A38"/>
    <w:rsid w:val="00F04B66"/>
    <w:rsid w:val="00F05110"/>
    <w:rsid w:val="00F0533B"/>
    <w:rsid w:val="00F0544D"/>
    <w:rsid w:val="00F0557A"/>
    <w:rsid w:val="00F056E5"/>
    <w:rsid w:val="00F057BB"/>
    <w:rsid w:val="00F058D4"/>
    <w:rsid w:val="00F05C07"/>
    <w:rsid w:val="00F061AE"/>
    <w:rsid w:val="00F06BDB"/>
    <w:rsid w:val="00F06C46"/>
    <w:rsid w:val="00F06CAC"/>
    <w:rsid w:val="00F076C7"/>
    <w:rsid w:val="00F077BB"/>
    <w:rsid w:val="00F078B8"/>
    <w:rsid w:val="00F07C12"/>
    <w:rsid w:val="00F07D74"/>
    <w:rsid w:val="00F101A9"/>
    <w:rsid w:val="00F102C2"/>
    <w:rsid w:val="00F1070A"/>
    <w:rsid w:val="00F109DB"/>
    <w:rsid w:val="00F10A2F"/>
    <w:rsid w:val="00F10A3D"/>
    <w:rsid w:val="00F10EE3"/>
    <w:rsid w:val="00F121C8"/>
    <w:rsid w:val="00F1241F"/>
    <w:rsid w:val="00F12480"/>
    <w:rsid w:val="00F1253D"/>
    <w:rsid w:val="00F1270C"/>
    <w:rsid w:val="00F1297F"/>
    <w:rsid w:val="00F12AA1"/>
    <w:rsid w:val="00F12C6A"/>
    <w:rsid w:val="00F12D55"/>
    <w:rsid w:val="00F12FB5"/>
    <w:rsid w:val="00F13157"/>
    <w:rsid w:val="00F13220"/>
    <w:rsid w:val="00F1370F"/>
    <w:rsid w:val="00F13816"/>
    <w:rsid w:val="00F139CD"/>
    <w:rsid w:val="00F13A58"/>
    <w:rsid w:val="00F13C5F"/>
    <w:rsid w:val="00F13C9B"/>
    <w:rsid w:val="00F13EEE"/>
    <w:rsid w:val="00F14172"/>
    <w:rsid w:val="00F14EA8"/>
    <w:rsid w:val="00F14FEE"/>
    <w:rsid w:val="00F152FA"/>
    <w:rsid w:val="00F15307"/>
    <w:rsid w:val="00F1583E"/>
    <w:rsid w:val="00F1593F"/>
    <w:rsid w:val="00F15964"/>
    <w:rsid w:val="00F15C34"/>
    <w:rsid w:val="00F15DF0"/>
    <w:rsid w:val="00F164F3"/>
    <w:rsid w:val="00F16556"/>
    <w:rsid w:val="00F1679F"/>
    <w:rsid w:val="00F16D4E"/>
    <w:rsid w:val="00F16DDF"/>
    <w:rsid w:val="00F170C3"/>
    <w:rsid w:val="00F171F6"/>
    <w:rsid w:val="00F172AC"/>
    <w:rsid w:val="00F17457"/>
    <w:rsid w:val="00F174A5"/>
    <w:rsid w:val="00F174A7"/>
    <w:rsid w:val="00F179B5"/>
    <w:rsid w:val="00F17C65"/>
    <w:rsid w:val="00F17DD5"/>
    <w:rsid w:val="00F17F47"/>
    <w:rsid w:val="00F201E0"/>
    <w:rsid w:val="00F2067E"/>
    <w:rsid w:val="00F20822"/>
    <w:rsid w:val="00F21064"/>
    <w:rsid w:val="00F212F8"/>
    <w:rsid w:val="00F21718"/>
    <w:rsid w:val="00F2193D"/>
    <w:rsid w:val="00F22103"/>
    <w:rsid w:val="00F2233A"/>
    <w:rsid w:val="00F22380"/>
    <w:rsid w:val="00F22842"/>
    <w:rsid w:val="00F2286F"/>
    <w:rsid w:val="00F22954"/>
    <w:rsid w:val="00F22BB2"/>
    <w:rsid w:val="00F22C9F"/>
    <w:rsid w:val="00F22E73"/>
    <w:rsid w:val="00F22F7C"/>
    <w:rsid w:val="00F2331E"/>
    <w:rsid w:val="00F23588"/>
    <w:rsid w:val="00F2369F"/>
    <w:rsid w:val="00F23C3B"/>
    <w:rsid w:val="00F23FEA"/>
    <w:rsid w:val="00F24627"/>
    <w:rsid w:val="00F24766"/>
    <w:rsid w:val="00F24C1C"/>
    <w:rsid w:val="00F25172"/>
    <w:rsid w:val="00F25365"/>
    <w:rsid w:val="00F256C0"/>
    <w:rsid w:val="00F2591B"/>
    <w:rsid w:val="00F25BA2"/>
    <w:rsid w:val="00F25C2E"/>
    <w:rsid w:val="00F25CEA"/>
    <w:rsid w:val="00F25E38"/>
    <w:rsid w:val="00F25FF6"/>
    <w:rsid w:val="00F26007"/>
    <w:rsid w:val="00F26135"/>
    <w:rsid w:val="00F26208"/>
    <w:rsid w:val="00F266AE"/>
    <w:rsid w:val="00F266E3"/>
    <w:rsid w:val="00F26708"/>
    <w:rsid w:val="00F26734"/>
    <w:rsid w:val="00F269B3"/>
    <w:rsid w:val="00F26A36"/>
    <w:rsid w:val="00F26C49"/>
    <w:rsid w:val="00F26E64"/>
    <w:rsid w:val="00F27117"/>
    <w:rsid w:val="00F2769D"/>
    <w:rsid w:val="00F27807"/>
    <w:rsid w:val="00F27BA5"/>
    <w:rsid w:val="00F27ED2"/>
    <w:rsid w:val="00F303DD"/>
    <w:rsid w:val="00F304AE"/>
    <w:rsid w:val="00F30776"/>
    <w:rsid w:val="00F30853"/>
    <w:rsid w:val="00F308C1"/>
    <w:rsid w:val="00F30A58"/>
    <w:rsid w:val="00F30F40"/>
    <w:rsid w:val="00F312BB"/>
    <w:rsid w:val="00F316D1"/>
    <w:rsid w:val="00F31DE6"/>
    <w:rsid w:val="00F3217F"/>
    <w:rsid w:val="00F32296"/>
    <w:rsid w:val="00F32A62"/>
    <w:rsid w:val="00F32BBE"/>
    <w:rsid w:val="00F32C66"/>
    <w:rsid w:val="00F32D27"/>
    <w:rsid w:val="00F32E8F"/>
    <w:rsid w:val="00F3312D"/>
    <w:rsid w:val="00F3316D"/>
    <w:rsid w:val="00F33248"/>
    <w:rsid w:val="00F332C0"/>
    <w:rsid w:val="00F33579"/>
    <w:rsid w:val="00F335EA"/>
    <w:rsid w:val="00F33604"/>
    <w:rsid w:val="00F336B1"/>
    <w:rsid w:val="00F33808"/>
    <w:rsid w:val="00F33A5F"/>
    <w:rsid w:val="00F33B74"/>
    <w:rsid w:val="00F33D57"/>
    <w:rsid w:val="00F34086"/>
    <w:rsid w:val="00F341FA"/>
    <w:rsid w:val="00F346E6"/>
    <w:rsid w:val="00F34A7B"/>
    <w:rsid w:val="00F34CB8"/>
    <w:rsid w:val="00F34CDB"/>
    <w:rsid w:val="00F34D4B"/>
    <w:rsid w:val="00F34E44"/>
    <w:rsid w:val="00F34FDF"/>
    <w:rsid w:val="00F353DD"/>
    <w:rsid w:val="00F354BA"/>
    <w:rsid w:val="00F3579F"/>
    <w:rsid w:val="00F35873"/>
    <w:rsid w:val="00F3599B"/>
    <w:rsid w:val="00F35CAE"/>
    <w:rsid w:val="00F35E72"/>
    <w:rsid w:val="00F35E96"/>
    <w:rsid w:val="00F3644C"/>
    <w:rsid w:val="00F3649B"/>
    <w:rsid w:val="00F36504"/>
    <w:rsid w:val="00F36820"/>
    <w:rsid w:val="00F36A6B"/>
    <w:rsid w:val="00F36AA5"/>
    <w:rsid w:val="00F36BB8"/>
    <w:rsid w:val="00F36F82"/>
    <w:rsid w:val="00F36F8D"/>
    <w:rsid w:val="00F370D1"/>
    <w:rsid w:val="00F372C2"/>
    <w:rsid w:val="00F3732D"/>
    <w:rsid w:val="00F3761F"/>
    <w:rsid w:val="00F37674"/>
    <w:rsid w:val="00F37BFD"/>
    <w:rsid w:val="00F37FAB"/>
    <w:rsid w:val="00F4002E"/>
    <w:rsid w:val="00F403C3"/>
    <w:rsid w:val="00F403CD"/>
    <w:rsid w:val="00F4055E"/>
    <w:rsid w:val="00F4067B"/>
    <w:rsid w:val="00F407F7"/>
    <w:rsid w:val="00F40861"/>
    <w:rsid w:val="00F409B6"/>
    <w:rsid w:val="00F40DF3"/>
    <w:rsid w:val="00F41202"/>
    <w:rsid w:val="00F41298"/>
    <w:rsid w:val="00F41628"/>
    <w:rsid w:val="00F4165B"/>
    <w:rsid w:val="00F4188A"/>
    <w:rsid w:val="00F41941"/>
    <w:rsid w:val="00F41FBF"/>
    <w:rsid w:val="00F4200F"/>
    <w:rsid w:val="00F423DF"/>
    <w:rsid w:val="00F4253D"/>
    <w:rsid w:val="00F42721"/>
    <w:rsid w:val="00F42A3E"/>
    <w:rsid w:val="00F42E18"/>
    <w:rsid w:val="00F42E23"/>
    <w:rsid w:val="00F43769"/>
    <w:rsid w:val="00F43802"/>
    <w:rsid w:val="00F43CBC"/>
    <w:rsid w:val="00F43F50"/>
    <w:rsid w:val="00F44250"/>
    <w:rsid w:val="00F44626"/>
    <w:rsid w:val="00F451D1"/>
    <w:rsid w:val="00F451E1"/>
    <w:rsid w:val="00F45264"/>
    <w:rsid w:val="00F4539D"/>
    <w:rsid w:val="00F45AEC"/>
    <w:rsid w:val="00F45FE1"/>
    <w:rsid w:val="00F460E6"/>
    <w:rsid w:val="00F465C1"/>
    <w:rsid w:val="00F46B5A"/>
    <w:rsid w:val="00F46C28"/>
    <w:rsid w:val="00F46CFB"/>
    <w:rsid w:val="00F4708B"/>
    <w:rsid w:val="00F4708D"/>
    <w:rsid w:val="00F470BD"/>
    <w:rsid w:val="00F476DA"/>
    <w:rsid w:val="00F47D51"/>
    <w:rsid w:val="00F50222"/>
    <w:rsid w:val="00F50460"/>
    <w:rsid w:val="00F5046F"/>
    <w:rsid w:val="00F5069E"/>
    <w:rsid w:val="00F508E5"/>
    <w:rsid w:val="00F50BA7"/>
    <w:rsid w:val="00F50D41"/>
    <w:rsid w:val="00F50ED2"/>
    <w:rsid w:val="00F51032"/>
    <w:rsid w:val="00F51109"/>
    <w:rsid w:val="00F5124C"/>
    <w:rsid w:val="00F5135F"/>
    <w:rsid w:val="00F5140A"/>
    <w:rsid w:val="00F51509"/>
    <w:rsid w:val="00F516CB"/>
    <w:rsid w:val="00F51DED"/>
    <w:rsid w:val="00F51EAE"/>
    <w:rsid w:val="00F51F17"/>
    <w:rsid w:val="00F51F24"/>
    <w:rsid w:val="00F51FA8"/>
    <w:rsid w:val="00F521B5"/>
    <w:rsid w:val="00F522ED"/>
    <w:rsid w:val="00F5236A"/>
    <w:rsid w:val="00F52489"/>
    <w:rsid w:val="00F52833"/>
    <w:rsid w:val="00F528F7"/>
    <w:rsid w:val="00F52B49"/>
    <w:rsid w:val="00F52B97"/>
    <w:rsid w:val="00F52C96"/>
    <w:rsid w:val="00F52EA9"/>
    <w:rsid w:val="00F5353A"/>
    <w:rsid w:val="00F5360E"/>
    <w:rsid w:val="00F53691"/>
    <w:rsid w:val="00F536F4"/>
    <w:rsid w:val="00F53787"/>
    <w:rsid w:val="00F53948"/>
    <w:rsid w:val="00F53ACD"/>
    <w:rsid w:val="00F53C8A"/>
    <w:rsid w:val="00F54221"/>
    <w:rsid w:val="00F54399"/>
    <w:rsid w:val="00F552AA"/>
    <w:rsid w:val="00F5535B"/>
    <w:rsid w:val="00F555BE"/>
    <w:rsid w:val="00F5567F"/>
    <w:rsid w:val="00F55791"/>
    <w:rsid w:val="00F55926"/>
    <w:rsid w:val="00F559B9"/>
    <w:rsid w:val="00F55E6D"/>
    <w:rsid w:val="00F55F6E"/>
    <w:rsid w:val="00F5634C"/>
    <w:rsid w:val="00F56377"/>
    <w:rsid w:val="00F56FA3"/>
    <w:rsid w:val="00F57775"/>
    <w:rsid w:val="00F57A3C"/>
    <w:rsid w:val="00F57BAE"/>
    <w:rsid w:val="00F60452"/>
    <w:rsid w:val="00F60E8A"/>
    <w:rsid w:val="00F61092"/>
    <w:rsid w:val="00F610C0"/>
    <w:rsid w:val="00F6148B"/>
    <w:rsid w:val="00F614D7"/>
    <w:rsid w:val="00F6156B"/>
    <w:rsid w:val="00F6168E"/>
    <w:rsid w:val="00F6180D"/>
    <w:rsid w:val="00F619E1"/>
    <w:rsid w:val="00F61D51"/>
    <w:rsid w:val="00F620EE"/>
    <w:rsid w:val="00F625DD"/>
    <w:rsid w:val="00F63198"/>
    <w:rsid w:val="00F632C7"/>
    <w:rsid w:val="00F637A6"/>
    <w:rsid w:val="00F637DE"/>
    <w:rsid w:val="00F63ECF"/>
    <w:rsid w:val="00F63FD2"/>
    <w:rsid w:val="00F641C6"/>
    <w:rsid w:val="00F6436D"/>
    <w:rsid w:val="00F64553"/>
    <w:rsid w:val="00F6465C"/>
    <w:rsid w:val="00F648BA"/>
    <w:rsid w:val="00F648C6"/>
    <w:rsid w:val="00F64997"/>
    <w:rsid w:val="00F64E1C"/>
    <w:rsid w:val="00F64F78"/>
    <w:rsid w:val="00F65D0E"/>
    <w:rsid w:val="00F65D8E"/>
    <w:rsid w:val="00F65DB8"/>
    <w:rsid w:val="00F660B7"/>
    <w:rsid w:val="00F66294"/>
    <w:rsid w:val="00F66573"/>
    <w:rsid w:val="00F665A9"/>
    <w:rsid w:val="00F66968"/>
    <w:rsid w:val="00F66B4D"/>
    <w:rsid w:val="00F67119"/>
    <w:rsid w:val="00F67188"/>
    <w:rsid w:val="00F672AE"/>
    <w:rsid w:val="00F6763C"/>
    <w:rsid w:val="00F67A57"/>
    <w:rsid w:val="00F67AF3"/>
    <w:rsid w:val="00F67DE2"/>
    <w:rsid w:val="00F67E0B"/>
    <w:rsid w:val="00F67E2B"/>
    <w:rsid w:val="00F70075"/>
    <w:rsid w:val="00F7045B"/>
    <w:rsid w:val="00F70589"/>
    <w:rsid w:val="00F7074B"/>
    <w:rsid w:val="00F707B9"/>
    <w:rsid w:val="00F7090C"/>
    <w:rsid w:val="00F709F4"/>
    <w:rsid w:val="00F70B6C"/>
    <w:rsid w:val="00F711D1"/>
    <w:rsid w:val="00F711DC"/>
    <w:rsid w:val="00F711FC"/>
    <w:rsid w:val="00F7130E"/>
    <w:rsid w:val="00F718ED"/>
    <w:rsid w:val="00F71F38"/>
    <w:rsid w:val="00F7206B"/>
    <w:rsid w:val="00F720BA"/>
    <w:rsid w:val="00F72185"/>
    <w:rsid w:val="00F7226C"/>
    <w:rsid w:val="00F72560"/>
    <w:rsid w:val="00F7276E"/>
    <w:rsid w:val="00F728D6"/>
    <w:rsid w:val="00F7293B"/>
    <w:rsid w:val="00F72D46"/>
    <w:rsid w:val="00F72E9C"/>
    <w:rsid w:val="00F7303F"/>
    <w:rsid w:val="00F738FE"/>
    <w:rsid w:val="00F739BB"/>
    <w:rsid w:val="00F73E61"/>
    <w:rsid w:val="00F73ED1"/>
    <w:rsid w:val="00F741DE"/>
    <w:rsid w:val="00F74376"/>
    <w:rsid w:val="00F743BD"/>
    <w:rsid w:val="00F74583"/>
    <w:rsid w:val="00F74616"/>
    <w:rsid w:val="00F7477B"/>
    <w:rsid w:val="00F74A05"/>
    <w:rsid w:val="00F74C22"/>
    <w:rsid w:val="00F74D70"/>
    <w:rsid w:val="00F74EEC"/>
    <w:rsid w:val="00F75120"/>
    <w:rsid w:val="00F754CE"/>
    <w:rsid w:val="00F7566C"/>
    <w:rsid w:val="00F75AC5"/>
    <w:rsid w:val="00F75ADF"/>
    <w:rsid w:val="00F75B3B"/>
    <w:rsid w:val="00F75DFE"/>
    <w:rsid w:val="00F75EA5"/>
    <w:rsid w:val="00F76398"/>
    <w:rsid w:val="00F764B5"/>
    <w:rsid w:val="00F766D4"/>
    <w:rsid w:val="00F768E3"/>
    <w:rsid w:val="00F76A23"/>
    <w:rsid w:val="00F778BB"/>
    <w:rsid w:val="00F778EB"/>
    <w:rsid w:val="00F779F7"/>
    <w:rsid w:val="00F77CAE"/>
    <w:rsid w:val="00F77DC6"/>
    <w:rsid w:val="00F77FF1"/>
    <w:rsid w:val="00F800D1"/>
    <w:rsid w:val="00F802C8"/>
    <w:rsid w:val="00F804E4"/>
    <w:rsid w:val="00F8053E"/>
    <w:rsid w:val="00F808D7"/>
    <w:rsid w:val="00F809E1"/>
    <w:rsid w:val="00F80E1A"/>
    <w:rsid w:val="00F80EAC"/>
    <w:rsid w:val="00F81000"/>
    <w:rsid w:val="00F81110"/>
    <w:rsid w:val="00F8116D"/>
    <w:rsid w:val="00F814FB"/>
    <w:rsid w:val="00F81583"/>
    <w:rsid w:val="00F81AB6"/>
    <w:rsid w:val="00F81C3B"/>
    <w:rsid w:val="00F81EA1"/>
    <w:rsid w:val="00F822F1"/>
    <w:rsid w:val="00F829F5"/>
    <w:rsid w:val="00F82D55"/>
    <w:rsid w:val="00F82F79"/>
    <w:rsid w:val="00F830E7"/>
    <w:rsid w:val="00F83151"/>
    <w:rsid w:val="00F83381"/>
    <w:rsid w:val="00F83730"/>
    <w:rsid w:val="00F83776"/>
    <w:rsid w:val="00F8419B"/>
    <w:rsid w:val="00F84343"/>
    <w:rsid w:val="00F843A0"/>
    <w:rsid w:val="00F84B48"/>
    <w:rsid w:val="00F84D84"/>
    <w:rsid w:val="00F852BE"/>
    <w:rsid w:val="00F853F4"/>
    <w:rsid w:val="00F85462"/>
    <w:rsid w:val="00F854A9"/>
    <w:rsid w:val="00F85780"/>
    <w:rsid w:val="00F85AD1"/>
    <w:rsid w:val="00F86233"/>
    <w:rsid w:val="00F86422"/>
    <w:rsid w:val="00F869DA"/>
    <w:rsid w:val="00F86B0F"/>
    <w:rsid w:val="00F87019"/>
    <w:rsid w:val="00F870B4"/>
    <w:rsid w:val="00F873A5"/>
    <w:rsid w:val="00F878BB"/>
    <w:rsid w:val="00F87975"/>
    <w:rsid w:val="00F87CFF"/>
    <w:rsid w:val="00F87D1D"/>
    <w:rsid w:val="00F90A5B"/>
    <w:rsid w:val="00F90BF6"/>
    <w:rsid w:val="00F90D8E"/>
    <w:rsid w:val="00F90E4D"/>
    <w:rsid w:val="00F91169"/>
    <w:rsid w:val="00F91397"/>
    <w:rsid w:val="00F913BF"/>
    <w:rsid w:val="00F91953"/>
    <w:rsid w:val="00F91BCD"/>
    <w:rsid w:val="00F91C32"/>
    <w:rsid w:val="00F91FDA"/>
    <w:rsid w:val="00F9214F"/>
    <w:rsid w:val="00F9239D"/>
    <w:rsid w:val="00F926D0"/>
    <w:rsid w:val="00F926EC"/>
    <w:rsid w:val="00F928B5"/>
    <w:rsid w:val="00F92B15"/>
    <w:rsid w:val="00F92B68"/>
    <w:rsid w:val="00F92CA9"/>
    <w:rsid w:val="00F93879"/>
    <w:rsid w:val="00F9397D"/>
    <w:rsid w:val="00F93DEE"/>
    <w:rsid w:val="00F93E34"/>
    <w:rsid w:val="00F93F6F"/>
    <w:rsid w:val="00F94567"/>
    <w:rsid w:val="00F94AC4"/>
    <w:rsid w:val="00F94D41"/>
    <w:rsid w:val="00F9513B"/>
    <w:rsid w:val="00F954C1"/>
    <w:rsid w:val="00F955E0"/>
    <w:rsid w:val="00F95D1E"/>
    <w:rsid w:val="00F95F8A"/>
    <w:rsid w:val="00F960C9"/>
    <w:rsid w:val="00F965A0"/>
    <w:rsid w:val="00F968AD"/>
    <w:rsid w:val="00F9695C"/>
    <w:rsid w:val="00F969C3"/>
    <w:rsid w:val="00F96E4C"/>
    <w:rsid w:val="00F97025"/>
    <w:rsid w:val="00F97035"/>
    <w:rsid w:val="00F971AB"/>
    <w:rsid w:val="00F9750D"/>
    <w:rsid w:val="00F97626"/>
    <w:rsid w:val="00F9794B"/>
    <w:rsid w:val="00F97AF3"/>
    <w:rsid w:val="00F97B2C"/>
    <w:rsid w:val="00F97BE7"/>
    <w:rsid w:val="00F97D9C"/>
    <w:rsid w:val="00FA05A1"/>
    <w:rsid w:val="00FA078B"/>
    <w:rsid w:val="00FA07F5"/>
    <w:rsid w:val="00FA0927"/>
    <w:rsid w:val="00FA0C27"/>
    <w:rsid w:val="00FA0D94"/>
    <w:rsid w:val="00FA141E"/>
    <w:rsid w:val="00FA14A9"/>
    <w:rsid w:val="00FA1879"/>
    <w:rsid w:val="00FA18D0"/>
    <w:rsid w:val="00FA18EB"/>
    <w:rsid w:val="00FA199B"/>
    <w:rsid w:val="00FA1D34"/>
    <w:rsid w:val="00FA1E53"/>
    <w:rsid w:val="00FA1F26"/>
    <w:rsid w:val="00FA1F62"/>
    <w:rsid w:val="00FA20E8"/>
    <w:rsid w:val="00FA2124"/>
    <w:rsid w:val="00FA221F"/>
    <w:rsid w:val="00FA225F"/>
    <w:rsid w:val="00FA22D0"/>
    <w:rsid w:val="00FA25C6"/>
    <w:rsid w:val="00FA2767"/>
    <w:rsid w:val="00FA2A4D"/>
    <w:rsid w:val="00FA2C16"/>
    <w:rsid w:val="00FA3160"/>
    <w:rsid w:val="00FA338F"/>
    <w:rsid w:val="00FA3554"/>
    <w:rsid w:val="00FA36B6"/>
    <w:rsid w:val="00FA392B"/>
    <w:rsid w:val="00FA3E83"/>
    <w:rsid w:val="00FA4053"/>
    <w:rsid w:val="00FA469C"/>
    <w:rsid w:val="00FA4746"/>
    <w:rsid w:val="00FA4AFB"/>
    <w:rsid w:val="00FA4FD9"/>
    <w:rsid w:val="00FA5591"/>
    <w:rsid w:val="00FA568C"/>
    <w:rsid w:val="00FA5CDC"/>
    <w:rsid w:val="00FA5F25"/>
    <w:rsid w:val="00FA5FFE"/>
    <w:rsid w:val="00FA607D"/>
    <w:rsid w:val="00FA6131"/>
    <w:rsid w:val="00FA6162"/>
    <w:rsid w:val="00FA659E"/>
    <w:rsid w:val="00FA662C"/>
    <w:rsid w:val="00FA677A"/>
    <w:rsid w:val="00FA6BF1"/>
    <w:rsid w:val="00FA717F"/>
    <w:rsid w:val="00FA723D"/>
    <w:rsid w:val="00FA7385"/>
    <w:rsid w:val="00FA75EC"/>
    <w:rsid w:val="00FA78FD"/>
    <w:rsid w:val="00FA7A2A"/>
    <w:rsid w:val="00FA7BE9"/>
    <w:rsid w:val="00FA7C04"/>
    <w:rsid w:val="00FA7C58"/>
    <w:rsid w:val="00FB02E8"/>
    <w:rsid w:val="00FB06A2"/>
    <w:rsid w:val="00FB0979"/>
    <w:rsid w:val="00FB0D33"/>
    <w:rsid w:val="00FB0D38"/>
    <w:rsid w:val="00FB0E38"/>
    <w:rsid w:val="00FB10CC"/>
    <w:rsid w:val="00FB1443"/>
    <w:rsid w:val="00FB1695"/>
    <w:rsid w:val="00FB1772"/>
    <w:rsid w:val="00FB1872"/>
    <w:rsid w:val="00FB1C48"/>
    <w:rsid w:val="00FB1D93"/>
    <w:rsid w:val="00FB1EDB"/>
    <w:rsid w:val="00FB2039"/>
    <w:rsid w:val="00FB20CE"/>
    <w:rsid w:val="00FB252B"/>
    <w:rsid w:val="00FB27EE"/>
    <w:rsid w:val="00FB287C"/>
    <w:rsid w:val="00FB33B0"/>
    <w:rsid w:val="00FB366B"/>
    <w:rsid w:val="00FB37AF"/>
    <w:rsid w:val="00FB3A59"/>
    <w:rsid w:val="00FB3AAE"/>
    <w:rsid w:val="00FB404C"/>
    <w:rsid w:val="00FB410E"/>
    <w:rsid w:val="00FB42DD"/>
    <w:rsid w:val="00FB4889"/>
    <w:rsid w:val="00FB4A3D"/>
    <w:rsid w:val="00FB4A79"/>
    <w:rsid w:val="00FB4D5B"/>
    <w:rsid w:val="00FB4FEF"/>
    <w:rsid w:val="00FB5068"/>
    <w:rsid w:val="00FB53F8"/>
    <w:rsid w:val="00FB5560"/>
    <w:rsid w:val="00FB55BE"/>
    <w:rsid w:val="00FB579B"/>
    <w:rsid w:val="00FB5A77"/>
    <w:rsid w:val="00FB5C10"/>
    <w:rsid w:val="00FB5EBC"/>
    <w:rsid w:val="00FB6834"/>
    <w:rsid w:val="00FB68A1"/>
    <w:rsid w:val="00FB6B46"/>
    <w:rsid w:val="00FB6D7A"/>
    <w:rsid w:val="00FB6D7B"/>
    <w:rsid w:val="00FB71B0"/>
    <w:rsid w:val="00FB71E2"/>
    <w:rsid w:val="00FB742F"/>
    <w:rsid w:val="00FB7448"/>
    <w:rsid w:val="00FB76C4"/>
    <w:rsid w:val="00FB77DB"/>
    <w:rsid w:val="00FB7AF4"/>
    <w:rsid w:val="00FB7DFB"/>
    <w:rsid w:val="00FC0174"/>
    <w:rsid w:val="00FC0470"/>
    <w:rsid w:val="00FC0533"/>
    <w:rsid w:val="00FC05EC"/>
    <w:rsid w:val="00FC0961"/>
    <w:rsid w:val="00FC09EE"/>
    <w:rsid w:val="00FC0ADD"/>
    <w:rsid w:val="00FC0F9D"/>
    <w:rsid w:val="00FC10D5"/>
    <w:rsid w:val="00FC11E4"/>
    <w:rsid w:val="00FC1561"/>
    <w:rsid w:val="00FC1938"/>
    <w:rsid w:val="00FC1AA7"/>
    <w:rsid w:val="00FC2215"/>
    <w:rsid w:val="00FC22A4"/>
    <w:rsid w:val="00FC2C3D"/>
    <w:rsid w:val="00FC2DBD"/>
    <w:rsid w:val="00FC30E7"/>
    <w:rsid w:val="00FC3335"/>
    <w:rsid w:val="00FC33D7"/>
    <w:rsid w:val="00FC34A0"/>
    <w:rsid w:val="00FC34EA"/>
    <w:rsid w:val="00FC37AA"/>
    <w:rsid w:val="00FC3A9D"/>
    <w:rsid w:val="00FC3E8D"/>
    <w:rsid w:val="00FC3F1C"/>
    <w:rsid w:val="00FC4AC1"/>
    <w:rsid w:val="00FC4BC8"/>
    <w:rsid w:val="00FC5080"/>
    <w:rsid w:val="00FC544E"/>
    <w:rsid w:val="00FC5609"/>
    <w:rsid w:val="00FC5867"/>
    <w:rsid w:val="00FC5EA1"/>
    <w:rsid w:val="00FC6234"/>
    <w:rsid w:val="00FC6385"/>
    <w:rsid w:val="00FC644B"/>
    <w:rsid w:val="00FC64DF"/>
    <w:rsid w:val="00FC6A9E"/>
    <w:rsid w:val="00FC6AEC"/>
    <w:rsid w:val="00FC6F8E"/>
    <w:rsid w:val="00FC7057"/>
    <w:rsid w:val="00FC70AB"/>
    <w:rsid w:val="00FC70C9"/>
    <w:rsid w:val="00FC722D"/>
    <w:rsid w:val="00FC75D4"/>
    <w:rsid w:val="00FC7CE8"/>
    <w:rsid w:val="00FC7E6D"/>
    <w:rsid w:val="00FD008F"/>
    <w:rsid w:val="00FD00A0"/>
    <w:rsid w:val="00FD00FC"/>
    <w:rsid w:val="00FD0766"/>
    <w:rsid w:val="00FD088D"/>
    <w:rsid w:val="00FD0B4A"/>
    <w:rsid w:val="00FD0BC0"/>
    <w:rsid w:val="00FD0CF1"/>
    <w:rsid w:val="00FD121E"/>
    <w:rsid w:val="00FD13EA"/>
    <w:rsid w:val="00FD207C"/>
    <w:rsid w:val="00FD2400"/>
    <w:rsid w:val="00FD29E5"/>
    <w:rsid w:val="00FD2EBD"/>
    <w:rsid w:val="00FD3006"/>
    <w:rsid w:val="00FD3199"/>
    <w:rsid w:val="00FD33E6"/>
    <w:rsid w:val="00FD34D2"/>
    <w:rsid w:val="00FD3712"/>
    <w:rsid w:val="00FD3776"/>
    <w:rsid w:val="00FD3C23"/>
    <w:rsid w:val="00FD3E81"/>
    <w:rsid w:val="00FD3EAA"/>
    <w:rsid w:val="00FD3EFF"/>
    <w:rsid w:val="00FD3F71"/>
    <w:rsid w:val="00FD3FA7"/>
    <w:rsid w:val="00FD41AB"/>
    <w:rsid w:val="00FD4323"/>
    <w:rsid w:val="00FD449A"/>
    <w:rsid w:val="00FD45C2"/>
    <w:rsid w:val="00FD47B0"/>
    <w:rsid w:val="00FD4ABE"/>
    <w:rsid w:val="00FD4CC5"/>
    <w:rsid w:val="00FD5075"/>
    <w:rsid w:val="00FD50B1"/>
    <w:rsid w:val="00FD50E8"/>
    <w:rsid w:val="00FD53C4"/>
    <w:rsid w:val="00FD550B"/>
    <w:rsid w:val="00FD5B32"/>
    <w:rsid w:val="00FD5BE5"/>
    <w:rsid w:val="00FD5D06"/>
    <w:rsid w:val="00FD5EB5"/>
    <w:rsid w:val="00FD5ECD"/>
    <w:rsid w:val="00FD6208"/>
    <w:rsid w:val="00FD649B"/>
    <w:rsid w:val="00FD6655"/>
    <w:rsid w:val="00FD66D5"/>
    <w:rsid w:val="00FD6B1A"/>
    <w:rsid w:val="00FD6C48"/>
    <w:rsid w:val="00FD6F0D"/>
    <w:rsid w:val="00FD706A"/>
    <w:rsid w:val="00FD7170"/>
    <w:rsid w:val="00FD72B2"/>
    <w:rsid w:val="00FD730C"/>
    <w:rsid w:val="00FD77E0"/>
    <w:rsid w:val="00FE00A1"/>
    <w:rsid w:val="00FE016C"/>
    <w:rsid w:val="00FE0474"/>
    <w:rsid w:val="00FE0738"/>
    <w:rsid w:val="00FE084C"/>
    <w:rsid w:val="00FE0BE1"/>
    <w:rsid w:val="00FE184E"/>
    <w:rsid w:val="00FE18EE"/>
    <w:rsid w:val="00FE19AB"/>
    <w:rsid w:val="00FE1A92"/>
    <w:rsid w:val="00FE1AF7"/>
    <w:rsid w:val="00FE1B61"/>
    <w:rsid w:val="00FE1E92"/>
    <w:rsid w:val="00FE217C"/>
    <w:rsid w:val="00FE2343"/>
    <w:rsid w:val="00FE2429"/>
    <w:rsid w:val="00FE243C"/>
    <w:rsid w:val="00FE278E"/>
    <w:rsid w:val="00FE2B9F"/>
    <w:rsid w:val="00FE2C65"/>
    <w:rsid w:val="00FE2D8F"/>
    <w:rsid w:val="00FE3014"/>
    <w:rsid w:val="00FE3367"/>
    <w:rsid w:val="00FE3CD6"/>
    <w:rsid w:val="00FE4475"/>
    <w:rsid w:val="00FE4517"/>
    <w:rsid w:val="00FE4572"/>
    <w:rsid w:val="00FE48CC"/>
    <w:rsid w:val="00FE4913"/>
    <w:rsid w:val="00FE4950"/>
    <w:rsid w:val="00FE4B96"/>
    <w:rsid w:val="00FE4ECD"/>
    <w:rsid w:val="00FE531A"/>
    <w:rsid w:val="00FE5448"/>
    <w:rsid w:val="00FE5A3B"/>
    <w:rsid w:val="00FE5DC5"/>
    <w:rsid w:val="00FE5E65"/>
    <w:rsid w:val="00FE5E7A"/>
    <w:rsid w:val="00FE5F59"/>
    <w:rsid w:val="00FE6210"/>
    <w:rsid w:val="00FE6221"/>
    <w:rsid w:val="00FE63E8"/>
    <w:rsid w:val="00FE643D"/>
    <w:rsid w:val="00FE64B5"/>
    <w:rsid w:val="00FE6693"/>
    <w:rsid w:val="00FE690C"/>
    <w:rsid w:val="00FE6D8A"/>
    <w:rsid w:val="00FE74D6"/>
    <w:rsid w:val="00FE75B9"/>
    <w:rsid w:val="00FE7B34"/>
    <w:rsid w:val="00FE7EE1"/>
    <w:rsid w:val="00FF004C"/>
    <w:rsid w:val="00FF015F"/>
    <w:rsid w:val="00FF03AF"/>
    <w:rsid w:val="00FF03BA"/>
    <w:rsid w:val="00FF04A8"/>
    <w:rsid w:val="00FF0E4C"/>
    <w:rsid w:val="00FF0E92"/>
    <w:rsid w:val="00FF102D"/>
    <w:rsid w:val="00FF13C5"/>
    <w:rsid w:val="00FF1467"/>
    <w:rsid w:val="00FF1584"/>
    <w:rsid w:val="00FF186C"/>
    <w:rsid w:val="00FF1AAD"/>
    <w:rsid w:val="00FF20DC"/>
    <w:rsid w:val="00FF26E5"/>
    <w:rsid w:val="00FF2E01"/>
    <w:rsid w:val="00FF2E4E"/>
    <w:rsid w:val="00FF30F3"/>
    <w:rsid w:val="00FF341F"/>
    <w:rsid w:val="00FF38A6"/>
    <w:rsid w:val="00FF3A84"/>
    <w:rsid w:val="00FF3E5A"/>
    <w:rsid w:val="00FF419A"/>
    <w:rsid w:val="00FF4330"/>
    <w:rsid w:val="00FF4694"/>
    <w:rsid w:val="00FF47CB"/>
    <w:rsid w:val="00FF49C3"/>
    <w:rsid w:val="00FF4C78"/>
    <w:rsid w:val="00FF4D67"/>
    <w:rsid w:val="00FF4DAC"/>
    <w:rsid w:val="00FF4E0D"/>
    <w:rsid w:val="00FF50DF"/>
    <w:rsid w:val="00FF52F8"/>
    <w:rsid w:val="00FF5878"/>
    <w:rsid w:val="00FF5A36"/>
    <w:rsid w:val="00FF6182"/>
    <w:rsid w:val="00FF6469"/>
    <w:rsid w:val="00FF65AD"/>
    <w:rsid w:val="00FF6708"/>
    <w:rsid w:val="00FF67DC"/>
    <w:rsid w:val="00FF68B1"/>
    <w:rsid w:val="00FF6AB3"/>
    <w:rsid w:val="00FF6CCA"/>
    <w:rsid w:val="00FF7189"/>
    <w:rsid w:val="00FF78F9"/>
    <w:rsid w:val="00FF79EF"/>
    <w:rsid w:val="00FF7FF1"/>
    <w:rsid w:val="01AA5AA4"/>
    <w:rsid w:val="0288CDC8"/>
    <w:rsid w:val="031BB771"/>
    <w:rsid w:val="032621E9"/>
    <w:rsid w:val="03363990"/>
    <w:rsid w:val="039D9610"/>
    <w:rsid w:val="03CEB255"/>
    <w:rsid w:val="04271D56"/>
    <w:rsid w:val="055A36EF"/>
    <w:rsid w:val="05846BCB"/>
    <w:rsid w:val="058A35DD"/>
    <w:rsid w:val="059C1D55"/>
    <w:rsid w:val="05FFA4F7"/>
    <w:rsid w:val="061D2E4D"/>
    <w:rsid w:val="062F27B0"/>
    <w:rsid w:val="063A32FC"/>
    <w:rsid w:val="07562959"/>
    <w:rsid w:val="0766FF46"/>
    <w:rsid w:val="07687759"/>
    <w:rsid w:val="08173AE6"/>
    <w:rsid w:val="083BA767"/>
    <w:rsid w:val="0880D230"/>
    <w:rsid w:val="08848698"/>
    <w:rsid w:val="091AB2A3"/>
    <w:rsid w:val="09DCC251"/>
    <w:rsid w:val="09FEB073"/>
    <w:rsid w:val="0AE9F6CD"/>
    <w:rsid w:val="0AEF7146"/>
    <w:rsid w:val="0B41882E"/>
    <w:rsid w:val="0CA2B3BF"/>
    <w:rsid w:val="0D0BC036"/>
    <w:rsid w:val="0D16536B"/>
    <w:rsid w:val="0D466180"/>
    <w:rsid w:val="0D5DABAA"/>
    <w:rsid w:val="0D630698"/>
    <w:rsid w:val="0D9AA497"/>
    <w:rsid w:val="0DA4FBA6"/>
    <w:rsid w:val="0DE4C05F"/>
    <w:rsid w:val="0DFC3543"/>
    <w:rsid w:val="0E2A99D9"/>
    <w:rsid w:val="0E83C478"/>
    <w:rsid w:val="0E8B35C4"/>
    <w:rsid w:val="0E9AF885"/>
    <w:rsid w:val="0EC10AC4"/>
    <w:rsid w:val="0ECE6235"/>
    <w:rsid w:val="0EECCFA2"/>
    <w:rsid w:val="0EFB4830"/>
    <w:rsid w:val="0F008339"/>
    <w:rsid w:val="0F107874"/>
    <w:rsid w:val="0F81DA69"/>
    <w:rsid w:val="0FA6888C"/>
    <w:rsid w:val="0FF81155"/>
    <w:rsid w:val="11BAE3F6"/>
    <w:rsid w:val="11CF6F59"/>
    <w:rsid w:val="12460B96"/>
    <w:rsid w:val="125611B5"/>
    <w:rsid w:val="12D29BD2"/>
    <w:rsid w:val="12E5075B"/>
    <w:rsid w:val="13407549"/>
    <w:rsid w:val="137B6918"/>
    <w:rsid w:val="1391582E"/>
    <w:rsid w:val="13B250B9"/>
    <w:rsid w:val="13C45EE4"/>
    <w:rsid w:val="142CF109"/>
    <w:rsid w:val="143D84D7"/>
    <w:rsid w:val="151D28CA"/>
    <w:rsid w:val="164BAE4D"/>
    <w:rsid w:val="16C8AE9C"/>
    <w:rsid w:val="16E96B3B"/>
    <w:rsid w:val="1740DBE3"/>
    <w:rsid w:val="17617E49"/>
    <w:rsid w:val="18327CB1"/>
    <w:rsid w:val="183BFAFA"/>
    <w:rsid w:val="185C6AA9"/>
    <w:rsid w:val="187C399B"/>
    <w:rsid w:val="1891D433"/>
    <w:rsid w:val="18B87164"/>
    <w:rsid w:val="19C2F423"/>
    <w:rsid w:val="19C4A4B7"/>
    <w:rsid w:val="19CB7388"/>
    <w:rsid w:val="1AD49823"/>
    <w:rsid w:val="1AFDF5F8"/>
    <w:rsid w:val="1B725D92"/>
    <w:rsid w:val="1B852FB3"/>
    <w:rsid w:val="1C01BA53"/>
    <w:rsid w:val="1C29BA62"/>
    <w:rsid w:val="1C90A747"/>
    <w:rsid w:val="1CB24126"/>
    <w:rsid w:val="1CCA075A"/>
    <w:rsid w:val="1D040AC6"/>
    <w:rsid w:val="1D9F3F0E"/>
    <w:rsid w:val="1E49017F"/>
    <w:rsid w:val="1E5F5444"/>
    <w:rsid w:val="1F4B958E"/>
    <w:rsid w:val="1FAEC5A1"/>
    <w:rsid w:val="1FDCAE6F"/>
    <w:rsid w:val="20386F2A"/>
    <w:rsid w:val="205AA9F4"/>
    <w:rsid w:val="207F9BA7"/>
    <w:rsid w:val="20AB29B0"/>
    <w:rsid w:val="20D6BA98"/>
    <w:rsid w:val="21151760"/>
    <w:rsid w:val="21302EC0"/>
    <w:rsid w:val="2161B4D2"/>
    <w:rsid w:val="21B11B65"/>
    <w:rsid w:val="21C27BEE"/>
    <w:rsid w:val="223B3573"/>
    <w:rsid w:val="223F3986"/>
    <w:rsid w:val="227D4F86"/>
    <w:rsid w:val="22ACB59E"/>
    <w:rsid w:val="23BA5F07"/>
    <w:rsid w:val="2400F843"/>
    <w:rsid w:val="245AED9A"/>
    <w:rsid w:val="248FE1C7"/>
    <w:rsid w:val="249039F2"/>
    <w:rsid w:val="24BE4707"/>
    <w:rsid w:val="24CC5B79"/>
    <w:rsid w:val="24D8619E"/>
    <w:rsid w:val="24D9FABA"/>
    <w:rsid w:val="25393456"/>
    <w:rsid w:val="25CDDDEA"/>
    <w:rsid w:val="26548C94"/>
    <w:rsid w:val="268D3B58"/>
    <w:rsid w:val="26CCD325"/>
    <w:rsid w:val="26DE704B"/>
    <w:rsid w:val="2720135A"/>
    <w:rsid w:val="27388338"/>
    <w:rsid w:val="2738D652"/>
    <w:rsid w:val="278FCB73"/>
    <w:rsid w:val="285F90BA"/>
    <w:rsid w:val="288C3337"/>
    <w:rsid w:val="28919C4C"/>
    <w:rsid w:val="28A2632B"/>
    <w:rsid w:val="28CB4F7F"/>
    <w:rsid w:val="29592D13"/>
    <w:rsid w:val="297ACE98"/>
    <w:rsid w:val="297EDE42"/>
    <w:rsid w:val="29F3D26F"/>
    <w:rsid w:val="2A07C34E"/>
    <w:rsid w:val="2A1EC3D1"/>
    <w:rsid w:val="2A66802E"/>
    <w:rsid w:val="2AB506EA"/>
    <w:rsid w:val="2BE37AB0"/>
    <w:rsid w:val="2BE99F9D"/>
    <w:rsid w:val="2C4F9549"/>
    <w:rsid w:val="2C69C45D"/>
    <w:rsid w:val="2CC7B9F4"/>
    <w:rsid w:val="2D598610"/>
    <w:rsid w:val="2DE2940E"/>
    <w:rsid w:val="2DE97A22"/>
    <w:rsid w:val="2E5FC924"/>
    <w:rsid w:val="2E6B2786"/>
    <w:rsid w:val="2E715E34"/>
    <w:rsid w:val="2E792BC0"/>
    <w:rsid w:val="2EA94024"/>
    <w:rsid w:val="2EBFEB2E"/>
    <w:rsid w:val="2EE0BDC3"/>
    <w:rsid w:val="2EE1EF3E"/>
    <w:rsid w:val="2F08457D"/>
    <w:rsid w:val="2F2C7D5A"/>
    <w:rsid w:val="2F575CAF"/>
    <w:rsid w:val="2F7D44C8"/>
    <w:rsid w:val="2F8D7556"/>
    <w:rsid w:val="2F9CC4E4"/>
    <w:rsid w:val="2FDE9BC0"/>
    <w:rsid w:val="30244374"/>
    <w:rsid w:val="3045D9A9"/>
    <w:rsid w:val="30F752EB"/>
    <w:rsid w:val="3170D2BE"/>
    <w:rsid w:val="318C0953"/>
    <w:rsid w:val="3255771A"/>
    <w:rsid w:val="32634832"/>
    <w:rsid w:val="326E4A22"/>
    <w:rsid w:val="32946277"/>
    <w:rsid w:val="32C5098C"/>
    <w:rsid w:val="32CAA966"/>
    <w:rsid w:val="32EB1000"/>
    <w:rsid w:val="32F74679"/>
    <w:rsid w:val="3303591F"/>
    <w:rsid w:val="330F918B"/>
    <w:rsid w:val="3368959D"/>
    <w:rsid w:val="33BADB80"/>
    <w:rsid w:val="33CC5301"/>
    <w:rsid w:val="33E8F284"/>
    <w:rsid w:val="34122814"/>
    <w:rsid w:val="3432B84C"/>
    <w:rsid w:val="3450BA99"/>
    <w:rsid w:val="345F707D"/>
    <w:rsid w:val="3487EF48"/>
    <w:rsid w:val="35317D24"/>
    <w:rsid w:val="35BE675D"/>
    <w:rsid w:val="35D21ED3"/>
    <w:rsid w:val="3602896B"/>
    <w:rsid w:val="362A66FB"/>
    <w:rsid w:val="36845A08"/>
    <w:rsid w:val="36A6346F"/>
    <w:rsid w:val="3793BFAC"/>
    <w:rsid w:val="37952B66"/>
    <w:rsid w:val="383F4132"/>
    <w:rsid w:val="3842F2F3"/>
    <w:rsid w:val="389A9FB9"/>
    <w:rsid w:val="38A1AD21"/>
    <w:rsid w:val="38EEF28E"/>
    <w:rsid w:val="393227BC"/>
    <w:rsid w:val="394B7259"/>
    <w:rsid w:val="397A55A5"/>
    <w:rsid w:val="399175C7"/>
    <w:rsid w:val="39F94A78"/>
    <w:rsid w:val="3A95634C"/>
    <w:rsid w:val="3AA20B1F"/>
    <w:rsid w:val="3B401B9A"/>
    <w:rsid w:val="3BE18450"/>
    <w:rsid w:val="3BFB2CEF"/>
    <w:rsid w:val="3C56B0FF"/>
    <w:rsid w:val="3DAE69D6"/>
    <w:rsid w:val="3E0C1D48"/>
    <w:rsid w:val="3EA70193"/>
    <w:rsid w:val="3F2E1E43"/>
    <w:rsid w:val="3F4A1809"/>
    <w:rsid w:val="3F6E2D51"/>
    <w:rsid w:val="3FF0628D"/>
    <w:rsid w:val="4001CA4C"/>
    <w:rsid w:val="406DEBCB"/>
    <w:rsid w:val="411C2785"/>
    <w:rsid w:val="41268306"/>
    <w:rsid w:val="41849C87"/>
    <w:rsid w:val="41E93465"/>
    <w:rsid w:val="427EAFF1"/>
    <w:rsid w:val="4297B5C7"/>
    <w:rsid w:val="429C9424"/>
    <w:rsid w:val="42C6F1B5"/>
    <w:rsid w:val="441AF29C"/>
    <w:rsid w:val="4447BC25"/>
    <w:rsid w:val="44A22202"/>
    <w:rsid w:val="453D6971"/>
    <w:rsid w:val="4569A111"/>
    <w:rsid w:val="4594C9F9"/>
    <w:rsid w:val="45A04ABB"/>
    <w:rsid w:val="45D20F98"/>
    <w:rsid w:val="45F33D33"/>
    <w:rsid w:val="4603948C"/>
    <w:rsid w:val="461976E2"/>
    <w:rsid w:val="461FA049"/>
    <w:rsid w:val="462AFCB4"/>
    <w:rsid w:val="462E68F5"/>
    <w:rsid w:val="468B3DAB"/>
    <w:rsid w:val="46F2482C"/>
    <w:rsid w:val="470DD1A4"/>
    <w:rsid w:val="474C2E83"/>
    <w:rsid w:val="47C13CA6"/>
    <w:rsid w:val="47D11419"/>
    <w:rsid w:val="48448DA0"/>
    <w:rsid w:val="488B2E90"/>
    <w:rsid w:val="48AAEA87"/>
    <w:rsid w:val="49674941"/>
    <w:rsid w:val="4A074E87"/>
    <w:rsid w:val="4A335F9D"/>
    <w:rsid w:val="4A33D02E"/>
    <w:rsid w:val="4AFB650E"/>
    <w:rsid w:val="4B1C4C97"/>
    <w:rsid w:val="4B35B25D"/>
    <w:rsid w:val="4B56A40B"/>
    <w:rsid w:val="4B76F3A6"/>
    <w:rsid w:val="4C97B368"/>
    <w:rsid w:val="4CB46CAD"/>
    <w:rsid w:val="4CE737E4"/>
    <w:rsid w:val="4D082F83"/>
    <w:rsid w:val="4D0B1988"/>
    <w:rsid w:val="4DCB630B"/>
    <w:rsid w:val="4DFA9AD4"/>
    <w:rsid w:val="4E30C297"/>
    <w:rsid w:val="4E5D3A9D"/>
    <w:rsid w:val="4EB4AA1F"/>
    <w:rsid w:val="4F3F5588"/>
    <w:rsid w:val="4F8C59E4"/>
    <w:rsid w:val="4FA0E8EA"/>
    <w:rsid w:val="4FC37873"/>
    <w:rsid w:val="4FCA0071"/>
    <w:rsid w:val="501F612D"/>
    <w:rsid w:val="50A85E7D"/>
    <w:rsid w:val="511306B7"/>
    <w:rsid w:val="5136B38C"/>
    <w:rsid w:val="514E2114"/>
    <w:rsid w:val="51A79977"/>
    <w:rsid w:val="51D809DE"/>
    <w:rsid w:val="51E0FC29"/>
    <w:rsid w:val="52A451E2"/>
    <w:rsid w:val="52E0213D"/>
    <w:rsid w:val="5301FEF0"/>
    <w:rsid w:val="53AB62A5"/>
    <w:rsid w:val="540F6154"/>
    <w:rsid w:val="543636FB"/>
    <w:rsid w:val="54BB7C24"/>
    <w:rsid w:val="54C0D967"/>
    <w:rsid w:val="554CAA5C"/>
    <w:rsid w:val="55832C7D"/>
    <w:rsid w:val="5599FF6D"/>
    <w:rsid w:val="55E25256"/>
    <w:rsid w:val="55E76695"/>
    <w:rsid w:val="5657501C"/>
    <w:rsid w:val="56D79A42"/>
    <w:rsid w:val="5810B3BC"/>
    <w:rsid w:val="58450FF2"/>
    <w:rsid w:val="58971A35"/>
    <w:rsid w:val="58B85D02"/>
    <w:rsid w:val="591495A2"/>
    <w:rsid w:val="592BF098"/>
    <w:rsid w:val="5971F4AB"/>
    <w:rsid w:val="59D83258"/>
    <w:rsid w:val="59EAE122"/>
    <w:rsid w:val="5A16A8FC"/>
    <w:rsid w:val="5A534D33"/>
    <w:rsid w:val="5A6769FA"/>
    <w:rsid w:val="5AFD20B2"/>
    <w:rsid w:val="5B035764"/>
    <w:rsid w:val="5B161C81"/>
    <w:rsid w:val="5B4D7873"/>
    <w:rsid w:val="5B7FA4D3"/>
    <w:rsid w:val="5B848E71"/>
    <w:rsid w:val="5BE124BE"/>
    <w:rsid w:val="5C533340"/>
    <w:rsid w:val="5CB2D1AB"/>
    <w:rsid w:val="5CB838DF"/>
    <w:rsid w:val="5CCA9953"/>
    <w:rsid w:val="5D08E115"/>
    <w:rsid w:val="5D0ADE33"/>
    <w:rsid w:val="5D487552"/>
    <w:rsid w:val="5D959BB7"/>
    <w:rsid w:val="5E6330C1"/>
    <w:rsid w:val="5EB5BB58"/>
    <w:rsid w:val="5EBD7F26"/>
    <w:rsid w:val="5F3A4AC9"/>
    <w:rsid w:val="5F3CD3C0"/>
    <w:rsid w:val="5F40153A"/>
    <w:rsid w:val="5FB219A4"/>
    <w:rsid w:val="604D5940"/>
    <w:rsid w:val="60949826"/>
    <w:rsid w:val="609D8DFB"/>
    <w:rsid w:val="60F55F3F"/>
    <w:rsid w:val="60F67D49"/>
    <w:rsid w:val="610AF528"/>
    <w:rsid w:val="615678F6"/>
    <w:rsid w:val="6162363A"/>
    <w:rsid w:val="619DE593"/>
    <w:rsid w:val="61F27F09"/>
    <w:rsid w:val="626BE089"/>
    <w:rsid w:val="62BBD728"/>
    <w:rsid w:val="62CD8007"/>
    <w:rsid w:val="633BA83D"/>
    <w:rsid w:val="63623B98"/>
    <w:rsid w:val="63775AF5"/>
    <w:rsid w:val="641CE509"/>
    <w:rsid w:val="64393D57"/>
    <w:rsid w:val="64598C56"/>
    <w:rsid w:val="648F6D49"/>
    <w:rsid w:val="6529BCE0"/>
    <w:rsid w:val="66080CC1"/>
    <w:rsid w:val="6629F65C"/>
    <w:rsid w:val="662E6167"/>
    <w:rsid w:val="66493F9A"/>
    <w:rsid w:val="667DB986"/>
    <w:rsid w:val="66F365B5"/>
    <w:rsid w:val="672B97B3"/>
    <w:rsid w:val="67817E78"/>
    <w:rsid w:val="6787FF4E"/>
    <w:rsid w:val="68700ED4"/>
    <w:rsid w:val="6892DF91"/>
    <w:rsid w:val="68D34C37"/>
    <w:rsid w:val="68E45B17"/>
    <w:rsid w:val="696568F2"/>
    <w:rsid w:val="69CC10C5"/>
    <w:rsid w:val="6A18267E"/>
    <w:rsid w:val="6A1C36E0"/>
    <w:rsid w:val="6A1DC81C"/>
    <w:rsid w:val="6A1E1A45"/>
    <w:rsid w:val="6A4F4905"/>
    <w:rsid w:val="6A8AF6D1"/>
    <w:rsid w:val="6A9CCCA0"/>
    <w:rsid w:val="6AAB138D"/>
    <w:rsid w:val="6AE14933"/>
    <w:rsid w:val="6B7866AF"/>
    <w:rsid w:val="6C0E2682"/>
    <w:rsid w:val="6C4AD847"/>
    <w:rsid w:val="6C725996"/>
    <w:rsid w:val="6CA89FEA"/>
    <w:rsid w:val="6D258F56"/>
    <w:rsid w:val="6DFCDC45"/>
    <w:rsid w:val="6E3E75E5"/>
    <w:rsid w:val="6E67C054"/>
    <w:rsid w:val="6E820054"/>
    <w:rsid w:val="6F05B238"/>
    <w:rsid w:val="6F1E8771"/>
    <w:rsid w:val="6F2D71D0"/>
    <w:rsid w:val="6F3D6937"/>
    <w:rsid w:val="6FFC59F1"/>
    <w:rsid w:val="7061F5E9"/>
    <w:rsid w:val="7087E9CC"/>
    <w:rsid w:val="70D9E4D3"/>
    <w:rsid w:val="710FAD03"/>
    <w:rsid w:val="728DA454"/>
    <w:rsid w:val="72C164A4"/>
    <w:rsid w:val="734F782B"/>
    <w:rsid w:val="737A3890"/>
    <w:rsid w:val="73F9D59D"/>
    <w:rsid w:val="7441A526"/>
    <w:rsid w:val="7443FC9F"/>
    <w:rsid w:val="74650977"/>
    <w:rsid w:val="746743C3"/>
    <w:rsid w:val="754E027D"/>
    <w:rsid w:val="7577C4CB"/>
    <w:rsid w:val="7658E3CC"/>
    <w:rsid w:val="76BC2D1C"/>
    <w:rsid w:val="76D4292A"/>
    <w:rsid w:val="76DD767A"/>
    <w:rsid w:val="773DA1A8"/>
    <w:rsid w:val="77549C23"/>
    <w:rsid w:val="78782959"/>
    <w:rsid w:val="78E2D79D"/>
    <w:rsid w:val="78FCB99B"/>
    <w:rsid w:val="7923B80B"/>
    <w:rsid w:val="795714FC"/>
    <w:rsid w:val="79676C49"/>
    <w:rsid w:val="796F7DD1"/>
    <w:rsid w:val="7A2B1D62"/>
    <w:rsid w:val="7A3DBC75"/>
    <w:rsid w:val="7A6831A3"/>
    <w:rsid w:val="7A8D4CDD"/>
    <w:rsid w:val="7AA20186"/>
    <w:rsid w:val="7AF9B3FA"/>
    <w:rsid w:val="7B11BF75"/>
    <w:rsid w:val="7B2D6795"/>
    <w:rsid w:val="7B92FED2"/>
    <w:rsid w:val="7BBAECDD"/>
    <w:rsid w:val="7C0E4E42"/>
    <w:rsid w:val="7C348109"/>
    <w:rsid w:val="7C6538B0"/>
    <w:rsid w:val="7D43B8BD"/>
    <w:rsid w:val="7DCC6FDB"/>
    <w:rsid w:val="7DEDE4AE"/>
    <w:rsid w:val="7E8CF0C2"/>
    <w:rsid w:val="7F9D495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1222E1D"/>
  <w15:chartTrackingRefBased/>
  <w15:docId w15:val="{7E703567-31AB-48CE-9B9E-30BC3C688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7523"/>
    <w:pPr>
      <w:spacing w:before="240" w:line="240" w:lineRule="auto"/>
      <w:jc w:val="both"/>
    </w:pPr>
    <w:rPr>
      <w:rFonts w:ascii="Arial" w:hAnsi="Arial"/>
      <w:color w:val="545559"/>
      <w:sz w:val="20"/>
      <w:lang w:val="en-GB"/>
    </w:rPr>
  </w:style>
  <w:style w:type="paragraph" w:styleId="Heading1">
    <w:name w:val="heading 1"/>
    <w:basedOn w:val="Normal"/>
    <w:next w:val="Normal"/>
    <w:link w:val="Heading1Char"/>
    <w:uiPriority w:val="9"/>
    <w:qFormat/>
    <w:rsid w:val="00CC4B7A"/>
    <w:pPr>
      <w:keepNext/>
      <w:keepLines/>
      <w:numPr>
        <w:numId w:val="8"/>
      </w:numPr>
      <w:spacing w:after="0"/>
      <w:outlineLvl w:val="0"/>
    </w:pPr>
    <w:rPr>
      <w:rFonts w:eastAsiaTheme="majorEastAsia" w:cstheme="majorBidi"/>
      <w:color w:val="01577D"/>
      <w:sz w:val="40"/>
      <w:szCs w:val="32"/>
      <w:lang w:val="en-IN" w:eastAsia="en-GB"/>
    </w:rPr>
  </w:style>
  <w:style w:type="paragraph" w:styleId="Heading2">
    <w:name w:val="heading 2"/>
    <w:basedOn w:val="Normal"/>
    <w:next w:val="Normal"/>
    <w:link w:val="Heading2Char"/>
    <w:uiPriority w:val="9"/>
    <w:unhideWhenUsed/>
    <w:qFormat/>
    <w:rsid w:val="00A50588"/>
    <w:pPr>
      <w:keepNext/>
      <w:keepLines/>
      <w:numPr>
        <w:ilvl w:val="1"/>
        <w:numId w:val="8"/>
      </w:numPr>
      <w:spacing w:before="40" w:after="0"/>
      <w:outlineLvl w:val="1"/>
    </w:pPr>
    <w:rPr>
      <w:rFonts w:eastAsiaTheme="majorEastAsia" w:cstheme="majorBidi"/>
      <w:b/>
      <w:bCs/>
      <w:sz w:val="24"/>
      <w:szCs w:val="24"/>
      <w:lang w:eastAsia="en-GB"/>
    </w:rPr>
  </w:style>
  <w:style w:type="paragraph" w:styleId="Heading3">
    <w:name w:val="heading 3"/>
    <w:basedOn w:val="Normal"/>
    <w:next w:val="Normal"/>
    <w:link w:val="Heading3Char"/>
    <w:uiPriority w:val="9"/>
    <w:unhideWhenUsed/>
    <w:qFormat/>
    <w:rsid w:val="00AF292E"/>
    <w:pPr>
      <w:keepNext/>
      <w:keepLines/>
      <w:numPr>
        <w:ilvl w:val="2"/>
        <w:numId w:val="8"/>
      </w:numPr>
      <w:spacing w:before="40" w:after="0"/>
      <w:outlineLvl w:val="2"/>
    </w:pPr>
    <w:rPr>
      <w:rFonts w:eastAsiaTheme="majorEastAsia" w:cstheme="majorBidi"/>
      <w:color w:val="006080"/>
      <w:sz w:val="24"/>
      <w:szCs w:val="24"/>
    </w:rPr>
  </w:style>
  <w:style w:type="paragraph" w:styleId="Heading4">
    <w:name w:val="heading 4"/>
    <w:basedOn w:val="Normal"/>
    <w:next w:val="Normal"/>
    <w:link w:val="Heading4Char"/>
    <w:uiPriority w:val="9"/>
    <w:unhideWhenUsed/>
    <w:qFormat/>
    <w:rsid w:val="00694EF6"/>
    <w:pPr>
      <w:keepNext/>
      <w:keepLines/>
      <w:numPr>
        <w:ilvl w:val="3"/>
        <w:numId w:val="8"/>
      </w:numPr>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694EF6"/>
    <w:pPr>
      <w:keepNext/>
      <w:keepLines/>
      <w:numPr>
        <w:ilvl w:val="4"/>
        <w:numId w:val="8"/>
      </w:numPr>
      <w:spacing w:before="40" w:after="0"/>
      <w:outlineLvl w:val="4"/>
    </w:pPr>
    <w:rPr>
      <w:rFonts w:eastAsiaTheme="majorEastAsia" w:cstheme="majorBidi"/>
      <w:color w:val="006080"/>
    </w:rPr>
  </w:style>
  <w:style w:type="paragraph" w:styleId="Heading6">
    <w:name w:val="heading 6"/>
    <w:basedOn w:val="Normal"/>
    <w:next w:val="Normal"/>
    <w:link w:val="Heading6Char"/>
    <w:uiPriority w:val="9"/>
    <w:unhideWhenUsed/>
    <w:qFormat/>
    <w:rsid w:val="00F46B5A"/>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650B90"/>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650B90"/>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650B90"/>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C44B09"/>
    <w:pPr>
      <w:spacing w:after="200"/>
      <w:jc w:val="center"/>
    </w:pPr>
    <w:rPr>
      <w:i/>
      <w:iCs/>
      <w:color w:val="01577D"/>
      <w:szCs w:val="18"/>
    </w:rPr>
  </w:style>
  <w:style w:type="character" w:customStyle="1" w:styleId="Heading1Char">
    <w:name w:val="Heading 1 Char"/>
    <w:basedOn w:val="DefaultParagraphFont"/>
    <w:link w:val="Heading1"/>
    <w:uiPriority w:val="9"/>
    <w:rsid w:val="00F7074B"/>
    <w:rPr>
      <w:rFonts w:ascii="Arial" w:eastAsiaTheme="majorEastAsia" w:hAnsi="Arial" w:cstheme="majorBidi"/>
      <w:color w:val="01577D"/>
      <w:sz w:val="40"/>
      <w:szCs w:val="32"/>
      <w:lang w:val="en-IN" w:eastAsia="en-GB"/>
    </w:rPr>
  </w:style>
  <w:style w:type="character" w:customStyle="1" w:styleId="Heading2Char">
    <w:name w:val="Heading 2 Char"/>
    <w:basedOn w:val="DefaultParagraphFont"/>
    <w:link w:val="Heading2"/>
    <w:uiPriority w:val="9"/>
    <w:rsid w:val="00A50588"/>
    <w:rPr>
      <w:rFonts w:ascii="Arial" w:eastAsiaTheme="majorEastAsia" w:hAnsi="Arial" w:cstheme="majorBidi"/>
      <w:b/>
      <w:bCs/>
      <w:color w:val="545559"/>
      <w:sz w:val="24"/>
      <w:szCs w:val="24"/>
      <w:lang w:val="en-GB" w:eastAsia="en-GB"/>
    </w:rPr>
  </w:style>
  <w:style w:type="paragraph" w:styleId="NoSpacing">
    <w:name w:val="No Spacing"/>
    <w:uiPriority w:val="1"/>
    <w:qFormat/>
    <w:rsid w:val="00F2769D"/>
    <w:pPr>
      <w:spacing w:after="0" w:line="240" w:lineRule="auto"/>
    </w:pPr>
    <w:rPr>
      <w:rFonts w:ascii="Arial" w:hAnsi="Arial"/>
      <w:color w:val="545559"/>
      <w:sz w:val="16"/>
    </w:rPr>
  </w:style>
  <w:style w:type="paragraph" w:styleId="Header">
    <w:name w:val="header"/>
    <w:aliases w:val="Document Title"/>
    <w:basedOn w:val="Heading1"/>
    <w:link w:val="HeaderChar"/>
    <w:unhideWhenUsed/>
    <w:qFormat/>
    <w:rsid w:val="00F46B5A"/>
    <w:rPr>
      <w:rFonts w:eastAsia="MS PGothic"/>
      <w:lang w:eastAsia="ja-JP"/>
    </w:rPr>
  </w:style>
  <w:style w:type="character" w:customStyle="1" w:styleId="HeaderChar">
    <w:name w:val="Header Char"/>
    <w:aliases w:val="Document Title Char"/>
    <w:basedOn w:val="DefaultParagraphFont"/>
    <w:link w:val="Header"/>
    <w:rsid w:val="00F46B5A"/>
    <w:rPr>
      <w:rFonts w:ascii="Arial" w:eastAsia="MS PGothic" w:hAnsi="Arial" w:cstheme="majorBidi"/>
      <w:color w:val="01577D"/>
      <w:sz w:val="40"/>
      <w:szCs w:val="32"/>
      <w:lang w:val="en-IN" w:eastAsia="ja-JP"/>
    </w:rPr>
  </w:style>
  <w:style w:type="paragraph" w:customStyle="1" w:styleId="DocumentSubtitle">
    <w:name w:val="Document Subtitle"/>
    <w:basedOn w:val="Normal"/>
    <w:qFormat/>
    <w:rsid w:val="00F46B5A"/>
    <w:pPr>
      <w:keepNext/>
      <w:keepLines/>
      <w:spacing w:before="120" w:after="0"/>
      <w:outlineLvl w:val="2"/>
    </w:pPr>
    <w:rPr>
      <w:rFonts w:eastAsia="MS PGothic" w:cs="Times New Roman"/>
      <w:bCs/>
      <w:caps/>
      <w:sz w:val="28"/>
      <w:szCs w:val="23"/>
      <w:lang w:eastAsia="ja-JP"/>
    </w:rPr>
  </w:style>
  <w:style w:type="character" w:customStyle="1" w:styleId="Heading6Char">
    <w:name w:val="Heading 6 Char"/>
    <w:basedOn w:val="DefaultParagraphFont"/>
    <w:link w:val="Heading6"/>
    <w:uiPriority w:val="9"/>
    <w:rsid w:val="00F46B5A"/>
    <w:rPr>
      <w:rFonts w:asciiTheme="majorHAnsi" w:eastAsiaTheme="majorEastAsia" w:hAnsiTheme="majorHAnsi" w:cstheme="majorBidi"/>
      <w:color w:val="1F3763" w:themeColor="accent1" w:themeShade="7F"/>
      <w:sz w:val="20"/>
      <w:lang w:val="en-GB"/>
    </w:rPr>
  </w:style>
  <w:style w:type="paragraph" w:styleId="Subtitle">
    <w:name w:val="Subtitle"/>
    <w:aliases w:val="Header Subtitle"/>
    <w:basedOn w:val="Normal"/>
    <w:next w:val="Normal"/>
    <w:link w:val="SubtitleChar"/>
    <w:uiPriority w:val="11"/>
    <w:qFormat/>
    <w:rsid w:val="00ED125D"/>
    <w:pPr>
      <w:numPr>
        <w:ilvl w:val="1"/>
      </w:numPr>
      <w:spacing w:after="280"/>
      <w:jc w:val="right"/>
    </w:pPr>
    <w:rPr>
      <w:rFonts w:eastAsiaTheme="minorEastAsia"/>
      <w:b/>
      <w:spacing w:val="15"/>
      <w:sz w:val="24"/>
    </w:rPr>
  </w:style>
  <w:style w:type="character" w:customStyle="1" w:styleId="SubtitleChar">
    <w:name w:val="Subtitle Char"/>
    <w:aliases w:val="Header Subtitle Char"/>
    <w:basedOn w:val="DefaultParagraphFont"/>
    <w:link w:val="Subtitle"/>
    <w:uiPriority w:val="11"/>
    <w:rsid w:val="00ED125D"/>
    <w:rPr>
      <w:rFonts w:ascii="Arial" w:eastAsiaTheme="minorEastAsia" w:hAnsi="Arial"/>
      <w:b/>
      <w:color w:val="545559"/>
      <w:spacing w:val="15"/>
      <w:sz w:val="24"/>
    </w:rPr>
  </w:style>
  <w:style w:type="paragraph" w:styleId="Title">
    <w:name w:val="Title"/>
    <w:aliases w:val="Header Title,Header 3"/>
    <w:basedOn w:val="Normal"/>
    <w:next w:val="Normal"/>
    <w:link w:val="TitleChar"/>
    <w:uiPriority w:val="10"/>
    <w:qFormat/>
    <w:rsid w:val="00ED125D"/>
    <w:pPr>
      <w:spacing w:after="40"/>
      <w:contextualSpacing/>
      <w:jc w:val="right"/>
    </w:pPr>
    <w:rPr>
      <w:rFonts w:eastAsiaTheme="majorEastAsia" w:cstheme="majorBidi"/>
      <w:caps/>
      <w:color w:val="01577D"/>
      <w:spacing w:val="-10"/>
      <w:kern w:val="28"/>
      <w:sz w:val="32"/>
      <w:szCs w:val="56"/>
    </w:rPr>
  </w:style>
  <w:style w:type="character" w:customStyle="1" w:styleId="TitleChar">
    <w:name w:val="Title Char"/>
    <w:aliases w:val="Header Title Char,Header 3 Char"/>
    <w:basedOn w:val="DefaultParagraphFont"/>
    <w:link w:val="Title"/>
    <w:uiPriority w:val="10"/>
    <w:rsid w:val="00ED125D"/>
    <w:rPr>
      <w:rFonts w:ascii="Arial" w:eastAsiaTheme="majorEastAsia" w:hAnsi="Arial" w:cstheme="majorBidi"/>
      <w:caps/>
      <w:color w:val="01577D"/>
      <w:spacing w:val="-10"/>
      <w:kern w:val="28"/>
      <w:sz w:val="32"/>
      <w:szCs w:val="56"/>
    </w:rPr>
  </w:style>
  <w:style w:type="paragraph" w:styleId="TOC1">
    <w:name w:val="toc 1"/>
    <w:basedOn w:val="Normal"/>
    <w:next w:val="Normal"/>
    <w:autoRedefine/>
    <w:uiPriority w:val="39"/>
    <w:unhideWhenUsed/>
    <w:rsid w:val="00B83075"/>
    <w:pPr>
      <w:tabs>
        <w:tab w:val="left" w:pos="600"/>
        <w:tab w:val="right" w:leader="dot" w:pos="9016"/>
      </w:tabs>
      <w:spacing w:after="100"/>
    </w:pPr>
    <w:rPr>
      <w:b/>
      <w:noProof/>
      <w:color w:val="01577D"/>
      <w:sz w:val="24"/>
      <w:szCs w:val="24"/>
    </w:rPr>
  </w:style>
  <w:style w:type="paragraph" w:styleId="TOC3">
    <w:name w:val="toc 3"/>
    <w:basedOn w:val="Normal"/>
    <w:next w:val="Normal"/>
    <w:autoRedefine/>
    <w:uiPriority w:val="39"/>
    <w:unhideWhenUsed/>
    <w:rsid w:val="00167D54"/>
    <w:pPr>
      <w:tabs>
        <w:tab w:val="left" w:pos="1100"/>
        <w:tab w:val="right" w:leader="dot" w:pos="9016"/>
      </w:tabs>
      <w:spacing w:after="100"/>
    </w:pPr>
  </w:style>
  <w:style w:type="character" w:styleId="Hyperlink">
    <w:name w:val="Hyperlink"/>
    <w:basedOn w:val="DefaultParagraphFont"/>
    <w:uiPriority w:val="99"/>
    <w:unhideWhenUsed/>
    <w:rsid w:val="00F46B5A"/>
    <w:rPr>
      <w:rFonts w:ascii="Arial" w:hAnsi="Arial"/>
      <w:color w:val="0097BA"/>
      <w:sz w:val="20"/>
      <w:u w:val="single"/>
    </w:rPr>
  </w:style>
  <w:style w:type="character" w:customStyle="1" w:styleId="Heading3Char">
    <w:name w:val="Heading 3 Char"/>
    <w:basedOn w:val="DefaultParagraphFont"/>
    <w:link w:val="Heading3"/>
    <w:uiPriority w:val="9"/>
    <w:rsid w:val="00E936FA"/>
    <w:rPr>
      <w:rFonts w:ascii="Arial" w:eastAsiaTheme="majorEastAsia" w:hAnsi="Arial" w:cstheme="majorBidi"/>
      <w:color w:val="006080"/>
      <w:sz w:val="24"/>
      <w:szCs w:val="24"/>
      <w:lang w:val="en-GB"/>
    </w:rPr>
  </w:style>
  <w:style w:type="character" w:customStyle="1" w:styleId="Heading4Char">
    <w:name w:val="Heading 4 Char"/>
    <w:basedOn w:val="DefaultParagraphFont"/>
    <w:link w:val="Heading4"/>
    <w:uiPriority w:val="9"/>
    <w:rsid w:val="00694EF6"/>
    <w:rPr>
      <w:rFonts w:ascii="Arial" w:eastAsiaTheme="majorEastAsia" w:hAnsi="Arial" w:cstheme="majorBidi"/>
      <w:b/>
      <w:iCs/>
      <w:color w:val="545559"/>
      <w:sz w:val="20"/>
      <w:lang w:val="en-GB"/>
    </w:rPr>
  </w:style>
  <w:style w:type="character" w:customStyle="1" w:styleId="Heading5Char">
    <w:name w:val="Heading 5 Char"/>
    <w:basedOn w:val="DefaultParagraphFont"/>
    <w:link w:val="Heading5"/>
    <w:uiPriority w:val="9"/>
    <w:rsid w:val="00694EF6"/>
    <w:rPr>
      <w:rFonts w:ascii="Arial" w:eastAsiaTheme="majorEastAsia" w:hAnsi="Arial" w:cstheme="majorBidi"/>
      <w:color w:val="006080"/>
      <w:sz w:val="20"/>
      <w:lang w:val="en-GB"/>
    </w:rPr>
  </w:style>
  <w:style w:type="paragraph" w:styleId="ListParagraph">
    <w:name w:val="List Paragraph"/>
    <w:aliases w:val="Numbering,Titre3,Bullet List,numbered,FooterText,Lettre d'introduction,Use Case List Paragraph Char,Use Case List Paragraph,List Paragraph1,lp1,lp11,List Paragraph11,Numbered Indented Text,Figure_name,Bullet- First level,List NUmber,b1"/>
    <w:basedOn w:val="Normal"/>
    <w:link w:val="ListParagraphChar"/>
    <w:uiPriority w:val="34"/>
    <w:qFormat/>
    <w:rsid w:val="00C40DAA"/>
    <w:pPr>
      <w:spacing w:before="0" w:after="0"/>
      <w:ind w:left="720"/>
      <w:contextualSpacing/>
    </w:pPr>
  </w:style>
  <w:style w:type="numbering" w:customStyle="1" w:styleId="BulletedList">
    <w:name w:val="Bulleted List"/>
    <w:uiPriority w:val="99"/>
    <w:rsid w:val="001C1787"/>
    <w:pPr>
      <w:numPr>
        <w:numId w:val="1"/>
      </w:numPr>
    </w:pPr>
  </w:style>
  <w:style w:type="character" w:styleId="Emphasis">
    <w:name w:val="Emphasis"/>
    <w:basedOn w:val="DefaultParagraphFont"/>
    <w:qFormat/>
    <w:rsid w:val="003B2093"/>
    <w:rPr>
      <w:i/>
      <w:iCs/>
      <w:color w:val="0097BA"/>
      <w:sz w:val="22"/>
    </w:rPr>
  </w:style>
  <w:style w:type="paragraph" w:styleId="ListNumber">
    <w:name w:val="List Number"/>
    <w:basedOn w:val="Normal"/>
    <w:rsid w:val="000F3F68"/>
    <w:pPr>
      <w:keepNext/>
      <w:numPr>
        <w:numId w:val="4"/>
      </w:numPr>
      <w:spacing w:before="120" w:after="0"/>
    </w:pPr>
    <w:rPr>
      <w:rFonts w:eastAsia="Times New Roman" w:cs="Times New Roman"/>
      <w:szCs w:val="24"/>
    </w:rPr>
  </w:style>
  <w:style w:type="character" w:styleId="IntenseEmphasis">
    <w:name w:val="Intense Emphasis"/>
    <w:basedOn w:val="DefaultParagraphFont"/>
    <w:uiPriority w:val="21"/>
    <w:qFormat/>
    <w:rsid w:val="00B242F4"/>
    <w:rPr>
      <w:i/>
      <w:iCs/>
      <w:color w:val="006080"/>
      <w:sz w:val="24"/>
      <w:lang w:val="en-GB"/>
    </w:rPr>
  </w:style>
  <w:style w:type="table" w:styleId="MediumShading1-Accent4">
    <w:name w:val="Medium Shading 1 Accent 4"/>
    <w:basedOn w:val="TableNormal"/>
    <w:uiPriority w:val="63"/>
    <w:rsid w:val="001C5298"/>
    <w:pPr>
      <w:spacing w:after="0" w:line="240" w:lineRule="auto"/>
    </w:pPr>
    <w:rPr>
      <w:rFonts w:asciiTheme="majorHAnsi" w:eastAsiaTheme="minorEastAsia" w:hAnsiTheme="majorHAnsi" w:cstheme="majorBidi"/>
      <w:b/>
      <w:color w:val="44546A" w:themeColor="text2"/>
      <w:sz w:val="36"/>
      <w:szCs w:val="36"/>
      <w:lang w:eastAsia="ja-JP"/>
    </w:r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val="0"/>
        <w:bCs/>
        <w:color w:val="E7E6E6" w:themeColor="background2"/>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val="0"/>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val="0"/>
        <w:bCs/>
      </w:rPr>
    </w:tblStylePr>
    <w:tblStylePr w:type="lastCol">
      <w:rPr>
        <w:b w:val="0"/>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paragraph" w:styleId="TOC2">
    <w:name w:val="toc 2"/>
    <w:basedOn w:val="Normal"/>
    <w:next w:val="Normal"/>
    <w:autoRedefine/>
    <w:uiPriority w:val="39"/>
    <w:unhideWhenUsed/>
    <w:rsid w:val="00E419E5"/>
    <w:pPr>
      <w:tabs>
        <w:tab w:val="left" w:pos="800"/>
        <w:tab w:val="right" w:leader="dot" w:pos="9350"/>
      </w:tabs>
      <w:spacing w:after="100"/>
      <w:ind w:left="200"/>
    </w:pPr>
    <w:rPr>
      <w:rFonts w:cs="Arial"/>
      <w:b/>
      <w:bCs/>
      <w:noProof/>
    </w:rPr>
  </w:style>
  <w:style w:type="paragraph" w:styleId="TOC4">
    <w:name w:val="toc 4"/>
    <w:basedOn w:val="Normal"/>
    <w:next w:val="Normal"/>
    <w:autoRedefine/>
    <w:uiPriority w:val="39"/>
    <w:unhideWhenUsed/>
    <w:rsid w:val="00AF2A7B"/>
    <w:pPr>
      <w:tabs>
        <w:tab w:val="right" w:leader="dot" w:pos="9350"/>
      </w:tabs>
      <w:spacing w:after="100"/>
      <w:ind w:left="600"/>
    </w:pPr>
    <w:rPr>
      <w:noProof/>
      <w:color w:val="01577D"/>
    </w:rPr>
  </w:style>
  <w:style w:type="paragraph" w:styleId="TOC5">
    <w:name w:val="toc 5"/>
    <w:basedOn w:val="Normal"/>
    <w:next w:val="Normal"/>
    <w:autoRedefine/>
    <w:uiPriority w:val="39"/>
    <w:unhideWhenUsed/>
    <w:rsid w:val="0088380A"/>
    <w:pPr>
      <w:spacing w:after="100"/>
      <w:ind w:left="800"/>
    </w:pPr>
  </w:style>
  <w:style w:type="paragraph" w:customStyle="1" w:styleId="Bullet">
    <w:name w:val="Bullet"/>
    <w:basedOn w:val="Normal"/>
    <w:rsid w:val="000F3F68"/>
    <w:pPr>
      <w:numPr>
        <w:numId w:val="3"/>
      </w:numPr>
      <w:spacing w:before="120" w:after="0"/>
    </w:pPr>
    <w:rPr>
      <w:rFonts w:eastAsia="Times New Roman" w:cs="Times New Roman"/>
      <w:szCs w:val="24"/>
    </w:rPr>
  </w:style>
  <w:style w:type="paragraph" w:customStyle="1" w:styleId="Bullet2">
    <w:name w:val="Bullet 2"/>
    <w:basedOn w:val="ListParagraph"/>
    <w:rsid w:val="00757B54"/>
    <w:pPr>
      <w:numPr>
        <w:ilvl w:val="1"/>
        <w:numId w:val="2"/>
      </w:numPr>
      <w:spacing w:before="120"/>
    </w:pPr>
  </w:style>
  <w:style w:type="paragraph" w:customStyle="1" w:styleId="Bullet3">
    <w:name w:val="Bullet 3"/>
    <w:basedOn w:val="ListParagraph"/>
    <w:rsid w:val="00757B54"/>
    <w:pPr>
      <w:spacing w:before="120"/>
      <w:ind w:left="0"/>
    </w:pPr>
  </w:style>
  <w:style w:type="paragraph" w:styleId="NormalIndent">
    <w:name w:val="Normal Indent"/>
    <w:basedOn w:val="Normal"/>
    <w:rsid w:val="00F70075"/>
    <w:pPr>
      <w:spacing w:before="120" w:after="0"/>
      <w:ind w:left="720"/>
    </w:pPr>
    <w:rPr>
      <w:rFonts w:eastAsia="Times New Roman" w:cs="Times New Roman"/>
      <w:color w:val="auto"/>
      <w:szCs w:val="24"/>
    </w:rPr>
  </w:style>
  <w:style w:type="character" w:customStyle="1" w:styleId="Small">
    <w:name w:val="Small"/>
    <w:basedOn w:val="DefaultParagraphFont"/>
    <w:qFormat/>
    <w:rsid w:val="00F70075"/>
    <w:rPr>
      <w:rFonts w:ascii="Arial" w:hAnsi="Arial"/>
      <w:sz w:val="16"/>
    </w:rPr>
  </w:style>
  <w:style w:type="paragraph" w:styleId="ListNumber2">
    <w:name w:val="List Number 2"/>
    <w:basedOn w:val="Normal"/>
    <w:rsid w:val="000F3F68"/>
    <w:pPr>
      <w:numPr>
        <w:ilvl w:val="1"/>
        <w:numId w:val="4"/>
      </w:numPr>
      <w:spacing w:before="120" w:after="0"/>
    </w:pPr>
    <w:rPr>
      <w:rFonts w:eastAsia="Times New Roman" w:cs="Times New Roman"/>
      <w:szCs w:val="24"/>
    </w:rPr>
  </w:style>
  <w:style w:type="paragraph" w:styleId="ListNumber3">
    <w:name w:val="List Number 3"/>
    <w:basedOn w:val="Normal"/>
    <w:rsid w:val="000F3F68"/>
    <w:pPr>
      <w:numPr>
        <w:ilvl w:val="2"/>
        <w:numId w:val="4"/>
      </w:numPr>
      <w:tabs>
        <w:tab w:val="left" w:pos="1440"/>
      </w:tabs>
      <w:spacing w:before="120" w:after="0"/>
    </w:pPr>
    <w:rPr>
      <w:rFonts w:eastAsia="Times New Roman" w:cs="Times New Roman"/>
      <w:szCs w:val="24"/>
    </w:rPr>
  </w:style>
  <w:style w:type="paragraph" w:styleId="Footer">
    <w:name w:val="footer"/>
    <w:basedOn w:val="Normal"/>
    <w:link w:val="FooterChar"/>
    <w:uiPriority w:val="99"/>
    <w:unhideWhenUsed/>
    <w:rsid w:val="00AE2425"/>
    <w:pPr>
      <w:tabs>
        <w:tab w:val="center" w:pos="4680"/>
        <w:tab w:val="right" w:pos="9360"/>
      </w:tabs>
      <w:spacing w:before="0" w:after="0"/>
    </w:pPr>
  </w:style>
  <w:style w:type="character" w:customStyle="1" w:styleId="FooterChar">
    <w:name w:val="Footer Char"/>
    <w:basedOn w:val="DefaultParagraphFont"/>
    <w:link w:val="Footer"/>
    <w:uiPriority w:val="99"/>
    <w:rsid w:val="00AE2425"/>
    <w:rPr>
      <w:rFonts w:ascii="Arial" w:hAnsi="Arial"/>
      <w:color w:val="545559"/>
      <w:sz w:val="20"/>
    </w:rPr>
  </w:style>
  <w:style w:type="character" w:customStyle="1" w:styleId="Heading7Char">
    <w:name w:val="Heading 7 Char"/>
    <w:basedOn w:val="DefaultParagraphFont"/>
    <w:link w:val="Heading7"/>
    <w:uiPriority w:val="9"/>
    <w:rsid w:val="00650B90"/>
    <w:rPr>
      <w:rFonts w:asciiTheme="majorHAnsi" w:eastAsiaTheme="majorEastAsia" w:hAnsiTheme="majorHAnsi" w:cstheme="majorBidi"/>
      <w:i/>
      <w:iCs/>
      <w:color w:val="1F3763" w:themeColor="accent1" w:themeShade="7F"/>
      <w:sz w:val="20"/>
      <w:lang w:val="en-GB"/>
    </w:rPr>
  </w:style>
  <w:style w:type="character" w:customStyle="1" w:styleId="Heading8Char">
    <w:name w:val="Heading 8 Char"/>
    <w:basedOn w:val="DefaultParagraphFont"/>
    <w:link w:val="Heading8"/>
    <w:uiPriority w:val="9"/>
    <w:rsid w:val="00650B90"/>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rsid w:val="00650B90"/>
    <w:rPr>
      <w:rFonts w:asciiTheme="majorHAnsi" w:eastAsiaTheme="majorEastAsia" w:hAnsiTheme="majorHAnsi" w:cstheme="majorBidi"/>
      <w:i/>
      <w:iCs/>
      <w:color w:val="272727" w:themeColor="text1" w:themeTint="D8"/>
      <w:sz w:val="21"/>
      <w:szCs w:val="21"/>
      <w:lang w:val="en-GB"/>
    </w:rPr>
  </w:style>
  <w:style w:type="paragraph" w:customStyle="1" w:styleId="Titlepage">
    <w:name w:val="Title page"/>
    <w:basedOn w:val="Heading1"/>
    <w:link w:val="TitlepageChar"/>
    <w:qFormat/>
    <w:rsid w:val="0068285D"/>
    <w:pPr>
      <w:numPr>
        <w:numId w:val="0"/>
      </w:numPr>
      <w:spacing w:before="0" w:line="276" w:lineRule="auto"/>
    </w:pPr>
    <w:rPr>
      <w:sz w:val="44"/>
    </w:rPr>
  </w:style>
  <w:style w:type="paragraph" w:customStyle="1" w:styleId="SubTitle0">
    <w:name w:val="Sub Title"/>
    <w:basedOn w:val="Normal"/>
    <w:link w:val="SubTitleChar0"/>
    <w:qFormat/>
    <w:rsid w:val="00406744"/>
    <w:rPr>
      <w:sz w:val="28"/>
    </w:rPr>
  </w:style>
  <w:style w:type="character" w:customStyle="1" w:styleId="TitlepageChar">
    <w:name w:val="Title page Char"/>
    <w:basedOn w:val="Heading1Char"/>
    <w:link w:val="Titlepage"/>
    <w:rsid w:val="0068285D"/>
    <w:rPr>
      <w:rFonts w:ascii="Arial" w:eastAsiaTheme="majorEastAsia" w:hAnsi="Arial" w:cstheme="majorBidi"/>
      <w:caps w:val="0"/>
      <w:color w:val="01577D"/>
      <w:sz w:val="44"/>
      <w:szCs w:val="32"/>
      <w:lang w:val="en-IN" w:eastAsia="en-GB"/>
    </w:rPr>
  </w:style>
  <w:style w:type="paragraph" w:customStyle="1" w:styleId="TOCHeader">
    <w:name w:val="TOC Header"/>
    <w:basedOn w:val="Titlepage"/>
    <w:link w:val="TOCHeaderChar"/>
    <w:qFormat/>
    <w:rsid w:val="000032CA"/>
  </w:style>
  <w:style w:type="character" w:customStyle="1" w:styleId="SubTitleChar0">
    <w:name w:val="Sub Title Char"/>
    <w:basedOn w:val="Heading2Char"/>
    <w:link w:val="SubTitle0"/>
    <w:rsid w:val="00406744"/>
    <w:rPr>
      <w:rFonts w:ascii="Arial" w:eastAsiaTheme="majorEastAsia" w:hAnsi="Arial" w:cstheme="majorBidi"/>
      <w:b/>
      <w:bCs/>
      <w:caps/>
      <w:color w:val="545559"/>
      <w:sz w:val="28"/>
      <w:szCs w:val="26"/>
      <w:lang w:val="en-GB" w:eastAsia="en-GB"/>
    </w:rPr>
  </w:style>
  <w:style w:type="character" w:customStyle="1" w:styleId="UnresolvedMention1">
    <w:name w:val="Unresolved Mention1"/>
    <w:basedOn w:val="DefaultParagraphFont"/>
    <w:uiPriority w:val="99"/>
    <w:unhideWhenUsed/>
    <w:rsid w:val="00D25004"/>
    <w:rPr>
      <w:color w:val="605E5C"/>
      <w:shd w:val="clear" w:color="auto" w:fill="E1DFDD"/>
    </w:rPr>
  </w:style>
  <w:style w:type="character" w:customStyle="1" w:styleId="TOCHeaderChar">
    <w:name w:val="TOC Header Char"/>
    <w:basedOn w:val="TitlepageChar"/>
    <w:link w:val="TOCHeader"/>
    <w:rsid w:val="000032CA"/>
    <w:rPr>
      <w:rFonts w:ascii="Arial" w:eastAsiaTheme="majorEastAsia" w:hAnsi="Arial" w:cstheme="majorBidi"/>
      <w:caps w:val="0"/>
      <w:color w:val="01577D"/>
      <w:sz w:val="44"/>
      <w:szCs w:val="32"/>
      <w:lang w:val="en-IN" w:eastAsia="en-GB"/>
    </w:rPr>
  </w:style>
  <w:style w:type="paragraph" w:customStyle="1" w:styleId="AZQuestionswithnumbering">
    <w:name w:val="AZ Questions with numbering"/>
    <w:basedOn w:val="Heading2"/>
    <w:link w:val="AZQuestionswithnumberingChar"/>
    <w:qFormat/>
    <w:rsid w:val="008B3726"/>
    <w:rPr>
      <w:caps/>
    </w:rPr>
  </w:style>
  <w:style w:type="paragraph" w:styleId="TOC6">
    <w:name w:val="toc 6"/>
    <w:basedOn w:val="Normal"/>
    <w:next w:val="Normal"/>
    <w:autoRedefine/>
    <w:uiPriority w:val="39"/>
    <w:unhideWhenUsed/>
    <w:rsid w:val="00660742"/>
    <w:pPr>
      <w:spacing w:before="0" w:after="100" w:line="259" w:lineRule="auto"/>
      <w:ind w:left="1100"/>
    </w:pPr>
    <w:rPr>
      <w:rFonts w:asciiTheme="minorHAnsi" w:eastAsiaTheme="minorEastAsia" w:hAnsiTheme="minorHAnsi"/>
      <w:color w:val="auto"/>
      <w:lang w:eastAsia="en-GB"/>
    </w:rPr>
  </w:style>
  <w:style w:type="character" w:customStyle="1" w:styleId="AZQuestionswithnumberingChar">
    <w:name w:val="AZ Questions with numbering Char"/>
    <w:basedOn w:val="Heading3Char"/>
    <w:link w:val="AZQuestionswithnumbering"/>
    <w:rsid w:val="008B3726"/>
    <w:rPr>
      <w:rFonts w:ascii="Arial" w:eastAsiaTheme="majorEastAsia" w:hAnsi="Arial" w:cstheme="majorBidi"/>
      <w:b/>
      <w:bCs/>
      <w:caps/>
      <w:color w:val="545559"/>
      <w:sz w:val="24"/>
      <w:szCs w:val="24"/>
      <w:lang w:val="en-GB" w:eastAsia="en-GB"/>
    </w:rPr>
  </w:style>
  <w:style w:type="paragraph" w:styleId="TOC7">
    <w:name w:val="toc 7"/>
    <w:basedOn w:val="Normal"/>
    <w:next w:val="Normal"/>
    <w:autoRedefine/>
    <w:uiPriority w:val="39"/>
    <w:unhideWhenUsed/>
    <w:rsid w:val="00660742"/>
    <w:pPr>
      <w:spacing w:before="0" w:after="100" w:line="259" w:lineRule="auto"/>
      <w:ind w:left="1320"/>
    </w:pPr>
    <w:rPr>
      <w:rFonts w:asciiTheme="minorHAnsi" w:eastAsiaTheme="minorEastAsia" w:hAnsiTheme="minorHAnsi"/>
      <w:color w:val="auto"/>
      <w:lang w:eastAsia="en-GB"/>
    </w:rPr>
  </w:style>
  <w:style w:type="paragraph" w:styleId="TOC8">
    <w:name w:val="toc 8"/>
    <w:basedOn w:val="Normal"/>
    <w:next w:val="Normal"/>
    <w:autoRedefine/>
    <w:uiPriority w:val="39"/>
    <w:unhideWhenUsed/>
    <w:rsid w:val="00660742"/>
    <w:pPr>
      <w:spacing w:before="0" w:after="100" w:line="259" w:lineRule="auto"/>
      <w:ind w:left="1540"/>
    </w:pPr>
    <w:rPr>
      <w:rFonts w:asciiTheme="minorHAnsi" w:eastAsiaTheme="minorEastAsia" w:hAnsiTheme="minorHAnsi"/>
      <w:color w:val="auto"/>
      <w:lang w:eastAsia="en-GB"/>
    </w:rPr>
  </w:style>
  <w:style w:type="paragraph" w:styleId="TOC9">
    <w:name w:val="toc 9"/>
    <w:basedOn w:val="Normal"/>
    <w:next w:val="Normal"/>
    <w:autoRedefine/>
    <w:uiPriority w:val="39"/>
    <w:unhideWhenUsed/>
    <w:rsid w:val="00660742"/>
    <w:pPr>
      <w:spacing w:before="0" w:after="100" w:line="259" w:lineRule="auto"/>
      <w:ind w:left="1760"/>
    </w:pPr>
    <w:rPr>
      <w:rFonts w:asciiTheme="minorHAnsi" w:eastAsiaTheme="minorEastAsia" w:hAnsiTheme="minorHAnsi"/>
      <w:color w:val="auto"/>
      <w:lang w:eastAsia="en-GB"/>
    </w:rPr>
  </w:style>
  <w:style w:type="table" w:styleId="TableGrid">
    <w:name w:val="Table Grid"/>
    <w:aliases w:val="Bordure,Header Table Grid,Bordure1,Bordure2,Boehringer,new tab,Equifax table,Header Table,Format for the table,Deloitte,Table Definitions Grid,Deloitte Table Grid,Table Definitions Grid1,Standard Deloitte Blue/Blue Table/Tableau,Deloitte1"/>
    <w:basedOn w:val="TableNormal"/>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354E30"/>
    <w:pPr>
      <w:autoSpaceDE w:val="0"/>
      <w:autoSpaceDN w:val="0"/>
      <w:adjustRightInd w:val="0"/>
      <w:spacing w:after="0" w:line="240" w:lineRule="auto"/>
    </w:pPr>
    <w:rPr>
      <w:rFonts w:ascii="Arial" w:hAnsi="Arial" w:cs="Arial"/>
      <w:color w:val="000000"/>
      <w:sz w:val="24"/>
      <w:szCs w:val="24"/>
      <w:lang w:val="en-IN"/>
    </w:rPr>
  </w:style>
  <w:style w:type="paragraph" w:styleId="BodyText">
    <w:name w:val="Body Text"/>
    <w:basedOn w:val="Normal"/>
    <w:link w:val="BodyTextChar"/>
    <w:qFormat/>
    <w:rsid w:val="007C665A"/>
    <w:pPr>
      <w:widowControl w:val="0"/>
      <w:autoSpaceDE w:val="0"/>
      <w:autoSpaceDN w:val="0"/>
      <w:spacing w:before="0" w:after="0"/>
      <w:ind w:right="1398"/>
    </w:pPr>
    <w:rPr>
      <w:rFonts w:eastAsia="Arial" w:cs="Arial"/>
      <w:color w:val="auto"/>
      <w:szCs w:val="20"/>
    </w:rPr>
  </w:style>
  <w:style w:type="character" w:customStyle="1" w:styleId="BodyTextChar">
    <w:name w:val="Body Text Char"/>
    <w:basedOn w:val="DefaultParagraphFont"/>
    <w:link w:val="BodyText"/>
    <w:rsid w:val="007C665A"/>
    <w:rPr>
      <w:rFonts w:ascii="Arial" w:eastAsia="Arial" w:hAnsi="Arial" w:cs="Arial"/>
      <w:sz w:val="20"/>
      <w:szCs w:val="20"/>
    </w:rPr>
  </w:style>
  <w:style w:type="character" w:customStyle="1" w:styleId="ListParagraphChar">
    <w:name w:val="List Paragraph Char"/>
    <w:aliases w:val="Numbering Char,Titre3 Char,Bullet List Char,numbered Char,FooterText Char,Lettre d'introduction Char,Use Case List Paragraph Char Char,Use Case List Paragraph Char1,List Paragraph1 Char,lp1 Char,lp11 Char,List Paragraph11 Char"/>
    <w:basedOn w:val="DefaultParagraphFont"/>
    <w:link w:val="ListParagraph"/>
    <w:uiPriority w:val="34"/>
    <w:qFormat/>
    <w:locked/>
    <w:rsid w:val="007968ED"/>
    <w:rPr>
      <w:rFonts w:ascii="Arial" w:hAnsi="Arial"/>
      <w:color w:val="545559"/>
      <w:sz w:val="20"/>
    </w:rPr>
  </w:style>
  <w:style w:type="paragraph" w:styleId="BalloonText">
    <w:name w:val="Balloon Text"/>
    <w:basedOn w:val="Normal"/>
    <w:link w:val="BalloonTextChar"/>
    <w:uiPriority w:val="99"/>
    <w:semiHidden/>
    <w:unhideWhenUsed/>
    <w:rsid w:val="000D32C0"/>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D32C0"/>
    <w:rPr>
      <w:rFonts w:ascii="Segoe UI" w:hAnsi="Segoe UI" w:cs="Segoe UI"/>
      <w:color w:val="545559"/>
      <w:sz w:val="18"/>
      <w:szCs w:val="18"/>
    </w:rPr>
  </w:style>
  <w:style w:type="character" w:styleId="CommentReference">
    <w:name w:val="annotation reference"/>
    <w:basedOn w:val="DefaultParagraphFont"/>
    <w:uiPriority w:val="99"/>
    <w:semiHidden/>
    <w:unhideWhenUsed/>
    <w:rsid w:val="001315B4"/>
    <w:rPr>
      <w:sz w:val="16"/>
      <w:szCs w:val="16"/>
    </w:rPr>
  </w:style>
  <w:style w:type="paragraph" w:styleId="CommentText">
    <w:name w:val="annotation text"/>
    <w:basedOn w:val="Normal"/>
    <w:link w:val="CommentTextChar"/>
    <w:uiPriority w:val="99"/>
    <w:unhideWhenUsed/>
    <w:rsid w:val="001315B4"/>
    <w:rPr>
      <w:szCs w:val="20"/>
    </w:rPr>
  </w:style>
  <w:style w:type="character" w:customStyle="1" w:styleId="CommentTextChar">
    <w:name w:val="Comment Text Char"/>
    <w:basedOn w:val="DefaultParagraphFont"/>
    <w:link w:val="CommentText"/>
    <w:uiPriority w:val="99"/>
    <w:rsid w:val="001315B4"/>
    <w:rPr>
      <w:rFonts w:ascii="Arial" w:hAnsi="Arial"/>
      <w:color w:val="545559"/>
      <w:sz w:val="20"/>
      <w:szCs w:val="20"/>
    </w:rPr>
  </w:style>
  <w:style w:type="paragraph" w:styleId="CommentSubject">
    <w:name w:val="annotation subject"/>
    <w:basedOn w:val="CommentText"/>
    <w:next w:val="CommentText"/>
    <w:link w:val="CommentSubjectChar"/>
    <w:uiPriority w:val="99"/>
    <w:semiHidden/>
    <w:unhideWhenUsed/>
    <w:rsid w:val="001315B4"/>
    <w:rPr>
      <w:b/>
      <w:bCs/>
    </w:rPr>
  </w:style>
  <w:style w:type="character" w:customStyle="1" w:styleId="CommentSubjectChar">
    <w:name w:val="Comment Subject Char"/>
    <w:basedOn w:val="CommentTextChar"/>
    <w:link w:val="CommentSubject"/>
    <w:uiPriority w:val="99"/>
    <w:semiHidden/>
    <w:rsid w:val="001315B4"/>
    <w:rPr>
      <w:rFonts w:ascii="Arial" w:hAnsi="Arial"/>
      <w:b/>
      <w:bCs/>
      <w:color w:val="545559"/>
      <w:sz w:val="20"/>
      <w:szCs w:val="20"/>
    </w:rPr>
  </w:style>
  <w:style w:type="paragraph" w:styleId="NormalWeb">
    <w:name w:val="Normal (Web)"/>
    <w:basedOn w:val="Normal"/>
    <w:uiPriority w:val="99"/>
    <w:unhideWhenUsed/>
    <w:rsid w:val="00A84046"/>
    <w:pPr>
      <w:spacing w:before="100" w:beforeAutospacing="1" w:after="100" w:afterAutospacing="1"/>
    </w:pPr>
    <w:rPr>
      <w:rFonts w:ascii="Times New Roman" w:eastAsia="Times New Roman" w:hAnsi="Times New Roman" w:cs="Times New Roman"/>
      <w:color w:val="auto"/>
      <w:sz w:val="24"/>
      <w:szCs w:val="24"/>
      <w:lang w:eastAsia="en-GB"/>
    </w:rPr>
  </w:style>
  <w:style w:type="table" w:styleId="GridTable1Light-Accent1">
    <w:name w:val="Grid Table 1 Light Accent 1"/>
    <w:basedOn w:val="TableNormal"/>
    <w:uiPriority w:val="46"/>
    <w:rsid w:val="002A54A5"/>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customStyle="1" w:styleId="Pa0">
    <w:name w:val="Pa0"/>
    <w:basedOn w:val="Default"/>
    <w:next w:val="Default"/>
    <w:uiPriority w:val="99"/>
    <w:rsid w:val="00FB1D93"/>
    <w:pPr>
      <w:spacing w:line="241" w:lineRule="atLeast"/>
    </w:pPr>
    <w:rPr>
      <w:rFonts w:ascii="AkkuratLightProRegular" w:hAnsi="AkkuratLightProRegular" w:cstheme="minorBidi"/>
      <w:color w:val="auto"/>
    </w:rPr>
  </w:style>
  <w:style w:type="character" w:customStyle="1" w:styleId="A0">
    <w:name w:val="A0"/>
    <w:uiPriority w:val="99"/>
    <w:rsid w:val="00FB1D93"/>
    <w:rPr>
      <w:rFonts w:cs="AkkuratLightProRegular"/>
      <w:color w:val="57585A"/>
      <w:sz w:val="16"/>
      <w:szCs w:val="16"/>
    </w:rPr>
  </w:style>
  <w:style w:type="paragraph" w:styleId="TOCHeading">
    <w:name w:val="TOC Heading"/>
    <w:basedOn w:val="Heading1"/>
    <w:next w:val="Normal"/>
    <w:uiPriority w:val="39"/>
    <w:unhideWhenUsed/>
    <w:qFormat/>
    <w:rsid w:val="00190C93"/>
    <w:pPr>
      <w:numPr>
        <w:numId w:val="0"/>
      </w:numPr>
      <w:spacing w:line="259" w:lineRule="auto"/>
      <w:outlineLvl w:val="9"/>
    </w:pPr>
    <w:rPr>
      <w:rFonts w:asciiTheme="majorHAnsi" w:hAnsiTheme="majorHAnsi"/>
      <w:caps/>
      <w:color w:val="2F5496" w:themeColor="accent1" w:themeShade="BF"/>
      <w:sz w:val="32"/>
    </w:rPr>
  </w:style>
  <w:style w:type="paragraph" w:customStyle="1" w:styleId="Pa5">
    <w:name w:val="Pa5"/>
    <w:basedOn w:val="Default"/>
    <w:next w:val="Default"/>
    <w:uiPriority w:val="99"/>
    <w:rsid w:val="00553D55"/>
    <w:pPr>
      <w:spacing w:line="181" w:lineRule="atLeast"/>
    </w:pPr>
    <w:rPr>
      <w:rFonts w:ascii="Akkurat Light Pro" w:hAnsi="Akkurat Light Pro" w:cstheme="minorBidi"/>
      <w:color w:val="auto"/>
    </w:rPr>
  </w:style>
  <w:style w:type="paragraph" w:customStyle="1" w:styleId="TableParagraph">
    <w:name w:val="Table Paragraph"/>
    <w:basedOn w:val="Normal"/>
    <w:uiPriority w:val="1"/>
    <w:qFormat/>
    <w:rsid w:val="00E753AD"/>
    <w:pPr>
      <w:autoSpaceDE w:val="0"/>
      <w:autoSpaceDN w:val="0"/>
      <w:adjustRightInd w:val="0"/>
      <w:spacing w:before="0" w:after="0"/>
      <w:ind w:left="91"/>
    </w:pPr>
    <w:rPr>
      <w:rFonts w:cs="Arial"/>
      <w:color w:val="auto"/>
      <w:sz w:val="24"/>
      <w:szCs w:val="24"/>
      <w:lang w:val="en-IN"/>
    </w:rPr>
  </w:style>
  <w:style w:type="paragraph" w:styleId="Revision">
    <w:name w:val="Revision"/>
    <w:hidden/>
    <w:uiPriority w:val="99"/>
    <w:semiHidden/>
    <w:rsid w:val="002A2CDF"/>
    <w:pPr>
      <w:spacing w:after="0" w:line="240" w:lineRule="auto"/>
    </w:pPr>
    <w:rPr>
      <w:rFonts w:ascii="Arial" w:hAnsi="Arial"/>
      <w:color w:val="545559"/>
      <w:sz w:val="20"/>
    </w:rPr>
  </w:style>
  <w:style w:type="character" w:styleId="Strong">
    <w:name w:val="Strong"/>
    <w:basedOn w:val="DefaultParagraphFont"/>
    <w:uiPriority w:val="22"/>
    <w:qFormat/>
    <w:rsid w:val="00373A25"/>
    <w:rPr>
      <w:b/>
      <w:bCs/>
    </w:rPr>
  </w:style>
  <w:style w:type="table" w:customStyle="1" w:styleId="TableGrid0">
    <w:name w:val="TableGrid"/>
    <w:rsid w:val="00734B3C"/>
    <w:pPr>
      <w:spacing w:after="0" w:line="240" w:lineRule="auto"/>
    </w:pPr>
    <w:rPr>
      <w:rFonts w:eastAsiaTheme="minorEastAsia"/>
      <w:lang w:val="en-GB" w:eastAsia="en-GB"/>
    </w:rPr>
    <w:tblPr>
      <w:tblCellMar>
        <w:top w:w="0" w:type="dxa"/>
        <w:left w:w="0" w:type="dxa"/>
        <w:bottom w:w="0" w:type="dxa"/>
        <w:right w:w="0" w:type="dxa"/>
      </w:tblCellMar>
    </w:tblPr>
  </w:style>
  <w:style w:type="paragraph" w:customStyle="1" w:styleId="Pa7">
    <w:name w:val="Pa7"/>
    <w:basedOn w:val="Default"/>
    <w:next w:val="Default"/>
    <w:uiPriority w:val="99"/>
    <w:rsid w:val="00785CF3"/>
    <w:pPr>
      <w:spacing w:line="181" w:lineRule="atLeast"/>
    </w:pPr>
    <w:rPr>
      <w:rFonts w:ascii="HelveticaNeueLT Std Cn" w:hAnsi="HelveticaNeueLT Std Cn" w:cstheme="minorBidi"/>
      <w:color w:val="auto"/>
    </w:rPr>
  </w:style>
  <w:style w:type="character" w:customStyle="1" w:styleId="A9">
    <w:name w:val="A9"/>
    <w:uiPriority w:val="99"/>
    <w:rsid w:val="00785CF3"/>
    <w:rPr>
      <w:rFonts w:cs="HelveticaNeueLT Std Cn"/>
      <w:color w:val="6ACEF3"/>
    </w:rPr>
  </w:style>
  <w:style w:type="paragraph" w:customStyle="1" w:styleId="Pa6">
    <w:name w:val="Pa6"/>
    <w:basedOn w:val="Default"/>
    <w:next w:val="Default"/>
    <w:uiPriority w:val="99"/>
    <w:rsid w:val="00785CF3"/>
    <w:pPr>
      <w:spacing w:line="281" w:lineRule="atLeast"/>
    </w:pPr>
    <w:rPr>
      <w:rFonts w:ascii="HelveticaNeueLT Std Cn" w:hAnsi="HelveticaNeueLT Std Cn" w:cstheme="minorBidi"/>
      <w:color w:val="auto"/>
    </w:rPr>
  </w:style>
  <w:style w:type="character" w:customStyle="1" w:styleId="A7">
    <w:name w:val="A7"/>
    <w:uiPriority w:val="99"/>
    <w:rsid w:val="00785CF3"/>
    <w:rPr>
      <w:rFonts w:ascii="HelveticaNeueLT Std" w:hAnsi="HelveticaNeueLT Std" w:cs="HelveticaNeueLT Std"/>
      <w:color w:val="FFFFFF"/>
      <w:sz w:val="10"/>
      <w:szCs w:val="10"/>
    </w:rPr>
  </w:style>
  <w:style w:type="paragraph" w:customStyle="1" w:styleId="Pa4">
    <w:name w:val="Pa4"/>
    <w:basedOn w:val="Default"/>
    <w:next w:val="Default"/>
    <w:uiPriority w:val="99"/>
    <w:rsid w:val="00E228C6"/>
    <w:pPr>
      <w:spacing w:line="181" w:lineRule="atLeast"/>
    </w:pPr>
    <w:rPr>
      <w:rFonts w:ascii="HelveticaNeueLT Std Cn" w:hAnsi="HelveticaNeueLT Std Cn" w:cstheme="minorBidi"/>
      <w:color w:val="auto"/>
    </w:rPr>
  </w:style>
  <w:style w:type="table" w:styleId="GridTable4-Accent5">
    <w:name w:val="Grid Table 4 Accent 5"/>
    <w:basedOn w:val="TableNormal"/>
    <w:uiPriority w:val="49"/>
    <w:rsid w:val="00EB3C7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Bullet1">
    <w:name w:val="Bullet 1"/>
    <w:basedOn w:val="ListParagraph"/>
    <w:link w:val="Bullet1Char"/>
    <w:autoRedefine/>
    <w:qFormat/>
    <w:rsid w:val="00562F90"/>
    <w:pPr>
      <w:numPr>
        <w:numId w:val="5"/>
      </w:numPr>
    </w:pPr>
  </w:style>
  <w:style w:type="character" w:customStyle="1" w:styleId="Bullet1Char">
    <w:name w:val="Bullet 1 Char"/>
    <w:basedOn w:val="DefaultParagraphFont"/>
    <w:link w:val="Bullet1"/>
    <w:rsid w:val="00562F90"/>
    <w:rPr>
      <w:rFonts w:ascii="Arial" w:hAnsi="Arial"/>
      <w:color w:val="545559"/>
      <w:sz w:val="20"/>
      <w:lang w:val="en-GB"/>
    </w:rPr>
  </w:style>
  <w:style w:type="paragraph" w:customStyle="1" w:styleId="bodytext0">
    <w:name w:val="bodytext"/>
    <w:basedOn w:val="Normal"/>
    <w:rsid w:val="006D2E24"/>
    <w:pPr>
      <w:spacing w:before="100" w:beforeAutospacing="1" w:after="100" w:afterAutospacing="1"/>
    </w:pPr>
    <w:rPr>
      <w:rFonts w:ascii="Times New Roman" w:eastAsia="Times New Roman" w:hAnsi="Times New Roman" w:cs="Times New Roman"/>
      <w:color w:val="auto"/>
      <w:sz w:val="24"/>
      <w:szCs w:val="24"/>
      <w:lang w:eastAsia="en-GB"/>
    </w:rPr>
  </w:style>
  <w:style w:type="paragraph" w:customStyle="1" w:styleId="bodytextright">
    <w:name w:val="bodytextright"/>
    <w:basedOn w:val="Normal"/>
    <w:rsid w:val="006D2E24"/>
    <w:pPr>
      <w:spacing w:before="100" w:beforeAutospacing="1" w:after="100" w:afterAutospacing="1"/>
    </w:pPr>
    <w:rPr>
      <w:rFonts w:ascii="Times New Roman" w:eastAsia="Times New Roman" w:hAnsi="Times New Roman" w:cs="Times New Roman"/>
      <w:color w:val="auto"/>
      <w:sz w:val="24"/>
      <w:szCs w:val="24"/>
      <w:lang w:eastAsia="en-GB"/>
    </w:rPr>
  </w:style>
  <w:style w:type="character" w:customStyle="1" w:styleId="superscript2">
    <w:name w:val="superscript2"/>
    <w:basedOn w:val="DefaultParagraphFont"/>
    <w:rsid w:val="006D2E24"/>
  </w:style>
  <w:style w:type="character" w:customStyle="1" w:styleId="jumpfluidtopics">
    <w:name w:val="jumpfluidtopics"/>
    <w:basedOn w:val="DefaultParagraphFont"/>
    <w:rsid w:val="006D2E24"/>
  </w:style>
  <w:style w:type="paragraph" w:customStyle="1" w:styleId="listbullet0">
    <w:name w:val="listbullet"/>
    <w:basedOn w:val="Normal"/>
    <w:rsid w:val="006D2E24"/>
    <w:pPr>
      <w:spacing w:before="100" w:beforeAutospacing="1" w:after="100" w:afterAutospacing="1"/>
    </w:pPr>
    <w:rPr>
      <w:rFonts w:ascii="Times New Roman" w:eastAsia="Times New Roman" w:hAnsi="Times New Roman" w:cs="Times New Roman"/>
      <w:color w:val="auto"/>
      <w:sz w:val="24"/>
      <w:szCs w:val="24"/>
      <w:lang w:eastAsia="en-GB"/>
    </w:rPr>
  </w:style>
  <w:style w:type="character" w:customStyle="1" w:styleId="emphasis2">
    <w:name w:val="emphasis2"/>
    <w:basedOn w:val="DefaultParagraphFont"/>
    <w:rsid w:val="006D2E24"/>
  </w:style>
  <w:style w:type="character" w:customStyle="1" w:styleId="jumpfluidtopicsnosync">
    <w:name w:val="jumpfluidtopics_nosync"/>
    <w:basedOn w:val="DefaultParagraphFont"/>
    <w:rsid w:val="006D2E24"/>
  </w:style>
  <w:style w:type="character" w:customStyle="1" w:styleId="jumptonewwindow">
    <w:name w:val="jumptonewwindow"/>
    <w:basedOn w:val="DefaultParagraphFont"/>
    <w:rsid w:val="006D2E24"/>
  </w:style>
  <w:style w:type="paragraph" w:styleId="EndnoteText">
    <w:name w:val="endnote text"/>
    <w:basedOn w:val="Normal"/>
    <w:link w:val="EndnoteTextChar"/>
    <w:uiPriority w:val="99"/>
    <w:semiHidden/>
    <w:unhideWhenUsed/>
    <w:rsid w:val="006D2E24"/>
    <w:pPr>
      <w:spacing w:before="0" w:after="0"/>
    </w:pPr>
    <w:rPr>
      <w:szCs w:val="20"/>
    </w:rPr>
  </w:style>
  <w:style w:type="character" w:customStyle="1" w:styleId="EndnoteTextChar">
    <w:name w:val="Endnote Text Char"/>
    <w:basedOn w:val="DefaultParagraphFont"/>
    <w:link w:val="EndnoteText"/>
    <w:uiPriority w:val="99"/>
    <w:semiHidden/>
    <w:rsid w:val="006D2E24"/>
    <w:rPr>
      <w:rFonts w:ascii="Arial" w:hAnsi="Arial"/>
      <w:color w:val="545559"/>
      <w:sz w:val="20"/>
      <w:szCs w:val="20"/>
      <w:lang w:val="en-GB"/>
    </w:rPr>
  </w:style>
  <w:style w:type="character" w:styleId="EndnoteReference">
    <w:name w:val="endnote reference"/>
    <w:basedOn w:val="DefaultParagraphFont"/>
    <w:uiPriority w:val="99"/>
    <w:semiHidden/>
    <w:unhideWhenUsed/>
    <w:rsid w:val="006D2E24"/>
    <w:rPr>
      <w:vertAlign w:val="superscript"/>
    </w:rPr>
  </w:style>
  <w:style w:type="paragraph" w:styleId="FootnoteText">
    <w:name w:val="footnote text"/>
    <w:basedOn w:val="Normal"/>
    <w:link w:val="FootnoteTextChar"/>
    <w:uiPriority w:val="99"/>
    <w:semiHidden/>
    <w:unhideWhenUsed/>
    <w:rsid w:val="006D2E24"/>
    <w:pPr>
      <w:spacing w:before="0" w:after="0"/>
    </w:pPr>
    <w:rPr>
      <w:szCs w:val="20"/>
    </w:rPr>
  </w:style>
  <w:style w:type="character" w:customStyle="1" w:styleId="FootnoteTextChar">
    <w:name w:val="Footnote Text Char"/>
    <w:basedOn w:val="DefaultParagraphFont"/>
    <w:link w:val="FootnoteText"/>
    <w:uiPriority w:val="99"/>
    <w:semiHidden/>
    <w:rsid w:val="006D2E24"/>
    <w:rPr>
      <w:rFonts w:ascii="Arial" w:hAnsi="Arial"/>
      <w:color w:val="545559"/>
      <w:sz w:val="20"/>
      <w:szCs w:val="20"/>
      <w:lang w:val="en-GB"/>
    </w:rPr>
  </w:style>
  <w:style w:type="character" w:styleId="FootnoteReference">
    <w:name w:val="footnote reference"/>
    <w:basedOn w:val="DefaultParagraphFont"/>
    <w:uiPriority w:val="99"/>
    <w:semiHidden/>
    <w:unhideWhenUsed/>
    <w:rsid w:val="006D2E24"/>
    <w:rPr>
      <w:vertAlign w:val="superscript"/>
    </w:rPr>
  </w:style>
  <w:style w:type="paragraph" w:customStyle="1" w:styleId="ProposalText">
    <w:name w:val="Proposal Text"/>
    <w:basedOn w:val="Normal"/>
    <w:qFormat/>
    <w:rsid w:val="006D2E24"/>
    <w:pPr>
      <w:tabs>
        <w:tab w:val="left" w:pos="360"/>
        <w:tab w:val="left" w:pos="720"/>
        <w:tab w:val="left" w:pos="1080"/>
        <w:tab w:val="left" w:pos="1440"/>
        <w:tab w:val="left" w:pos="1800"/>
        <w:tab w:val="left" w:pos="2160"/>
        <w:tab w:val="left" w:pos="2520"/>
        <w:tab w:val="left" w:pos="2880"/>
      </w:tabs>
      <w:spacing w:before="120" w:after="120"/>
    </w:pPr>
    <w:rPr>
      <w:rFonts w:eastAsia="Times New Roman" w:cs="Times New Roman"/>
      <w:color w:val="auto"/>
      <w:szCs w:val="24"/>
    </w:rPr>
  </w:style>
  <w:style w:type="paragraph" w:customStyle="1" w:styleId="Normal1">
    <w:name w:val="Normal1"/>
    <w:basedOn w:val="Normal"/>
    <w:qFormat/>
    <w:rsid w:val="006D2E24"/>
    <w:pPr>
      <w:spacing w:before="100" w:beforeAutospacing="1" w:after="100" w:afterAutospacing="1"/>
    </w:pPr>
    <w:rPr>
      <w:rFonts w:eastAsia="Times New Roman" w:cs="Arial"/>
      <w:color w:val="auto"/>
      <w:sz w:val="24"/>
      <w:szCs w:val="24"/>
    </w:rPr>
  </w:style>
  <w:style w:type="character" w:customStyle="1" w:styleId="superscript">
    <w:name w:val="superscript"/>
    <w:basedOn w:val="DefaultParagraphFont"/>
    <w:rsid w:val="00892617"/>
  </w:style>
  <w:style w:type="character" w:customStyle="1" w:styleId="specialbold">
    <w:name w:val="specialbold"/>
    <w:basedOn w:val="DefaultParagraphFont"/>
    <w:rsid w:val="00B81376"/>
  </w:style>
  <w:style w:type="numbering" w:customStyle="1" w:styleId="BulletedList1">
    <w:name w:val="Bulleted List1"/>
    <w:uiPriority w:val="99"/>
    <w:rsid w:val="00167AB8"/>
    <w:pPr>
      <w:numPr>
        <w:numId w:val="6"/>
      </w:numPr>
    </w:pPr>
  </w:style>
  <w:style w:type="table" w:customStyle="1" w:styleId="Deloitte11">
    <w:name w:val="Deloitte11"/>
    <w:basedOn w:val="TableNormal"/>
    <w:next w:val="TableGrid"/>
    <w:uiPriority w:val="39"/>
    <w:rsid w:val="00167AB8"/>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Bullets"/>
    <w:uiPriority w:val="33"/>
    <w:qFormat/>
    <w:rsid w:val="00167AB8"/>
  </w:style>
  <w:style w:type="paragraph" w:customStyle="1" w:styleId="RFPBulletText">
    <w:name w:val="RFP Bullet Text"/>
    <w:basedOn w:val="Normal"/>
    <w:rsid w:val="00167AB8"/>
    <w:pPr>
      <w:tabs>
        <w:tab w:val="left" w:pos="1260"/>
      </w:tabs>
      <w:autoSpaceDE w:val="0"/>
      <w:autoSpaceDN w:val="0"/>
      <w:adjustRightInd w:val="0"/>
      <w:spacing w:before="60" w:after="60"/>
      <w:ind w:left="-720" w:hanging="360"/>
    </w:pPr>
    <w:rPr>
      <w:rFonts w:ascii="Calibri" w:eastAsia="Calibri" w:hAnsi="Calibri" w:cs="Calibri"/>
      <w:color w:val="5F5F5F"/>
      <w:szCs w:val="20"/>
    </w:rPr>
  </w:style>
  <w:style w:type="paragraph" w:styleId="ListBullet2">
    <w:name w:val="List Bullet 2"/>
    <w:basedOn w:val="Normal"/>
    <w:uiPriority w:val="99"/>
    <w:qFormat/>
    <w:rsid w:val="00167AB8"/>
    <w:pPr>
      <w:spacing w:before="120" w:after="120"/>
    </w:pPr>
    <w:rPr>
      <w:rFonts w:cs="Arial"/>
      <w:color w:val="5F5F5F"/>
      <w:szCs w:val="20"/>
    </w:rPr>
  </w:style>
  <w:style w:type="paragraph" w:customStyle="1" w:styleId="Table">
    <w:name w:val="Table"/>
    <w:basedOn w:val="Normal"/>
    <w:link w:val="TableChar"/>
    <w:rsid w:val="00167AB8"/>
    <w:pPr>
      <w:tabs>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overflowPunct w:val="0"/>
      <w:autoSpaceDE w:val="0"/>
      <w:autoSpaceDN w:val="0"/>
      <w:adjustRightInd w:val="0"/>
      <w:spacing w:before="0" w:after="0"/>
      <w:textAlignment w:val="baseline"/>
    </w:pPr>
    <w:rPr>
      <w:rFonts w:ascii="Times New Roman" w:eastAsia="Times New Roman" w:hAnsi="Times New Roman" w:cs="Times New Roman"/>
      <w:color w:val="auto"/>
      <w:szCs w:val="20"/>
    </w:rPr>
  </w:style>
  <w:style w:type="paragraph" w:customStyle="1" w:styleId="TableHeading">
    <w:name w:val="Table Heading"/>
    <w:basedOn w:val="Table"/>
    <w:rsid w:val="00167AB8"/>
    <w:rPr>
      <w:b/>
      <w:i/>
    </w:rPr>
  </w:style>
  <w:style w:type="character" w:styleId="IntenseReference">
    <w:name w:val="Intense Reference"/>
    <w:basedOn w:val="DefaultParagraphFont"/>
    <w:uiPriority w:val="32"/>
    <w:qFormat/>
    <w:rsid w:val="00167AB8"/>
    <w:rPr>
      <w:b/>
      <w:bCs/>
      <w:smallCaps/>
      <w:color w:val="4472C4" w:themeColor="accent1"/>
      <w:spacing w:val="5"/>
    </w:rPr>
  </w:style>
  <w:style w:type="paragraph" w:customStyle="1" w:styleId="ADGMBodyText">
    <w:name w:val="ADGM Body Text"/>
    <w:link w:val="ADGMBodyTextChar"/>
    <w:qFormat/>
    <w:rsid w:val="00900E37"/>
    <w:pPr>
      <w:spacing w:after="120" w:line="240" w:lineRule="auto"/>
    </w:pPr>
    <w:rPr>
      <w:rFonts w:eastAsia="Times" w:cs="Times New Roman"/>
      <w:color w:val="000000"/>
      <w:szCs w:val="20"/>
      <w:lang w:val="en-GB"/>
    </w:rPr>
  </w:style>
  <w:style w:type="character" w:customStyle="1" w:styleId="ADGMBodyTextChar">
    <w:name w:val="ADGM Body Text Char"/>
    <w:basedOn w:val="DefaultParagraphFont"/>
    <w:link w:val="ADGMBodyText"/>
    <w:rsid w:val="00900E37"/>
    <w:rPr>
      <w:rFonts w:eastAsia="Times" w:cs="Times New Roman"/>
      <w:color w:val="000000"/>
      <w:szCs w:val="20"/>
      <w:lang w:val="en-GB"/>
    </w:rPr>
  </w:style>
  <w:style w:type="paragraph" w:customStyle="1" w:styleId="LCDHeading2">
    <w:name w:val="LCD_Heading_2"/>
    <w:basedOn w:val="Normal"/>
    <w:next w:val="Normal"/>
    <w:link w:val="LCDHeading2Char"/>
    <w:qFormat/>
    <w:rsid w:val="001C0C2B"/>
    <w:pPr>
      <w:keepNext/>
      <w:spacing w:before="300" w:after="80"/>
      <w:ind w:left="1004" w:hanging="720"/>
      <w:outlineLvl w:val="1"/>
    </w:pPr>
    <w:rPr>
      <w:rFonts w:eastAsia="Times New Roman" w:cs="Arial"/>
      <w:b/>
      <w:color w:val="auto"/>
      <w:sz w:val="25"/>
      <w:szCs w:val="24"/>
    </w:rPr>
  </w:style>
  <w:style w:type="character" w:customStyle="1" w:styleId="LCDHeading2Char">
    <w:name w:val="LCD_Heading_2 Char"/>
    <w:basedOn w:val="DefaultParagraphFont"/>
    <w:link w:val="LCDHeading2"/>
    <w:rsid w:val="001C0C2B"/>
    <w:rPr>
      <w:rFonts w:ascii="Arial" w:eastAsia="Times New Roman" w:hAnsi="Arial" w:cs="Arial"/>
      <w:b/>
      <w:sz w:val="25"/>
      <w:szCs w:val="24"/>
      <w:lang w:val="en-GB"/>
    </w:rPr>
  </w:style>
  <w:style w:type="paragraph" w:customStyle="1" w:styleId="FinePrint">
    <w:name w:val="Fine Print"/>
    <w:basedOn w:val="Normal"/>
    <w:uiPriority w:val="8"/>
    <w:qFormat/>
    <w:rsid w:val="004D26E5"/>
    <w:pPr>
      <w:spacing w:before="0" w:after="200"/>
    </w:pPr>
    <w:rPr>
      <w:rFonts w:eastAsia="Times New Roman" w:cs="Times New Roman"/>
      <w:color w:val="auto"/>
      <w:sz w:val="16"/>
      <w:lang w:eastAsia="en-GB"/>
    </w:rPr>
  </w:style>
  <w:style w:type="paragraph" w:customStyle="1" w:styleId="LCDBody">
    <w:name w:val="LCD_Body"/>
    <w:basedOn w:val="Normal"/>
    <w:link w:val="LCDBodyChar"/>
    <w:qFormat/>
    <w:rsid w:val="004D26E5"/>
    <w:pPr>
      <w:spacing w:before="0" w:after="210"/>
      <w:ind w:left="284"/>
    </w:pPr>
    <w:rPr>
      <w:rFonts w:eastAsia="Times New Roman" w:cs="Arial"/>
      <w:color w:val="auto"/>
      <w:szCs w:val="24"/>
    </w:rPr>
  </w:style>
  <w:style w:type="character" w:customStyle="1" w:styleId="LCDBodyChar">
    <w:name w:val="LCD_Body Char"/>
    <w:link w:val="LCDBody"/>
    <w:rsid w:val="004D26E5"/>
    <w:rPr>
      <w:rFonts w:ascii="Arial" w:eastAsia="Times New Roman" w:hAnsi="Arial" w:cs="Arial"/>
      <w:sz w:val="20"/>
      <w:szCs w:val="24"/>
      <w:lang w:val="en-GB"/>
    </w:rPr>
  </w:style>
  <w:style w:type="paragraph" w:customStyle="1" w:styleId="tableblock">
    <w:name w:val="tableblock"/>
    <w:basedOn w:val="Normal"/>
    <w:rsid w:val="00381787"/>
    <w:pPr>
      <w:spacing w:before="100" w:beforeAutospacing="1" w:after="100" w:afterAutospacing="1"/>
    </w:pPr>
    <w:rPr>
      <w:rFonts w:ascii="Times New Roman" w:eastAsia="Times New Roman" w:hAnsi="Times New Roman" w:cs="Times New Roman"/>
      <w:color w:val="auto"/>
      <w:sz w:val="24"/>
      <w:szCs w:val="24"/>
    </w:rPr>
  </w:style>
  <w:style w:type="paragraph" w:customStyle="1" w:styleId="DocumentHeadertext">
    <w:name w:val="Document Header text"/>
    <w:basedOn w:val="Normal"/>
    <w:link w:val="DocumentHeadertextChar"/>
    <w:qFormat/>
    <w:rsid w:val="00EE7935"/>
    <w:pPr>
      <w:jc w:val="right"/>
    </w:pPr>
    <w:rPr>
      <w:color w:val="01577D"/>
    </w:rPr>
  </w:style>
  <w:style w:type="paragraph" w:customStyle="1" w:styleId="DocumentFooterText">
    <w:name w:val="Document Footer Text"/>
    <w:basedOn w:val="Normal"/>
    <w:link w:val="DocumentFooterTextChar"/>
    <w:qFormat/>
    <w:rsid w:val="00EE7935"/>
    <w:pPr>
      <w:jc w:val="right"/>
    </w:pPr>
  </w:style>
  <w:style w:type="character" w:customStyle="1" w:styleId="DocumentHeadertextChar">
    <w:name w:val="Document Header text Char"/>
    <w:basedOn w:val="DefaultParagraphFont"/>
    <w:link w:val="DocumentHeadertext"/>
    <w:rsid w:val="00EE7935"/>
    <w:rPr>
      <w:rFonts w:ascii="Arial" w:hAnsi="Arial"/>
      <w:color w:val="01577D"/>
      <w:sz w:val="20"/>
      <w:lang w:val="en-GB"/>
    </w:rPr>
  </w:style>
  <w:style w:type="character" w:customStyle="1" w:styleId="DocumentFooterTextChar">
    <w:name w:val="Document Footer Text Char"/>
    <w:basedOn w:val="DefaultParagraphFont"/>
    <w:link w:val="DocumentFooterText"/>
    <w:rsid w:val="00EE7935"/>
    <w:rPr>
      <w:rFonts w:ascii="Arial" w:hAnsi="Arial"/>
      <w:color w:val="545559"/>
      <w:sz w:val="20"/>
      <w:lang w:val="en-GB"/>
    </w:rPr>
  </w:style>
  <w:style w:type="character" w:customStyle="1" w:styleId="Nevyeenzmnka1">
    <w:name w:val="Nevyřešená zmínka1"/>
    <w:basedOn w:val="DefaultParagraphFont"/>
    <w:uiPriority w:val="99"/>
    <w:semiHidden/>
    <w:unhideWhenUsed/>
    <w:rsid w:val="00EE7935"/>
    <w:rPr>
      <w:color w:val="605E5C"/>
      <w:shd w:val="clear" w:color="auto" w:fill="E1DFDD"/>
    </w:rPr>
  </w:style>
  <w:style w:type="character" w:styleId="FollowedHyperlink">
    <w:name w:val="FollowedHyperlink"/>
    <w:basedOn w:val="DefaultParagraphFont"/>
    <w:uiPriority w:val="99"/>
    <w:semiHidden/>
    <w:unhideWhenUsed/>
    <w:rsid w:val="00EE7935"/>
    <w:rPr>
      <w:color w:val="954F72" w:themeColor="followedHyperlink"/>
      <w:u w:val="single"/>
    </w:rPr>
  </w:style>
  <w:style w:type="paragraph" w:customStyle="1" w:styleId="tablebodytext">
    <w:name w:val="tablebodytext"/>
    <w:basedOn w:val="Normal"/>
    <w:rsid w:val="00EE7935"/>
    <w:pPr>
      <w:spacing w:before="100" w:beforeAutospacing="1" w:after="100" w:afterAutospacing="1"/>
    </w:pPr>
    <w:rPr>
      <w:rFonts w:ascii="Times New Roman" w:eastAsia="Times New Roman" w:hAnsi="Times New Roman" w:cs="Times New Roman"/>
      <w:color w:val="auto"/>
      <w:sz w:val="24"/>
      <w:szCs w:val="24"/>
      <w:lang w:val="en-IN" w:eastAsia="en-IN"/>
    </w:rPr>
  </w:style>
  <w:style w:type="paragraph" w:customStyle="1" w:styleId="Heading1a">
    <w:name w:val="Heading 1a"/>
    <w:basedOn w:val="Normal"/>
    <w:next w:val="NormalIndent"/>
    <w:rsid w:val="00EE7935"/>
    <w:pPr>
      <w:keepNext/>
      <w:keepLines/>
      <w:widowControl w:val="0"/>
      <w:numPr>
        <w:numId w:val="7"/>
      </w:numPr>
      <w:tabs>
        <w:tab w:val="left" w:pos="1134"/>
      </w:tabs>
      <w:spacing w:before="453" w:after="226" w:line="280" w:lineRule="atLeast"/>
      <w:outlineLvl w:val="0"/>
    </w:pPr>
    <w:rPr>
      <w:rFonts w:eastAsia="Times New Roman" w:cs="Times New Roman"/>
      <w:b/>
      <w:color w:val="auto"/>
      <w:sz w:val="28"/>
      <w:szCs w:val="24"/>
    </w:rPr>
  </w:style>
  <w:style w:type="paragraph" w:customStyle="1" w:styleId="Heading2a">
    <w:name w:val="Heading 2a"/>
    <w:basedOn w:val="Heading1a"/>
    <w:next w:val="NormalIndent"/>
    <w:rsid w:val="00EE7935"/>
    <w:pPr>
      <w:numPr>
        <w:ilvl w:val="1"/>
      </w:numPr>
      <w:outlineLvl w:val="1"/>
    </w:pPr>
    <w:rPr>
      <w:sz w:val="24"/>
    </w:rPr>
  </w:style>
  <w:style w:type="paragraph" w:customStyle="1" w:styleId="Heading3a">
    <w:name w:val="Heading 3a"/>
    <w:basedOn w:val="Heading1a"/>
    <w:next w:val="NormalIndent"/>
    <w:rsid w:val="00EE7935"/>
    <w:pPr>
      <w:numPr>
        <w:ilvl w:val="2"/>
      </w:numPr>
      <w:outlineLvl w:val="2"/>
    </w:pPr>
    <w:rPr>
      <w:i/>
      <w:sz w:val="24"/>
    </w:rPr>
  </w:style>
  <w:style w:type="paragraph" w:customStyle="1" w:styleId="Heading4a">
    <w:name w:val="Heading 4a"/>
    <w:basedOn w:val="Heading1a"/>
    <w:next w:val="NormalIndent"/>
    <w:rsid w:val="00EE7935"/>
    <w:pPr>
      <w:numPr>
        <w:ilvl w:val="3"/>
      </w:numPr>
      <w:outlineLvl w:val="3"/>
    </w:pPr>
    <w:rPr>
      <w:b w:val="0"/>
      <w:i/>
      <w:sz w:val="24"/>
    </w:rPr>
  </w:style>
  <w:style w:type="character" w:customStyle="1" w:styleId="A1">
    <w:name w:val="A1"/>
    <w:uiPriority w:val="99"/>
    <w:rsid w:val="00EE7935"/>
    <w:rPr>
      <w:rFonts w:cs="Akkurat Pro"/>
      <w:color w:val="000000"/>
      <w:sz w:val="19"/>
      <w:szCs w:val="19"/>
    </w:rPr>
  </w:style>
  <w:style w:type="character" w:customStyle="1" w:styleId="A3">
    <w:name w:val="A3"/>
    <w:uiPriority w:val="99"/>
    <w:rsid w:val="00EE7935"/>
    <w:rPr>
      <w:rFonts w:cs="Akkurat Pro"/>
      <w:color w:val="000000"/>
      <w:sz w:val="20"/>
      <w:szCs w:val="20"/>
    </w:rPr>
  </w:style>
  <w:style w:type="paragraph" w:customStyle="1" w:styleId="Styl1">
    <w:name w:val="Styl1"/>
    <w:basedOn w:val="Header"/>
    <w:link w:val="Styl1Char"/>
    <w:qFormat/>
    <w:rsid w:val="00EE7935"/>
    <w:pPr>
      <w:numPr>
        <w:numId w:val="0"/>
      </w:numPr>
      <w:tabs>
        <w:tab w:val="left" w:pos="7655"/>
      </w:tabs>
      <w:jc w:val="center"/>
    </w:pPr>
    <w:rPr>
      <w:caps/>
      <w:lang w:val="en-GB"/>
    </w:rPr>
  </w:style>
  <w:style w:type="character" w:customStyle="1" w:styleId="Styl1Char">
    <w:name w:val="Styl1 Char"/>
    <w:basedOn w:val="HeaderChar"/>
    <w:link w:val="Styl1"/>
    <w:rsid w:val="00EE7935"/>
    <w:rPr>
      <w:rFonts w:ascii="Arial" w:eastAsia="MS PGothic" w:hAnsi="Arial" w:cstheme="majorBidi"/>
      <w:caps/>
      <w:color w:val="01577D"/>
      <w:sz w:val="40"/>
      <w:szCs w:val="32"/>
      <w:lang w:val="en-GB" w:eastAsia="ja-JP"/>
    </w:rPr>
  </w:style>
  <w:style w:type="character" w:customStyle="1" w:styleId="tlid-translation">
    <w:name w:val="tlid-translation"/>
    <w:basedOn w:val="DefaultParagraphFont"/>
    <w:rsid w:val="00EE7935"/>
  </w:style>
  <w:style w:type="character" w:customStyle="1" w:styleId="Mention1">
    <w:name w:val="Mention1"/>
    <w:basedOn w:val="DefaultParagraphFont"/>
    <w:uiPriority w:val="99"/>
    <w:unhideWhenUsed/>
    <w:rsid w:val="00EE7935"/>
    <w:rPr>
      <w:color w:val="2B579A"/>
      <w:shd w:val="clear" w:color="auto" w:fill="E1DFDD"/>
    </w:rPr>
  </w:style>
  <w:style w:type="paragraph" w:customStyle="1" w:styleId="paragraph">
    <w:name w:val="paragraph"/>
    <w:basedOn w:val="Normal"/>
    <w:rsid w:val="00EE7935"/>
    <w:pPr>
      <w:spacing w:before="100" w:beforeAutospacing="1" w:after="100" w:afterAutospacing="1"/>
    </w:pPr>
    <w:rPr>
      <w:rFonts w:ascii="Times New Roman" w:eastAsia="Times New Roman" w:hAnsi="Times New Roman" w:cs="Times New Roman"/>
      <w:color w:val="auto"/>
      <w:sz w:val="24"/>
      <w:szCs w:val="24"/>
      <w:lang w:eastAsia="en-GB"/>
    </w:rPr>
  </w:style>
  <w:style w:type="character" w:customStyle="1" w:styleId="normaltextrun">
    <w:name w:val="normaltextrun"/>
    <w:basedOn w:val="DefaultParagraphFont"/>
    <w:rsid w:val="00EE7935"/>
  </w:style>
  <w:style w:type="character" w:customStyle="1" w:styleId="eop">
    <w:name w:val="eop"/>
    <w:basedOn w:val="DefaultParagraphFont"/>
    <w:rsid w:val="00EE7935"/>
  </w:style>
  <w:style w:type="character" w:customStyle="1" w:styleId="highlight">
    <w:name w:val="highlight"/>
    <w:basedOn w:val="DefaultParagraphFont"/>
    <w:rsid w:val="00EE7935"/>
  </w:style>
  <w:style w:type="paragraph" w:customStyle="1" w:styleId="xmsonormal">
    <w:name w:val="x_msonormal"/>
    <w:basedOn w:val="Normal"/>
    <w:rsid w:val="00EE7935"/>
    <w:pPr>
      <w:spacing w:before="0" w:after="0"/>
    </w:pPr>
    <w:rPr>
      <w:rFonts w:ascii="Calibri" w:hAnsi="Calibri" w:cs="Calibri"/>
      <w:color w:val="auto"/>
      <w:lang w:eastAsia="en-GB"/>
    </w:rPr>
  </w:style>
  <w:style w:type="paragraph" w:customStyle="1" w:styleId="xmsolistparagraph">
    <w:name w:val="x_msolistparagraph"/>
    <w:basedOn w:val="Normal"/>
    <w:rsid w:val="00EE7935"/>
    <w:pPr>
      <w:spacing w:before="0" w:after="0"/>
      <w:ind w:left="720"/>
    </w:pPr>
    <w:rPr>
      <w:rFonts w:ascii="Calibri" w:hAnsi="Calibri" w:cs="Calibri"/>
      <w:color w:val="auto"/>
      <w:lang w:eastAsia="en-GB"/>
    </w:rPr>
  </w:style>
  <w:style w:type="table" w:styleId="GridTable5Dark-Accent1">
    <w:name w:val="Grid Table 5 Dark Accent 1"/>
    <w:basedOn w:val="TableNormal"/>
    <w:uiPriority w:val="50"/>
    <w:rsid w:val="00EE793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1">
    <w:name w:val="Grid Table 4 Accent 1"/>
    <w:basedOn w:val="TableNormal"/>
    <w:uiPriority w:val="49"/>
    <w:rsid w:val="00EE793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LightList-Accent11">
    <w:name w:val="Light List - Accent 11"/>
    <w:basedOn w:val="TableNormal"/>
    <w:uiPriority w:val="61"/>
    <w:rsid w:val="00306434"/>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GridTable5Dark-Accent3">
    <w:name w:val="Grid Table 5 Dark Accent 3"/>
    <w:basedOn w:val="TableNormal"/>
    <w:uiPriority w:val="50"/>
    <w:rsid w:val="009D2A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LightShading-Accent1">
    <w:name w:val="Light Shading Accent 1"/>
    <w:basedOn w:val="TableNormal"/>
    <w:uiPriority w:val="60"/>
    <w:rsid w:val="00212F4B"/>
    <w:pPr>
      <w:spacing w:after="0" w:line="240" w:lineRule="auto"/>
    </w:pPr>
    <w:rPr>
      <w:rFonts w:ascii="Times New Roman" w:eastAsia="Times New Roman" w:hAnsi="Times New Roman" w:cs="Times New Roman"/>
      <w:color w:val="2F5496" w:themeColor="accent1" w:themeShade="BF"/>
      <w:sz w:val="20"/>
      <w:szCs w:val="20"/>
      <w:lang w:val="fr-FR" w:eastAsia="fr-FR"/>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customStyle="1" w:styleId="INGRTable">
    <w:name w:val="INGRTable"/>
    <w:basedOn w:val="Normal"/>
    <w:qFormat/>
    <w:rsid w:val="00212F4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overflowPunct w:val="0"/>
      <w:autoSpaceDE w:val="0"/>
      <w:autoSpaceDN w:val="0"/>
      <w:adjustRightInd w:val="0"/>
      <w:spacing w:before="120" w:after="120"/>
      <w:textAlignment w:val="baseline"/>
    </w:pPr>
    <w:rPr>
      <w:rFonts w:asciiTheme="minorHAnsi" w:eastAsia="Times New Roman" w:hAnsiTheme="minorHAnsi" w:cs="Times New Roman"/>
      <w:color w:val="2F5496" w:themeColor="accent1" w:themeShade="BF"/>
      <w:sz w:val="22"/>
      <w:szCs w:val="20"/>
      <w:lang w:val="en-US"/>
    </w:rPr>
  </w:style>
  <w:style w:type="paragraph" w:customStyle="1" w:styleId="listcontinue">
    <w:name w:val="listcontinue"/>
    <w:basedOn w:val="Normal"/>
    <w:rsid w:val="00212F4B"/>
    <w:pPr>
      <w:spacing w:before="100" w:beforeAutospacing="1" w:after="100" w:afterAutospacing="1"/>
      <w:jc w:val="left"/>
    </w:pPr>
    <w:rPr>
      <w:rFonts w:ascii="Times New Roman" w:eastAsia="Times New Roman" w:hAnsi="Times New Roman" w:cs="Times New Roman"/>
      <w:color w:val="auto"/>
      <w:sz w:val="24"/>
      <w:szCs w:val="24"/>
      <w:lang w:val="en-US"/>
    </w:rPr>
  </w:style>
  <w:style w:type="paragraph" w:customStyle="1" w:styleId="listbullet20">
    <w:name w:val="listbullet2"/>
    <w:basedOn w:val="Normal"/>
    <w:rsid w:val="00212F4B"/>
    <w:pPr>
      <w:spacing w:before="100" w:beforeAutospacing="1" w:after="100" w:afterAutospacing="1"/>
      <w:jc w:val="left"/>
    </w:pPr>
    <w:rPr>
      <w:rFonts w:ascii="Times New Roman" w:eastAsia="Times New Roman" w:hAnsi="Times New Roman" w:cs="Times New Roman"/>
      <w:color w:val="auto"/>
      <w:sz w:val="24"/>
      <w:szCs w:val="24"/>
      <w:lang w:val="en-US"/>
    </w:rPr>
  </w:style>
  <w:style w:type="paragraph" w:customStyle="1" w:styleId="listcontinue2">
    <w:name w:val="listcontinue2"/>
    <w:basedOn w:val="Normal"/>
    <w:rsid w:val="00212F4B"/>
    <w:pPr>
      <w:spacing w:before="100" w:beforeAutospacing="1" w:after="100" w:afterAutospacing="1"/>
      <w:jc w:val="left"/>
    </w:pPr>
    <w:rPr>
      <w:rFonts w:ascii="Times New Roman" w:eastAsia="Times New Roman" w:hAnsi="Times New Roman" w:cs="Times New Roman"/>
      <w:color w:val="auto"/>
      <w:sz w:val="24"/>
      <w:szCs w:val="24"/>
      <w:lang w:val="en-US"/>
    </w:rPr>
  </w:style>
  <w:style w:type="paragraph" w:customStyle="1" w:styleId="listbullet3">
    <w:name w:val="listbullet3"/>
    <w:basedOn w:val="Normal"/>
    <w:rsid w:val="00212F4B"/>
    <w:pPr>
      <w:spacing w:before="100" w:beforeAutospacing="1" w:after="100" w:afterAutospacing="1"/>
      <w:jc w:val="left"/>
    </w:pPr>
    <w:rPr>
      <w:rFonts w:ascii="Times New Roman" w:eastAsia="Times New Roman" w:hAnsi="Times New Roman" w:cs="Times New Roman"/>
      <w:color w:val="auto"/>
      <w:sz w:val="24"/>
      <w:szCs w:val="24"/>
      <w:lang w:val="en-US"/>
    </w:rPr>
  </w:style>
  <w:style w:type="character" w:customStyle="1" w:styleId="st1">
    <w:name w:val="st1"/>
    <w:basedOn w:val="DefaultParagraphFont"/>
    <w:rsid w:val="00553752"/>
  </w:style>
  <w:style w:type="table" w:styleId="TableGridLight">
    <w:name w:val="Grid Table Light"/>
    <w:basedOn w:val="TableNormal"/>
    <w:uiPriority w:val="40"/>
    <w:rsid w:val="00923017"/>
    <w:pPr>
      <w:spacing w:after="0" w:line="240" w:lineRule="auto"/>
    </w:pPr>
    <w:rPr>
      <w:rFonts w:ascii="Times New Roman" w:hAnsi="Times New Roman"/>
      <w:sz w:val="24"/>
      <w:szCs w:val="24"/>
      <w:lang w:val="id-ID"/>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Tabletext">
    <w:name w:val="Tabletext"/>
    <w:basedOn w:val="Normal"/>
    <w:rsid w:val="00C41F84"/>
    <w:pPr>
      <w:keepLines/>
      <w:widowControl w:val="0"/>
      <w:spacing w:before="0" w:after="120" w:line="240" w:lineRule="atLeast"/>
      <w:jc w:val="left"/>
    </w:pPr>
    <w:rPr>
      <w:rFonts w:eastAsia="Times New Roman" w:cs="Times New Roman"/>
      <w:color w:val="auto"/>
      <w:szCs w:val="20"/>
      <w:lang w:val="en-US"/>
    </w:rPr>
  </w:style>
  <w:style w:type="paragraph" w:styleId="BodyTextIndent2">
    <w:name w:val="Body Text Indent 2"/>
    <w:basedOn w:val="Normal"/>
    <w:link w:val="BodyTextIndent2Char"/>
    <w:uiPriority w:val="99"/>
    <w:semiHidden/>
    <w:unhideWhenUsed/>
    <w:rsid w:val="00466388"/>
    <w:pPr>
      <w:spacing w:after="120" w:line="480" w:lineRule="auto"/>
      <w:ind w:left="360"/>
    </w:pPr>
  </w:style>
  <w:style w:type="character" w:customStyle="1" w:styleId="BodyTextIndent2Char">
    <w:name w:val="Body Text Indent 2 Char"/>
    <w:basedOn w:val="DefaultParagraphFont"/>
    <w:link w:val="BodyTextIndent2"/>
    <w:uiPriority w:val="99"/>
    <w:semiHidden/>
    <w:rsid w:val="00466388"/>
    <w:rPr>
      <w:rFonts w:ascii="Arial" w:hAnsi="Arial"/>
      <w:color w:val="545559"/>
      <w:sz w:val="20"/>
      <w:lang w:val="en-GB"/>
    </w:rPr>
  </w:style>
  <w:style w:type="paragraph" w:styleId="BodyText3">
    <w:name w:val="Body Text 3"/>
    <w:basedOn w:val="Normal"/>
    <w:link w:val="BodyText3Char"/>
    <w:uiPriority w:val="99"/>
    <w:unhideWhenUsed/>
    <w:rsid w:val="00466388"/>
    <w:pPr>
      <w:spacing w:after="120"/>
    </w:pPr>
    <w:rPr>
      <w:sz w:val="16"/>
      <w:szCs w:val="16"/>
    </w:rPr>
  </w:style>
  <w:style w:type="character" w:customStyle="1" w:styleId="BodyText3Char">
    <w:name w:val="Body Text 3 Char"/>
    <w:basedOn w:val="DefaultParagraphFont"/>
    <w:link w:val="BodyText3"/>
    <w:uiPriority w:val="99"/>
    <w:rsid w:val="00466388"/>
    <w:rPr>
      <w:rFonts w:ascii="Arial" w:hAnsi="Arial"/>
      <w:color w:val="545559"/>
      <w:sz w:val="16"/>
      <w:szCs w:val="16"/>
      <w:lang w:val="en-GB"/>
    </w:rPr>
  </w:style>
  <w:style w:type="paragraph" w:styleId="ListBullet">
    <w:name w:val="List Bullet"/>
    <w:basedOn w:val="Normal"/>
    <w:uiPriority w:val="99"/>
    <w:semiHidden/>
    <w:rsid w:val="00466388"/>
    <w:pPr>
      <w:widowControl w:val="0"/>
      <w:numPr>
        <w:numId w:val="9"/>
      </w:numPr>
      <w:tabs>
        <w:tab w:val="clear" w:pos="1800"/>
        <w:tab w:val="left" w:pos="1440"/>
      </w:tabs>
      <w:adjustRightInd w:val="0"/>
      <w:spacing w:before="60" w:after="60"/>
      <w:ind w:left="1440" w:right="720"/>
      <w:textAlignment w:val="baseline"/>
    </w:pPr>
    <w:rPr>
      <w:rFonts w:ascii="Calibri" w:eastAsia="Times New Roman" w:hAnsi="Calibri" w:cs="Times New Roman"/>
      <w:color w:val="auto"/>
      <w:sz w:val="24"/>
      <w:szCs w:val="20"/>
      <w:lang w:val="en-US"/>
    </w:rPr>
  </w:style>
  <w:style w:type="paragraph" w:customStyle="1" w:styleId="Pa3">
    <w:name w:val="Pa3"/>
    <w:basedOn w:val="Default"/>
    <w:next w:val="Default"/>
    <w:uiPriority w:val="99"/>
    <w:rsid w:val="00822AF8"/>
    <w:pPr>
      <w:spacing w:line="261" w:lineRule="atLeast"/>
    </w:pPr>
    <w:rPr>
      <w:rFonts w:ascii="AkkuratProRegular" w:hAnsi="AkkuratProRegular" w:cstheme="minorBidi"/>
      <w:color w:val="auto"/>
      <w:lang w:val="en-US"/>
    </w:rPr>
  </w:style>
  <w:style w:type="paragraph" w:customStyle="1" w:styleId="Style3">
    <w:name w:val="Style3"/>
    <w:basedOn w:val="Heading2"/>
    <w:qFormat/>
    <w:rsid w:val="00822AF8"/>
    <w:pPr>
      <w:keepLines w:val="0"/>
      <w:numPr>
        <w:numId w:val="10"/>
      </w:numPr>
      <w:pBdr>
        <w:top w:val="single" w:sz="6" w:space="1" w:color="0000FF"/>
      </w:pBdr>
      <w:tabs>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overflowPunct w:val="0"/>
      <w:autoSpaceDE w:val="0"/>
      <w:autoSpaceDN w:val="0"/>
      <w:adjustRightInd w:val="0"/>
      <w:spacing w:before="720"/>
      <w:textAlignment w:val="baseline"/>
    </w:pPr>
    <w:rPr>
      <w:rFonts w:ascii="Arial Bold" w:eastAsia="Times New Roman" w:hAnsi="Arial Bold" w:cs="Times New Roman"/>
      <w:i/>
      <w:iCs/>
      <w:smallCaps/>
      <w:noProof/>
      <w:color w:val="000080"/>
      <w:sz w:val="28"/>
      <w:szCs w:val="28"/>
      <w:lang w:val="en-US" w:eastAsia="en-US"/>
    </w:rPr>
  </w:style>
  <w:style w:type="paragraph" w:customStyle="1" w:styleId="Style4">
    <w:name w:val="Style4"/>
    <w:basedOn w:val="Heading1"/>
    <w:qFormat/>
    <w:rsid w:val="00822AF8"/>
    <w:pPr>
      <w:keepLines w:val="0"/>
      <w:numPr>
        <w:numId w:val="10"/>
      </w:numPr>
      <w:tabs>
        <w:tab w:val="left" w:pos="126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overflowPunct w:val="0"/>
      <w:autoSpaceDE w:val="0"/>
      <w:autoSpaceDN w:val="0"/>
      <w:adjustRightInd w:val="0"/>
      <w:spacing w:before="360"/>
      <w:ind w:right="-1267"/>
      <w:textAlignment w:val="baseline"/>
    </w:pPr>
    <w:rPr>
      <w:rFonts w:eastAsia="Times New Roman" w:cs="Arial"/>
      <w:b/>
      <w:bCs/>
      <w:i/>
      <w:iCs/>
      <w:smallCaps/>
      <w:noProof/>
      <w:color w:val="000080"/>
      <w:sz w:val="28"/>
      <w:szCs w:val="28"/>
      <w:lang w:val="en-US" w:eastAsia="en-US"/>
    </w:rPr>
  </w:style>
  <w:style w:type="paragraph" w:customStyle="1" w:styleId="Style5">
    <w:name w:val="Style5"/>
    <w:basedOn w:val="Normal"/>
    <w:qFormat/>
    <w:rsid w:val="00822AF8"/>
    <w:pPr>
      <w:widowControl w:val="0"/>
      <w:numPr>
        <w:ilvl w:val="2"/>
        <w:numId w:val="10"/>
      </w:numPr>
      <w:tabs>
        <w:tab w:val="left" w:pos="1440"/>
        <w:tab w:val="left" w:pos="1800"/>
        <w:tab w:val="left" w:pos="2160"/>
        <w:tab w:val="left" w:pos="2520"/>
        <w:tab w:val="left" w:pos="2880"/>
        <w:tab w:val="left" w:pos="3240"/>
        <w:tab w:val="left" w:pos="3600"/>
        <w:tab w:val="left" w:pos="3960"/>
        <w:tab w:val="left" w:pos="4320"/>
        <w:tab w:val="left" w:pos="4680"/>
        <w:tab w:val="left" w:pos="495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overflowPunct w:val="0"/>
      <w:autoSpaceDE w:val="0"/>
      <w:autoSpaceDN w:val="0"/>
      <w:adjustRightInd w:val="0"/>
      <w:spacing w:before="0" w:after="0"/>
      <w:textAlignment w:val="baseline"/>
    </w:pPr>
    <w:rPr>
      <w:rFonts w:eastAsia="Times New Roman" w:cs="Arial"/>
      <w:bCs/>
      <w:i/>
      <w:noProof/>
      <w:color w:val="FF0000"/>
      <w:sz w:val="22"/>
      <w:lang w:val="en-US"/>
    </w:rPr>
  </w:style>
  <w:style w:type="paragraph" w:customStyle="1" w:styleId="Style6">
    <w:name w:val="Style6"/>
    <w:basedOn w:val="Style5"/>
    <w:qFormat/>
    <w:rsid w:val="00822AF8"/>
    <w:pPr>
      <w:numPr>
        <w:ilvl w:val="3"/>
      </w:numPr>
      <w:tabs>
        <w:tab w:val="clear" w:pos="864"/>
      </w:tabs>
      <w:ind w:left="3240" w:hanging="360"/>
    </w:pPr>
  </w:style>
  <w:style w:type="paragraph" w:customStyle="1" w:styleId="ITB1">
    <w:name w:val="ITB1"/>
    <w:basedOn w:val="Heading1"/>
    <w:qFormat/>
    <w:rsid w:val="000759AF"/>
    <w:pPr>
      <w:numPr>
        <w:numId w:val="11"/>
      </w:numPr>
      <w:spacing w:before="60" w:after="60"/>
    </w:pPr>
    <w:rPr>
      <w:rFonts w:cs="Arial"/>
      <w:color w:val="2F5496" w:themeColor="accent1" w:themeShade="BF"/>
      <w:sz w:val="28"/>
      <w:szCs w:val="28"/>
      <w:lang w:val="en-US" w:eastAsia="en-US"/>
    </w:rPr>
  </w:style>
  <w:style w:type="paragraph" w:customStyle="1" w:styleId="ITB11">
    <w:name w:val="ITB1.1"/>
    <w:basedOn w:val="Heading2"/>
    <w:qFormat/>
    <w:rsid w:val="000759AF"/>
    <w:pPr>
      <w:numPr>
        <w:numId w:val="11"/>
      </w:numPr>
      <w:spacing w:before="60" w:after="60"/>
    </w:pPr>
    <w:rPr>
      <w:rFonts w:cs="Arial"/>
      <w:color w:val="4472C4" w:themeColor="accent1"/>
      <w:sz w:val="26"/>
      <w:szCs w:val="26"/>
      <w:lang w:val="en-US" w:eastAsia="en-US"/>
    </w:rPr>
  </w:style>
  <w:style w:type="table" w:styleId="GridTable4-Accent6">
    <w:name w:val="Grid Table 4 Accent 6"/>
    <w:basedOn w:val="TableNormal"/>
    <w:uiPriority w:val="49"/>
    <w:rsid w:val="00742D16"/>
    <w:pPr>
      <w:spacing w:after="0" w:line="240" w:lineRule="auto"/>
    </w:pPr>
    <w:rPr>
      <w:rFonts w:ascii="Times" w:eastAsia="Times New Roman" w:hAnsi="Times" w:cs="Times New Roman"/>
      <w:sz w:val="20"/>
      <w:szCs w:val="20"/>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TableChar">
    <w:name w:val="Table Char"/>
    <w:basedOn w:val="DefaultParagraphFont"/>
    <w:link w:val="Table"/>
    <w:locked/>
    <w:rsid w:val="00775185"/>
    <w:rPr>
      <w:rFonts w:ascii="Times New Roman" w:eastAsia="Times New Roman" w:hAnsi="Times New Roman" w:cs="Times New Roman"/>
      <w:sz w:val="20"/>
      <w:szCs w:val="20"/>
      <w:lang w:val="en-GB"/>
    </w:rPr>
  </w:style>
  <w:style w:type="paragraph" w:customStyle="1" w:styleId="OmniPage7">
    <w:name w:val="OmniPage #7"/>
    <w:basedOn w:val="Normal"/>
    <w:rsid w:val="005B72BF"/>
    <w:pPr>
      <w:widowControl w:val="0"/>
      <w:adjustRightInd w:val="0"/>
      <w:spacing w:before="0" w:after="0" w:line="260" w:lineRule="exact"/>
      <w:textAlignment w:val="baseline"/>
    </w:pPr>
    <w:rPr>
      <w:rFonts w:ascii="Times New Roman" w:eastAsia="Times New Roman" w:hAnsi="Times New Roman" w:cs="Times New Roman"/>
      <w:color w:val="auto"/>
      <w:szCs w:val="20"/>
      <w:lang w:val="en-US"/>
    </w:rPr>
  </w:style>
  <w:style w:type="table" w:customStyle="1" w:styleId="GridTable4-Accent11">
    <w:name w:val="Grid Table 4 - Accent 11"/>
    <w:basedOn w:val="TableNormal"/>
    <w:uiPriority w:val="49"/>
    <w:rsid w:val="002E54D7"/>
    <w:pPr>
      <w:spacing w:after="0" w:line="240" w:lineRule="auto"/>
    </w:pPr>
    <w:rPr>
      <w:rFonts w:ascii="Times" w:eastAsia="Times New Roman" w:hAnsi="Times" w:cs="Times New Roman"/>
      <w:sz w:val="20"/>
      <w:szCs w:val="20"/>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Style12">
    <w:name w:val="Style12"/>
    <w:basedOn w:val="Heading3"/>
    <w:qFormat/>
    <w:rsid w:val="005F2FDD"/>
    <w:pPr>
      <w:keepLines w:val="0"/>
      <w:numPr>
        <w:numId w:val="12"/>
      </w:numPr>
      <w:pBdr>
        <w:top w:val="single" w:sz="6" w:space="1" w:color="0000FF"/>
      </w:pBdr>
      <w:tabs>
        <w:tab w:val="left" w:pos="180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overflowPunct w:val="0"/>
      <w:autoSpaceDE w:val="0"/>
      <w:autoSpaceDN w:val="0"/>
      <w:adjustRightInd w:val="0"/>
      <w:spacing w:before="600"/>
      <w:textAlignment w:val="baseline"/>
    </w:pPr>
    <w:rPr>
      <w:rFonts w:eastAsia="Times New Roman" w:cs="Arial"/>
      <w:b/>
      <w:bCs/>
      <w:i/>
      <w:iCs/>
      <w:smallCaps/>
      <w:noProof/>
      <w:color w:val="000080"/>
      <w:kern w:val="28"/>
      <w:sz w:val="28"/>
      <w:szCs w:val="28"/>
      <w:lang w:val="en-US"/>
    </w:rPr>
  </w:style>
  <w:style w:type="paragraph" w:customStyle="1" w:styleId="SOWText">
    <w:name w:val="SOW Text"/>
    <w:basedOn w:val="Normal"/>
    <w:link w:val="SOWTextChar"/>
    <w:qFormat/>
    <w:rsid w:val="000D264E"/>
    <w:pPr>
      <w:overflowPunct w:val="0"/>
      <w:autoSpaceDE w:val="0"/>
      <w:autoSpaceDN w:val="0"/>
      <w:adjustRightInd w:val="0"/>
      <w:spacing w:before="120" w:after="120"/>
      <w:textAlignment w:val="baseline"/>
    </w:pPr>
    <w:rPr>
      <w:rFonts w:ascii="Corbel" w:eastAsia="Times New Roman" w:hAnsi="Corbel" w:cs="Times New Roman"/>
      <w:color w:val="auto"/>
      <w:sz w:val="22"/>
      <w:szCs w:val="20"/>
      <w:lang w:val="en-US"/>
    </w:rPr>
  </w:style>
  <w:style w:type="character" w:customStyle="1" w:styleId="SOWTextChar">
    <w:name w:val="SOW Text Char"/>
    <w:basedOn w:val="DefaultParagraphFont"/>
    <w:link w:val="SOWText"/>
    <w:rsid w:val="000D264E"/>
    <w:rPr>
      <w:rFonts w:ascii="Corbel" w:eastAsia="Times New Roman" w:hAnsi="Corbel" w:cs="Times New Roman"/>
      <w:szCs w:val="20"/>
    </w:rPr>
  </w:style>
  <w:style w:type="paragraph" w:customStyle="1" w:styleId="SOWBullet1">
    <w:name w:val="SOW Bullet 1"/>
    <w:basedOn w:val="SOWText"/>
    <w:link w:val="SOWBullet1Char"/>
    <w:qFormat/>
    <w:rsid w:val="000D264E"/>
    <w:pPr>
      <w:numPr>
        <w:numId w:val="13"/>
      </w:numPr>
    </w:pPr>
  </w:style>
  <w:style w:type="character" w:customStyle="1" w:styleId="SOWBullet1Char">
    <w:name w:val="SOW Bullet 1 Char"/>
    <w:basedOn w:val="SOWTextChar"/>
    <w:link w:val="SOWBullet1"/>
    <w:rsid w:val="000D264E"/>
    <w:rPr>
      <w:rFonts w:ascii="Corbel" w:eastAsia="Times New Roman" w:hAnsi="Corbel" w:cs="Times New Roman"/>
      <w:szCs w:val="20"/>
    </w:rPr>
  </w:style>
  <w:style w:type="table" w:customStyle="1" w:styleId="GridTable4-Accent51">
    <w:name w:val="Grid Table 4 - Accent 51"/>
    <w:basedOn w:val="TableNormal"/>
    <w:next w:val="GridTable4-Accent5"/>
    <w:uiPriority w:val="49"/>
    <w:rsid w:val="000D264E"/>
    <w:pPr>
      <w:spacing w:before="120" w:after="0" w:line="240" w:lineRule="auto"/>
    </w:pPr>
    <w:rPr>
      <w:rFonts w:eastAsia="SimSun"/>
      <w:lang w:eastAsia="ja-JP"/>
    </w:rPr>
    <w:tblPr>
      <w:tblStyleRowBandSize w:val="1"/>
      <w:tblStyleColBandSize w:val="1"/>
      <w:tblBorders>
        <w:top w:val="single" w:sz="4" w:space="0" w:color="B3B3B7"/>
        <w:left w:val="single" w:sz="4" w:space="0" w:color="B3B3B7"/>
        <w:bottom w:val="single" w:sz="4" w:space="0" w:color="B3B3B7"/>
        <w:right w:val="single" w:sz="4" w:space="0" w:color="B3B3B7"/>
        <w:insideH w:val="single" w:sz="4" w:space="0" w:color="B3B3B7"/>
        <w:insideV w:val="single" w:sz="4" w:space="0" w:color="B3B3B7"/>
      </w:tblBorders>
    </w:tblPr>
    <w:tblStylePr w:type="firstRow">
      <w:rPr>
        <w:b/>
        <w:bCs/>
        <w:color w:val="FFFFFF"/>
      </w:rPr>
      <w:tblPr/>
      <w:tcPr>
        <w:tcBorders>
          <w:top w:val="single" w:sz="4" w:space="0" w:color="828288"/>
          <w:left w:val="single" w:sz="4" w:space="0" w:color="828288"/>
          <w:bottom w:val="single" w:sz="4" w:space="0" w:color="828288"/>
          <w:right w:val="single" w:sz="4" w:space="0" w:color="828288"/>
          <w:insideH w:val="nil"/>
          <w:insideV w:val="nil"/>
        </w:tcBorders>
        <w:shd w:val="clear" w:color="auto" w:fill="828288"/>
      </w:tcPr>
    </w:tblStylePr>
    <w:tblStylePr w:type="lastRow">
      <w:rPr>
        <w:b/>
        <w:bCs/>
      </w:rPr>
      <w:tblPr/>
      <w:tcPr>
        <w:tcBorders>
          <w:top w:val="double" w:sz="4" w:space="0" w:color="828288"/>
        </w:tcBorders>
      </w:tcPr>
    </w:tblStylePr>
    <w:tblStylePr w:type="firstCol">
      <w:rPr>
        <w:b/>
        <w:bCs/>
      </w:rPr>
    </w:tblStylePr>
    <w:tblStylePr w:type="lastCol">
      <w:rPr>
        <w:b/>
        <w:bCs/>
      </w:rPr>
    </w:tblStylePr>
    <w:tblStylePr w:type="band1Vert">
      <w:tblPr/>
      <w:tcPr>
        <w:shd w:val="clear" w:color="auto" w:fill="E5E5E7"/>
      </w:tcPr>
    </w:tblStylePr>
    <w:tblStylePr w:type="band1Horz">
      <w:tblPr/>
      <w:tcPr>
        <w:shd w:val="clear" w:color="auto" w:fill="E5E5E7"/>
      </w:tcPr>
    </w:tblStylePr>
  </w:style>
  <w:style w:type="table" w:styleId="ListTable6Colorful-Accent5">
    <w:name w:val="List Table 6 Colorful Accent 5"/>
    <w:basedOn w:val="TableNormal"/>
    <w:uiPriority w:val="51"/>
    <w:rsid w:val="0068528E"/>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2-Accent5">
    <w:name w:val="List Table 2 Accent 5"/>
    <w:basedOn w:val="TableNormal"/>
    <w:uiPriority w:val="47"/>
    <w:rsid w:val="00961F55"/>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2-Accent2">
    <w:name w:val="List Table 2 Accent 2"/>
    <w:basedOn w:val="TableNormal"/>
    <w:uiPriority w:val="47"/>
    <w:rsid w:val="00606962"/>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6Colorful-Accent1">
    <w:name w:val="List Table 6 Colorful Accent 1"/>
    <w:basedOn w:val="TableNormal"/>
    <w:uiPriority w:val="51"/>
    <w:rsid w:val="00365C16"/>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5">
    <w:name w:val="Grid Table 5 Dark Accent 5"/>
    <w:basedOn w:val="TableNormal"/>
    <w:uiPriority w:val="50"/>
    <w:rsid w:val="00D478D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2-Accent5">
    <w:name w:val="Grid Table 2 Accent 5"/>
    <w:basedOn w:val="TableNormal"/>
    <w:uiPriority w:val="47"/>
    <w:rsid w:val="002D136F"/>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2">
    <w:name w:val="Grid Table 2 Accent 2"/>
    <w:basedOn w:val="TableNormal"/>
    <w:uiPriority w:val="47"/>
    <w:rsid w:val="00F24C1C"/>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3-Accent3">
    <w:name w:val="Grid Table 3 Accent 3"/>
    <w:basedOn w:val="TableNormal"/>
    <w:uiPriority w:val="48"/>
    <w:rsid w:val="0022411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PlainTable4">
    <w:name w:val="Plain Table 4"/>
    <w:basedOn w:val="TableNormal"/>
    <w:uiPriority w:val="44"/>
    <w:rsid w:val="00756F3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65237">
      <w:bodyDiv w:val="1"/>
      <w:marLeft w:val="0"/>
      <w:marRight w:val="0"/>
      <w:marTop w:val="0"/>
      <w:marBottom w:val="0"/>
      <w:divBdr>
        <w:top w:val="none" w:sz="0" w:space="0" w:color="auto"/>
        <w:left w:val="none" w:sz="0" w:space="0" w:color="auto"/>
        <w:bottom w:val="none" w:sz="0" w:space="0" w:color="auto"/>
        <w:right w:val="none" w:sz="0" w:space="0" w:color="auto"/>
      </w:divBdr>
    </w:div>
    <w:div w:id="21590104">
      <w:bodyDiv w:val="1"/>
      <w:marLeft w:val="0"/>
      <w:marRight w:val="0"/>
      <w:marTop w:val="0"/>
      <w:marBottom w:val="0"/>
      <w:divBdr>
        <w:top w:val="none" w:sz="0" w:space="0" w:color="auto"/>
        <w:left w:val="none" w:sz="0" w:space="0" w:color="auto"/>
        <w:bottom w:val="none" w:sz="0" w:space="0" w:color="auto"/>
        <w:right w:val="none" w:sz="0" w:space="0" w:color="auto"/>
      </w:divBdr>
    </w:div>
    <w:div w:id="35618582">
      <w:bodyDiv w:val="1"/>
      <w:marLeft w:val="0"/>
      <w:marRight w:val="0"/>
      <w:marTop w:val="0"/>
      <w:marBottom w:val="0"/>
      <w:divBdr>
        <w:top w:val="none" w:sz="0" w:space="0" w:color="auto"/>
        <w:left w:val="none" w:sz="0" w:space="0" w:color="auto"/>
        <w:bottom w:val="none" w:sz="0" w:space="0" w:color="auto"/>
        <w:right w:val="none" w:sz="0" w:space="0" w:color="auto"/>
      </w:divBdr>
    </w:div>
    <w:div w:id="43717479">
      <w:bodyDiv w:val="1"/>
      <w:marLeft w:val="0"/>
      <w:marRight w:val="0"/>
      <w:marTop w:val="0"/>
      <w:marBottom w:val="0"/>
      <w:divBdr>
        <w:top w:val="none" w:sz="0" w:space="0" w:color="auto"/>
        <w:left w:val="none" w:sz="0" w:space="0" w:color="auto"/>
        <w:bottom w:val="none" w:sz="0" w:space="0" w:color="auto"/>
        <w:right w:val="none" w:sz="0" w:space="0" w:color="auto"/>
      </w:divBdr>
    </w:div>
    <w:div w:id="59905280">
      <w:bodyDiv w:val="1"/>
      <w:marLeft w:val="0"/>
      <w:marRight w:val="0"/>
      <w:marTop w:val="0"/>
      <w:marBottom w:val="0"/>
      <w:divBdr>
        <w:top w:val="none" w:sz="0" w:space="0" w:color="auto"/>
        <w:left w:val="none" w:sz="0" w:space="0" w:color="auto"/>
        <w:bottom w:val="none" w:sz="0" w:space="0" w:color="auto"/>
        <w:right w:val="none" w:sz="0" w:space="0" w:color="auto"/>
      </w:divBdr>
      <w:divsChild>
        <w:div w:id="1344086882">
          <w:marLeft w:val="0"/>
          <w:marRight w:val="0"/>
          <w:marTop w:val="0"/>
          <w:marBottom w:val="0"/>
          <w:divBdr>
            <w:top w:val="none" w:sz="0" w:space="0" w:color="auto"/>
            <w:left w:val="none" w:sz="0" w:space="0" w:color="auto"/>
            <w:bottom w:val="none" w:sz="0" w:space="0" w:color="auto"/>
            <w:right w:val="none" w:sz="0" w:space="0" w:color="auto"/>
          </w:divBdr>
        </w:div>
      </w:divsChild>
    </w:div>
    <w:div w:id="78410469">
      <w:bodyDiv w:val="1"/>
      <w:marLeft w:val="0"/>
      <w:marRight w:val="0"/>
      <w:marTop w:val="0"/>
      <w:marBottom w:val="0"/>
      <w:divBdr>
        <w:top w:val="none" w:sz="0" w:space="0" w:color="auto"/>
        <w:left w:val="none" w:sz="0" w:space="0" w:color="auto"/>
        <w:bottom w:val="none" w:sz="0" w:space="0" w:color="auto"/>
        <w:right w:val="none" w:sz="0" w:space="0" w:color="auto"/>
      </w:divBdr>
    </w:div>
    <w:div w:id="111365362">
      <w:bodyDiv w:val="1"/>
      <w:marLeft w:val="0"/>
      <w:marRight w:val="0"/>
      <w:marTop w:val="0"/>
      <w:marBottom w:val="0"/>
      <w:divBdr>
        <w:top w:val="none" w:sz="0" w:space="0" w:color="auto"/>
        <w:left w:val="none" w:sz="0" w:space="0" w:color="auto"/>
        <w:bottom w:val="none" w:sz="0" w:space="0" w:color="auto"/>
        <w:right w:val="none" w:sz="0" w:space="0" w:color="auto"/>
      </w:divBdr>
    </w:div>
    <w:div w:id="130482666">
      <w:bodyDiv w:val="1"/>
      <w:marLeft w:val="0"/>
      <w:marRight w:val="0"/>
      <w:marTop w:val="0"/>
      <w:marBottom w:val="0"/>
      <w:divBdr>
        <w:top w:val="none" w:sz="0" w:space="0" w:color="auto"/>
        <w:left w:val="none" w:sz="0" w:space="0" w:color="auto"/>
        <w:bottom w:val="none" w:sz="0" w:space="0" w:color="auto"/>
        <w:right w:val="none" w:sz="0" w:space="0" w:color="auto"/>
      </w:divBdr>
    </w:div>
    <w:div w:id="132332627">
      <w:bodyDiv w:val="1"/>
      <w:marLeft w:val="0"/>
      <w:marRight w:val="0"/>
      <w:marTop w:val="0"/>
      <w:marBottom w:val="0"/>
      <w:divBdr>
        <w:top w:val="none" w:sz="0" w:space="0" w:color="auto"/>
        <w:left w:val="none" w:sz="0" w:space="0" w:color="auto"/>
        <w:bottom w:val="none" w:sz="0" w:space="0" w:color="auto"/>
        <w:right w:val="none" w:sz="0" w:space="0" w:color="auto"/>
      </w:divBdr>
    </w:div>
    <w:div w:id="136529654">
      <w:bodyDiv w:val="1"/>
      <w:marLeft w:val="0"/>
      <w:marRight w:val="0"/>
      <w:marTop w:val="0"/>
      <w:marBottom w:val="0"/>
      <w:divBdr>
        <w:top w:val="none" w:sz="0" w:space="0" w:color="auto"/>
        <w:left w:val="none" w:sz="0" w:space="0" w:color="auto"/>
        <w:bottom w:val="none" w:sz="0" w:space="0" w:color="auto"/>
        <w:right w:val="none" w:sz="0" w:space="0" w:color="auto"/>
      </w:divBdr>
    </w:div>
    <w:div w:id="146824749">
      <w:bodyDiv w:val="1"/>
      <w:marLeft w:val="0"/>
      <w:marRight w:val="0"/>
      <w:marTop w:val="0"/>
      <w:marBottom w:val="0"/>
      <w:divBdr>
        <w:top w:val="none" w:sz="0" w:space="0" w:color="auto"/>
        <w:left w:val="none" w:sz="0" w:space="0" w:color="auto"/>
        <w:bottom w:val="none" w:sz="0" w:space="0" w:color="auto"/>
        <w:right w:val="none" w:sz="0" w:space="0" w:color="auto"/>
      </w:divBdr>
    </w:div>
    <w:div w:id="149056077">
      <w:bodyDiv w:val="1"/>
      <w:marLeft w:val="0"/>
      <w:marRight w:val="0"/>
      <w:marTop w:val="0"/>
      <w:marBottom w:val="0"/>
      <w:divBdr>
        <w:top w:val="none" w:sz="0" w:space="0" w:color="auto"/>
        <w:left w:val="none" w:sz="0" w:space="0" w:color="auto"/>
        <w:bottom w:val="none" w:sz="0" w:space="0" w:color="auto"/>
        <w:right w:val="none" w:sz="0" w:space="0" w:color="auto"/>
      </w:divBdr>
    </w:div>
    <w:div w:id="150483733">
      <w:bodyDiv w:val="1"/>
      <w:marLeft w:val="0"/>
      <w:marRight w:val="0"/>
      <w:marTop w:val="0"/>
      <w:marBottom w:val="0"/>
      <w:divBdr>
        <w:top w:val="none" w:sz="0" w:space="0" w:color="auto"/>
        <w:left w:val="none" w:sz="0" w:space="0" w:color="auto"/>
        <w:bottom w:val="none" w:sz="0" w:space="0" w:color="auto"/>
        <w:right w:val="none" w:sz="0" w:space="0" w:color="auto"/>
      </w:divBdr>
      <w:divsChild>
        <w:div w:id="182205405">
          <w:marLeft w:val="0"/>
          <w:marRight w:val="0"/>
          <w:marTop w:val="0"/>
          <w:marBottom w:val="0"/>
          <w:divBdr>
            <w:top w:val="none" w:sz="0" w:space="0" w:color="auto"/>
            <w:left w:val="none" w:sz="0" w:space="0" w:color="auto"/>
            <w:bottom w:val="none" w:sz="0" w:space="0" w:color="auto"/>
            <w:right w:val="none" w:sz="0" w:space="0" w:color="auto"/>
          </w:divBdr>
        </w:div>
        <w:div w:id="745762926">
          <w:marLeft w:val="0"/>
          <w:marRight w:val="0"/>
          <w:marTop w:val="0"/>
          <w:marBottom w:val="0"/>
          <w:divBdr>
            <w:top w:val="none" w:sz="0" w:space="0" w:color="auto"/>
            <w:left w:val="none" w:sz="0" w:space="0" w:color="auto"/>
            <w:bottom w:val="none" w:sz="0" w:space="0" w:color="auto"/>
            <w:right w:val="none" w:sz="0" w:space="0" w:color="auto"/>
          </w:divBdr>
          <w:divsChild>
            <w:div w:id="76825336">
              <w:marLeft w:val="0"/>
              <w:marRight w:val="0"/>
              <w:marTop w:val="0"/>
              <w:marBottom w:val="0"/>
              <w:divBdr>
                <w:top w:val="none" w:sz="0" w:space="0" w:color="auto"/>
                <w:left w:val="none" w:sz="0" w:space="0" w:color="auto"/>
                <w:bottom w:val="none" w:sz="0" w:space="0" w:color="auto"/>
                <w:right w:val="none" w:sz="0" w:space="0" w:color="auto"/>
              </w:divBdr>
            </w:div>
            <w:div w:id="1116829365">
              <w:marLeft w:val="0"/>
              <w:marRight w:val="0"/>
              <w:marTop w:val="0"/>
              <w:marBottom w:val="0"/>
              <w:divBdr>
                <w:top w:val="none" w:sz="0" w:space="0" w:color="auto"/>
                <w:left w:val="none" w:sz="0" w:space="0" w:color="auto"/>
                <w:bottom w:val="none" w:sz="0" w:space="0" w:color="auto"/>
                <w:right w:val="none" w:sz="0" w:space="0" w:color="auto"/>
              </w:divBdr>
            </w:div>
          </w:divsChild>
        </w:div>
        <w:div w:id="924532803">
          <w:marLeft w:val="0"/>
          <w:marRight w:val="0"/>
          <w:marTop w:val="0"/>
          <w:marBottom w:val="0"/>
          <w:divBdr>
            <w:top w:val="none" w:sz="0" w:space="0" w:color="auto"/>
            <w:left w:val="none" w:sz="0" w:space="0" w:color="auto"/>
            <w:bottom w:val="none" w:sz="0" w:space="0" w:color="auto"/>
            <w:right w:val="none" w:sz="0" w:space="0" w:color="auto"/>
          </w:divBdr>
        </w:div>
        <w:div w:id="1593932719">
          <w:marLeft w:val="0"/>
          <w:marRight w:val="0"/>
          <w:marTop w:val="0"/>
          <w:marBottom w:val="0"/>
          <w:divBdr>
            <w:top w:val="none" w:sz="0" w:space="0" w:color="auto"/>
            <w:left w:val="none" w:sz="0" w:space="0" w:color="auto"/>
            <w:bottom w:val="none" w:sz="0" w:space="0" w:color="auto"/>
            <w:right w:val="none" w:sz="0" w:space="0" w:color="auto"/>
          </w:divBdr>
        </w:div>
        <w:div w:id="1920093101">
          <w:marLeft w:val="0"/>
          <w:marRight w:val="0"/>
          <w:marTop w:val="0"/>
          <w:marBottom w:val="0"/>
          <w:divBdr>
            <w:top w:val="none" w:sz="0" w:space="0" w:color="auto"/>
            <w:left w:val="none" w:sz="0" w:space="0" w:color="auto"/>
            <w:bottom w:val="none" w:sz="0" w:space="0" w:color="auto"/>
            <w:right w:val="none" w:sz="0" w:space="0" w:color="auto"/>
          </w:divBdr>
          <w:divsChild>
            <w:div w:id="348258984">
              <w:marLeft w:val="0"/>
              <w:marRight w:val="0"/>
              <w:marTop w:val="0"/>
              <w:marBottom w:val="0"/>
              <w:divBdr>
                <w:top w:val="none" w:sz="0" w:space="0" w:color="auto"/>
                <w:left w:val="none" w:sz="0" w:space="0" w:color="auto"/>
                <w:bottom w:val="none" w:sz="0" w:space="0" w:color="auto"/>
                <w:right w:val="none" w:sz="0" w:space="0" w:color="auto"/>
              </w:divBdr>
            </w:div>
            <w:div w:id="2079592435">
              <w:marLeft w:val="0"/>
              <w:marRight w:val="0"/>
              <w:marTop w:val="0"/>
              <w:marBottom w:val="0"/>
              <w:divBdr>
                <w:top w:val="none" w:sz="0" w:space="0" w:color="auto"/>
                <w:left w:val="none" w:sz="0" w:space="0" w:color="auto"/>
                <w:bottom w:val="none" w:sz="0" w:space="0" w:color="auto"/>
                <w:right w:val="none" w:sz="0" w:space="0" w:color="auto"/>
              </w:divBdr>
            </w:div>
          </w:divsChild>
        </w:div>
        <w:div w:id="1946619898">
          <w:marLeft w:val="0"/>
          <w:marRight w:val="0"/>
          <w:marTop w:val="0"/>
          <w:marBottom w:val="0"/>
          <w:divBdr>
            <w:top w:val="none" w:sz="0" w:space="0" w:color="auto"/>
            <w:left w:val="none" w:sz="0" w:space="0" w:color="auto"/>
            <w:bottom w:val="none" w:sz="0" w:space="0" w:color="auto"/>
            <w:right w:val="none" w:sz="0" w:space="0" w:color="auto"/>
          </w:divBdr>
        </w:div>
      </w:divsChild>
    </w:div>
    <w:div w:id="150870946">
      <w:bodyDiv w:val="1"/>
      <w:marLeft w:val="0"/>
      <w:marRight w:val="0"/>
      <w:marTop w:val="0"/>
      <w:marBottom w:val="0"/>
      <w:divBdr>
        <w:top w:val="none" w:sz="0" w:space="0" w:color="auto"/>
        <w:left w:val="none" w:sz="0" w:space="0" w:color="auto"/>
        <w:bottom w:val="none" w:sz="0" w:space="0" w:color="auto"/>
        <w:right w:val="none" w:sz="0" w:space="0" w:color="auto"/>
      </w:divBdr>
    </w:div>
    <w:div w:id="161967904">
      <w:bodyDiv w:val="1"/>
      <w:marLeft w:val="0"/>
      <w:marRight w:val="0"/>
      <w:marTop w:val="0"/>
      <w:marBottom w:val="0"/>
      <w:divBdr>
        <w:top w:val="none" w:sz="0" w:space="0" w:color="auto"/>
        <w:left w:val="none" w:sz="0" w:space="0" w:color="auto"/>
        <w:bottom w:val="none" w:sz="0" w:space="0" w:color="auto"/>
        <w:right w:val="none" w:sz="0" w:space="0" w:color="auto"/>
      </w:divBdr>
    </w:div>
    <w:div w:id="162355942">
      <w:bodyDiv w:val="1"/>
      <w:marLeft w:val="0"/>
      <w:marRight w:val="0"/>
      <w:marTop w:val="0"/>
      <w:marBottom w:val="0"/>
      <w:divBdr>
        <w:top w:val="none" w:sz="0" w:space="0" w:color="auto"/>
        <w:left w:val="none" w:sz="0" w:space="0" w:color="auto"/>
        <w:bottom w:val="none" w:sz="0" w:space="0" w:color="auto"/>
        <w:right w:val="none" w:sz="0" w:space="0" w:color="auto"/>
      </w:divBdr>
    </w:div>
    <w:div w:id="163739551">
      <w:bodyDiv w:val="1"/>
      <w:marLeft w:val="0"/>
      <w:marRight w:val="0"/>
      <w:marTop w:val="0"/>
      <w:marBottom w:val="0"/>
      <w:divBdr>
        <w:top w:val="none" w:sz="0" w:space="0" w:color="auto"/>
        <w:left w:val="none" w:sz="0" w:space="0" w:color="auto"/>
        <w:bottom w:val="none" w:sz="0" w:space="0" w:color="auto"/>
        <w:right w:val="none" w:sz="0" w:space="0" w:color="auto"/>
      </w:divBdr>
    </w:div>
    <w:div w:id="168833558">
      <w:bodyDiv w:val="1"/>
      <w:marLeft w:val="0"/>
      <w:marRight w:val="0"/>
      <w:marTop w:val="0"/>
      <w:marBottom w:val="0"/>
      <w:divBdr>
        <w:top w:val="none" w:sz="0" w:space="0" w:color="auto"/>
        <w:left w:val="none" w:sz="0" w:space="0" w:color="auto"/>
        <w:bottom w:val="none" w:sz="0" w:space="0" w:color="auto"/>
        <w:right w:val="none" w:sz="0" w:space="0" w:color="auto"/>
      </w:divBdr>
    </w:div>
    <w:div w:id="175265435">
      <w:bodyDiv w:val="1"/>
      <w:marLeft w:val="0"/>
      <w:marRight w:val="0"/>
      <w:marTop w:val="0"/>
      <w:marBottom w:val="0"/>
      <w:divBdr>
        <w:top w:val="none" w:sz="0" w:space="0" w:color="auto"/>
        <w:left w:val="none" w:sz="0" w:space="0" w:color="auto"/>
        <w:bottom w:val="none" w:sz="0" w:space="0" w:color="auto"/>
        <w:right w:val="none" w:sz="0" w:space="0" w:color="auto"/>
      </w:divBdr>
    </w:div>
    <w:div w:id="184829905">
      <w:bodyDiv w:val="1"/>
      <w:marLeft w:val="0"/>
      <w:marRight w:val="0"/>
      <w:marTop w:val="0"/>
      <w:marBottom w:val="0"/>
      <w:divBdr>
        <w:top w:val="none" w:sz="0" w:space="0" w:color="auto"/>
        <w:left w:val="none" w:sz="0" w:space="0" w:color="auto"/>
        <w:bottom w:val="none" w:sz="0" w:space="0" w:color="auto"/>
        <w:right w:val="none" w:sz="0" w:space="0" w:color="auto"/>
      </w:divBdr>
    </w:div>
    <w:div w:id="185290371">
      <w:bodyDiv w:val="1"/>
      <w:marLeft w:val="0"/>
      <w:marRight w:val="0"/>
      <w:marTop w:val="0"/>
      <w:marBottom w:val="0"/>
      <w:divBdr>
        <w:top w:val="none" w:sz="0" w:space="0" w:color="auto"/>
        <w:left w:val="none" w:sz="0" w:space="0" w:color="auto"/>
        <w:bottom w:val="none" w:sz="0" w:space="0" w:color="auto"/>
        <w:right w:val="none" w:sz="0" w:space="0" w:color="auto"/>
      </w:divBdr>
    </w:div>
    <w:div w:id="229771711">
      <w:bodyDiv w:val="1"/>
      <w:marLeft w:val="0"/>
      <w:marRight w:val="0"/>
      <w:marTop w:val="0"/>
      <w:marBottom w:val="0"/>
      <w:divBdr>
        <w:top w:val="none" w:sz="0" w:space="0" w:color="auto"/>
        <w:left w:val="none" w:sz="0" w:space="0" w:color="auto"/>
        <w:bottom w:val="none" w:sz="0" w:space="0" w:color="auto"/>
        <w:right w:val="none" w:sz="0" w:space="0" w:color="auto"/>
      </w:divBdr>
    </w:div>
    <w:div w:id="233391843">
      <w:bodyDiv w:val="1"/>
      <w:marLeft w:val="0"/>
      <w:marRight w:val="0"/>
      <w:marTop w:val="0"/>
      <w:marBottom w:val="0"/>
      <w:divBdr>
        <w:top w:val="none" w:sz="0" w:space="0" w:color="auto"/>
        <w:left w:val="none" w:sz="0" w:space="0" w:color="auto"/>
        <w:bottom w:val="none" w:sz="0" w:space="0" w:color="auto"/>
        <w:right w:val="none" w:sz="0" w:space="0" w:color="auto"/>
      </w:divBdr>
    </w:div>
    <w:div w:id="242689955">
      <w:bodyDiv w:val="1"/>
      <w:marLeft w:val="0"/>
      <w:marRight w:val="0"/>
      <w:marTop w:val="0"/>
      <w:marBottom w:val="0"/>
      <w:divBdr>
        <w:top w:val="none" w:sz="0" w:space="0" w:color="auto"/>
        <w:left w:val="none" w:sz="0" w:space="0" w:color="auto"/>
        <w:bottom w:val="none" w:sz="0" w:space="0" w:color="auto"/>
        <w:right w:val="none" w:sz="0" w:space="0" w:color="auto"/>
      </w:divBdr>
      <w:divsChild>
        <w:div w:id="1984311697">
          <w:marLeft w:val="0"/>
          <w:marRight w:val="0"/>
          <w:marTop w:val="0"/>
          <w:marBottom w:val="0"/>
          <w:divBdr>
            <w:top w:val="none" w:sz="0" w:space="0" w:color="auto"/>
            <w:left w:val="none" w:sz="0" w:space="0" w:color="auto"/>
            <w:bottom w:val="none" w:sz="0" w:space="0" w:color="auto"/>
            <w:right w:val="none" w:sz="0" w:space="0" w:color="auto"/>
          </w:divBdr>
        </w:div>
      </w:divsChild>
    </w:div>
    <w:div w:id="261886013">
      <w:bodyDiv w:val="1"/>
      <w:marLeft w:val="0"/>
      <w:marRight w:val="0"/>
      <w:marTop w:val="0"/>
      <w:marBottom w:val="0"/>
      <w:divBdr>
        <w:top w:val="none" w:sz="0" w:space="0" w:color="auto"/>
        <w:left w:val="none" w:sz="0" w:space="0" w:color="auto"/>
        <w:bottom w:val="none" w:sz="0" w:space="0" w:color="auto"/>
        <w:right w:val="none" w:sz="0" w:space="0" w:color="auto"/>
      </w:divBdr>
    </w:div>
    <w:div w:id="267085988">
      <w:bodyDiv w:val="1"/>
      <w:marLeft w:val="0"/>
      <w:marRight w:val="0"/>
      <w:marTop w:val="0"/>
      <w:marBottom w:val="0"/>
      <w:divBdr>
        <w:top w:val="none" w:sz="0" w:space="0" w:color="auto"/>
        <w:left w:val="none" w:sz="0" w:space="0" w:color="auto"/>
        <w:bottom w:val="none" w:sz="0" w:space="0" w:color="auto"/>
        <w:right w:val="none" w:sz="0" w:space="0" w:color="auto"/>
      </w:divBdr>
    </w:div>
    <w:div w:id="270284585">
      <w:bodyDiv w:val="1"/>
      <w:marLeft w:val="0"/>
      <w:marRight w:val="0"/>
      <w:marTop w:val="0"/>
      <w:marBottom w:val="0"/>
      <w:divBdr>
        <w:top w:val="none" w:sz="0" w:space="0" w:color="auto"/>
        <w:left w:val="none" w:sz="0" w:space="0" w:color="auto"/>
        <w:bottom w:val="none" w:sz="0" w:space="0" w:color="auto"/>
        <w:right w:val="none" w:sz="0" w:space="0" w:color="auto"/>
      </w:divBdr>
    </w:div>
    <w:div w:id="272791795">
      <w:bodyDiv w:val="1"/>
      <w:marLeft w:val="0"/>
      <w:marRight w:val="0"/>
      <w:marTop w:val="0"/>
      <w:marBottom w:val="0"/>
      <w:divBdr>
        <w:top w:val="none" w:sz="0" w:space="0" w:color="auto"/>
        <w:left w:val="none" w:sz="0" w:space="0" w:color="auto"/>
        <w:bottom w:val="none" w:sz="0" w:space="0" w:color="auto"/>
        <w:right w:val="none" w:sz="0" w:space="0" w:color="auto"/>
      </w:divBdr>
      <w:divsChild>
        <w:div w:id="497615469">
          <w:marLeft w:val="706"/>
          <w:marRight w:val="0"/>
          <w:marTop w:val="0"/>
          <w:marBottom w:val="0"/>
          <w:divBdr>
            <w:top w:val="none" w:sz="0" w:space="0" w:color="auto"/>
            <w:left w:val="none" w:sz="0" w:space="0" w:color="auto"/>
            <w:bottom w:val="none" w:sz="0" w:space="0" w:color="auto"/>
            <w:right w:val="none" w:sz="0" w:space="0" w:color="auto"/>
          </w:divBdr>
        </w:div>
        <w:div w:id="523783201">
          <w:marLeft w:val="706"/>
          <w:marRight w:val="0"/>
          <w:marTop w:val="0"/>
          <w:marBottom w:val="0"/>
          <w:divBdr>
            <w:top w:val="none" w:sz="0" w:space="0" w:color="auto"/>
            <w:left w:val="none" w:sz="0" w:space="0" w:color="auto"/>
            <w:bottom w:val="none" w:sz="0" w:space="0" w:color="auto"/>
            <w:right w:val="none" w:sz="0" w:space="0" w:color="auto"/>
          </w:divBdr>
        </w:div>
        <w:div w:id="1926573471">
          <w:marLeft w:val="706"/>
          <w:marRight w:val="0"/>
          <w:marTop w:val="0"/>
          <w:marBottom w:val="0"/>
          <w:divBdr>
            <w:top w:val="none" w:sz="0" w:space="0" w:color="auto"/>
            <w:left w:val="none" w:sz="0" w:space="0" w:color="auto"/>
            <w:bottom w:val="none" w:sz="0" w:space="0" w:color="auto"/>
            <w:right w:val="none" w:sz="0" w:space="0" w:color="auto"/>
          </w:divBdr>
        </w:div>
        <w:div w:id="1971783938">
          <w:marLeft w:val="706"/>
          <w:marRight w:val="0"/>
          <w:marTop w:val="0"/>
          <w:marBottom w:val="0"/>
          <w:divBdr>
            <w:top w:val="none" w:sz="0" w:space="0" w:color="auto"/>
            <w:left w:val="none" w:sz="0" w:space="0" w:color="auto"/>
            <w:bottom w:val="none" w:sz="0" w:space="0" w:color="auto"/>
            <w:right w:val="none" w:sz="0" w:space="0" w:color="auto"/>
          </w:divBdr>
        </w:div>
      </w:divsChild>
    </w:div>
    <w:div w:id="273252198">
      <w:bodyDiv w:val="1"/>
      <w:marLeft w:val="0"/>
      <w:marRight w:val="0"/>
      <w:marTop w:val="0"/>
      <w:marBottom w:val="0"/>
      <w:divBdr>
        <w:top w:val="none" w:sz="0" w:space="0" w:color="auto"/>
        <w:left w:val="none" w:sz="0" w:space="0" w:color="auto"/>
        <w:bottom w:val="none" w:sz="0" w:space="0" w:color="auto"/>
        <w:right w:val="none" w:sz="0" w:space="0" w:color="auto"/>
      </w:divBdr>
    </w:div>
    <w:div w:id="300306501">
      <w:bodyDiv w:val="1"/>
      <w:marLeft w:val="0"/>
      <w:marRight w:val="0"/>
      <w:marTop w:val="0"/>
      <w:marBottom w:val="0"/>
      <w:divBdr>
        <w:top w:val="none" w:sz="0" w:space="0" w:color="auto"/>
        <w:left w:val="none" w:sz="0" w:space="0" w:color="auto"/>
        <w:bottom w:val="none" w:sz="0" w:space="0" w:color="auto"/>
        <w:right w:val="none" w:sz="0" w:space="0" w:color="auto"/>
      </w:divBdr>
    </w:div>
    <w:div w:id="308633554">
      <w:bodyDiv w:val="1"/>
      <w:marLeft w:val="0"/>
      <w:marRight w:val="0"/>
      <w:marTop w:val="0"/>
      <w:marBottom w:val="0"/>
      <w:divBdr>
        <w:top w:val="none" w:sz="0" w:space="0" w:color="auto"/>
        <w:left w:val="none" w:sz="0" w:space="0" w:color="auto"/>
        <w:bottom w:val="none" w:sz="0" w:space="0" w:color="auto"/>
        <w:right w:val="none" w:sz="0" w:space="0" w:color="auto"/>
      </w:divBdr>
    </w:div>
    <w:div w:id="320087347">
      <w:bodyDiv w:val="1"/>
      <w:marLeft w:val="0"/>
      <w:marRight w:val="0"/>
      <w:marTop w:val="0"/>
      <w:marBottom w:val="0"/>
      <w:divBdr>
        <w:top w:val="none" w:sz="0" w:space="0" w:color="auto"/>
        <w:left w:val="none" w:sz="0" w:space="0" w:color="auto"/>
        <w:bottom w:val="none" w:sz="0" w:space="0" w:color="auto"/>
        <w:right w:val="none" w:sz="0" w:space="0" w:color="auto"/>
      </w:divBdr>
    </w:div>
    <w:div w:id="366836559">
      <w:bodyDiv w:val="1"/>
      <w:marLeft w:val="0"/>
      <w:marRight w:val="0"/>
      <w:marTop w:val="0"/>
      <w:marBottom w:val="0"/>
      <w:divBdr>
        <w:top w:val="none" w:sz="0" w:space="0" w:color="auto"/>
        <w:left w:val="none" w:sz="0" w:space="0" w:color="auto"/>
        <w:bottom w:val="none" w:sz="0" w:space="0" w:color="auto"/>
        <w:right w:val="none" w:sz="0" w:space="0" w:color="auto"/>
      </w:divBdr>
    </w:div>
    <w:div w:id="381446778">
      <w:bodyDiv w:val="1"/>
      <w:marLeft w:val="0"/>
      <w:marRight w:val="0"/>
      <w:marTop w:val="0"/>
      <w:marBottom w:val="0"/>
      <w:divBdr>
        <w:top w:val="none" w:sz="0" w:space="0" w:color="auto"/>
        <w:left w:val="none" w:sz="0" w:space="0" w:color="auto"/>
        <w:bottom w:val="none" w:sz="0" w:space="0" w:color="auto"/>
        <w:right w:val="none" w:sz="0" w:space="0" w:color="auto"/>
      </w:divBdr>
    </w:div>
    <w:div w:id="403838609">
      <w:bodyDiv w:val="1"/>
      <w:marLeft w:val="0"/>
      <w:marRight w:val="0"/>
      <w:marTop w:val="0"/>
      <w:marBottom w:val="0"/>
      <w:divBdr>
        <w:top w:val="none" w:sz="0" w:space="0" w:color="auto"/>
        <w:left w:val="none" w:sz="0" w:space="0" w:color="auto"/>
        <w:bottom w:val="none" w:sz="0" w:space="0" w:color="auto"/>
        <w:right w:val="none" w:sz="0" w:space="0" w:color="auto"/>
      </w:divBdr>
    </w:div>
    <w:div w:id="414058350">
      <w:bodyDiv w:val="1"/>
      <w:marLeft w:val="0"/>
      <w:marRight w:val="0"/>
      <w:marTop w:val="0"/>
      <w:marBottom w:val="0"/>
      <w:divBdr>
        <w:top w:val="none" w:sz="0" w:space="0" w:color="auto"/>
        <w:left w:val="none" w:sz="0" w:space="0" w:color="auto"/>
        <w:bottom w:val="none" w:sz="0" w:space="0" w:color="auto"/>
        <w:right w:val="none" w:sz="0" w:space="0" w:color="auto"/>
      </w:divBdr>
      <w:divsChild>
        <w:div w:id="1796365993">
          <w:marLeft w:val="288"/>
          <w:marRight w:val="0"/>
          <w:marTop w:val="0"/>
          <w:marBottom w:val="0"/>
          <w:divBdr>
            <w:top w:val="none" w:sz="0" w:space="0" w:color="auto"/>
            <w:left w:val="none" w:sz="0" w:space="0" w:color="auto"/>
            <w:bottom w:val="none" w:sz="0" w:space="0" w:color="auto"/>
            <w:right w:val="none" w:sz="0" w:space="0" w:color="auto"/>
          </w:divBdr>
        </w:div>
      </w:divsChild>
    </w:div>
    <w:div w:id="419256620">
      <w:bodyDiv w:val="1"/>
      <w:marLeft w:val="0"/>
      <w:marRight w:val="0"/>
      <w:marTop w:val="0"/>
      <w:marBottom w:val="0"/>
      <w:divBdr>
        <w:top w:val="none" w:sz="0" w:space="0" w:color="auto"/>
        <w:left w:val="none" w:sz="0" w:space="0" w:color="auto"/>
        <w:bottom w:val="none" w:sz="0" w:space="0" w:color="auto"/>
        <w:right w:val="none" w:sz="0" w:space="0" w:color="auto"/>
      </w:divBdr>
    </w:div>
    <w:div w:id="430397255">
      <w:bodyDiv w:val="1"/>
      <w:marLeft w:val="0"/>
      <w:marRight w:val="0"/>
      <w:marTop w:val="0"/>
      <w:marBottom w:val="0"/>
      <w:divBdr>
        <w:top w:val="none" w:sz="0" w:space="0" w:color="auto"/>
        <w:left w:val="none" w:sz="0" w:space="0" w:color="auto"/>
        <w:bottom w:val="none" w:sz="0" w:space="0" w:color="auto"/>
        <w:right w:val="none" w:sz="0" w:space="0" w:color="auto"/>
      </w:divBdr>
      <w:divsChild>
        <w:div w:id="2249696">
          <w:marLeft w:val="274"/>
          <w:marRight w:val="0"/>
          <w:marTop w:val="0"/>
          <w:marBottom w:val="0"/>
          <w:divBdr>
            <w:top w:val="none" w:sz="0" w:space="0" w:color="auto"/>
            <w:left w:val="none" w:sz="0" w:space="0" w:color="auto"/>
            <w:bottom w:val="none" w:sz="0" w:space="0" w:color="auto"/>
            <w:right w:val="none" w:sz="0" w:space="0" w:color="auto"/>
          </w:divBdr>
        </w:div>
        <w:div w:id="122042958">
          <w:marLeft w:val="274"/>
          <w:marRight w:val="0"/>
          <w:marTop w:val="0"/>
          <w:marBottom w:val="0"/>
          <w:divBdr>
            <w:top w:val="none" w:sz="0" w:space="0" w:color="auto"/>
            <w:left w:val="none" w:sz="0" w:space="0" w:color="auto"/>
            <w:bottom w:val="none" w:sz="0" w:space="0" w:color="auto"/>
            <w:right w:val="none" w:sz="0" w:space="0" w:color="auto"/>
          </w:divBdr>
        </w:div>
        <w:div w:id="528613697">
          <w:marLeft w:val="274"/>
          <w:marRight w:val="0"/>
          <w:marTop w:val="0"/>
          <w:marBottom w:val="0"/>
          <w:divBdr>
            <w:top w:val="none" w:sz="0" w:space="0" w:color="auto"/>
            <w:left w:val="none" w:sz="0" w:space="0" w:color="auto"/>
            <w:bottom w:val="none" w:sz="0" w:space="0" w:color="auto"/>
            <w:right w:val="none" w:sz="0" w:space="0" w:color="auto"/>
          </w:divBdr>
        </w:div>
        <w:div w:id="742609262">
          <w:marLeft w:val="274"/>
          <w:marRight w:val="0"/>
          <w:marTop w:val="0"/>
          <w:marBottom w:val="0"/>
          <w:divBdr>
            <w:top w:val="none" w:sz="0" w:space="0" w:color="auto"/>
            <w:left w:val="none" w:sz="0" w:space="0" w:color="auto"/>
            <w:bottom w:val="none" w:sz="0" w:space="0" w:color="auto"/>
            <w:right w:val="none" w:sz="0" w:space="0" w:color="auto"/>
          </w:divBdr>
        </w:div>
        <w:div w:id="1740664684">
          <w:marLeft w:val="274"/>
          <w:marRight w:val="0"/>
          <w:marTop w:val="0"/>
          <w:marBottom w:val="0"/>
          <w:divBdr>
            <w:top w:val="none" w:sz="0" w:space="0" w:color="auto"/>
            <w:left w:val="none" w:sz="0" w:space="0" w:color="auto"/>
            <w:bottom w:val="none" w:sz="0" w:space="0" w:color="auto"/>
            <w:right w:val="none" w:sz="0" w:space="0" w:color="auto"/>
          </w:divBdr>
        </w:div>
        <w:div w:id="1924604945">
          <w:marLeft w:val="274"/>
          <w:marRight w:val="0"/>
          <w:marTop w:val="0"/>
          <w:marBottom w:val="0"/>
          <w:divBdr>
            <w:top w:val="none" w:sz="0" w:space="0" w:color="auto"/>
            <w:left w:val="none" w:sz="0" w:space="0" w:color="auto"/>
            <w:bottom w:val="none" w:sz="0" w:space="0" w:color="auto"/>
            <w:right w:val="none" w:sz="0" w:space="0" w:color="auto"/>
          </w:divBdr>
        </w:div>
      </w:divsChild>
    </w:div>
    <w:div w:id="431097609">
      <w:bodyDiv w:val="1"/>
      <w:marLeft w:val="0"/>
      <w:marRight w:val="0"/>
      <w:marTop w:val="0"/>
      <w:marBottom w:val="0"/>
      <w:divBdr>
        <w:top w:val="none" w:sz="0" w:space="0" w:color="auto"/>
        <w:left w:val="none" w:sz="0" w:space="0" w:color="auto"/>
        <w:bottom w:val="none" w:sz="0" w:space="0" w:color="auto"/>
        <w:right w:val="none" w:sz="0" w:space="0" w:color="auto"/>
      </w:divBdr>
      <w:divsChild>
        <w:div w:id="363332305">
          <w:marLeft w:val="0"/>
          <w:marRight w:val="0"/>
          <w:marTop w:val="0"/>
          <w:marBottom w:val="0"/>
          <w:divBdr>
            <w:top w:val="none" w:sz="0" w:space="0" w:color="auto"/>
            <w:left w:val="none" w:sz="0" w:space="0" w:color="auto"/>
            <w:bottom w:val="none" w:sz="0" w:space="0" w:color="auto"/>
            <w:right w:val="none" w:sz="0" w:space="0" w:color="auto"/>
          </w:divBdr>
        </w:div>
      </w:divsChild>
    </w:div>
    <w:div w:id="431559377">
      <w:bodyDiv w:val="1"/>
      <w:marLeft w:val="0"/>
      <w:marRight w:val="0"/>
      <w:marTop w:val="0"/>
      <w:marBottom w:val="0"/>
      <w:divBdr>
        <w:top w:val="none" w:sz="0" w:space="0" w:color="auto"/>
        <w:left w:val="none" w:sz="0" w:space="0" w:color="auto"/>
        <w:bottom w:val="none" w:sz="0" w:space="0" w:color="auto"/>
        <w:right w:val="none" w:sz="0" w:space="0" w:color="auto"/>
      </w:divBdr>
    </w:div>
    <w:div w:id="436295349">
      <w:bodyDiv w:val="1"/>
      <w:marLeft w:val="0"/>
      <w:marRight w:val="0"/>
      <w:marTop w:val="0"/>
      <w:marBottom w:val="0"/>
      <w:divBdr>
        <w:top w:val="none" w:sz="0" w:space="0" w:color="auto"/>
        <w:left w:val="none" w:sz="0" w:space="0" w:color="auto"/>
        <w:bottom w:val="none" w:sz="0" w:space="0" w:color="auto"/>
        <w:right w:val="none" w:sz="0" w:space="0" w:color="auto"/>
      </w:divBdr>
    </w:div>
    <w:div w:id="457841723">
      <w:bodyDiv w:val="1"/>
      <w:marLeft w:val="0"/>
      <w:marRight w:val="0"/>
      <w:marTop w:val="0"/>
      <w:marBottom w:val="0"/>
      <w:divBdr>
        <w:top w:val="none" w:sz="0" w:space="0" w:color="auto"/>
        <w:left w:val="none" w:sz="0" w:space="0" w:color="auto"/>
        <w:bottom w:val="none" w:sz="0" w:space="0" w:color="auto"/>
        <w:right w:val="none" w:sz="0" w:space="0" w:color="auto"/>
      </w:divBdr>
    </w:div>
    <w:div w:id="458184104">
      <w:bodyDiv w:val="1"/>
      <w:marLeft w:val="0"/>
      <w:marRight w:val="0"/>
      <w:marTop w:val="0"/>
      <w:marBottom w:val="0"/>
      <w:divBdr>
        <w:top w:val="none" w:sz="0" w:space="0" w:color="auto"/>
        <w:left w:val="none" w:sz="0" w:space="0" w:color="auto"/>
        <w:bottom w:val="none" w:sz="0" w:space="0" w:color="auto"/>
        <w:right w:val="none" w:sz="0" w:space="0" w:color="auto"/>
      </w:divBdr>
    </w:div>
    <w:div w:id="476924347">
      <w:bodyDiv w:val="1"/>
      <w:marLeft w:val="0"/>
      <w:marRight w:val="0"/>
      <w:marTop w:val="0"/>
      <w:marBottom w:val="0"/>
      <w:divBdr>
        <w:top w:val="none" w:sz="0" w:space="0" w:color="auto"/>
        <w:left w:val="none" w:sz="0" w:space="0" w:color="auto"/>
        <w:bottom w:val="none" w:sz="0" w:space="0" w:color="auto"/>
        <w:right w:val="none" w:sz="0" w:space="0" w:color="auto"/>
      </w:divBdr>
    </w:div>
    <w:div w:id="478348778">
      <w:bodyDiv w:val="1"/>
      <w:marLeft w:val="0"/>
      <w:marRight w:val="0"/>
      <w:marTop w:val="0"/>
      <w:marBottom w:val="0"/>
      <w:divBdr>
        <w:top w:val="none" w:sz="0" w:space="0" w:color="auto"/>
        <w:left w:val="none" w:sz="0" w:space="0" w:color="auto"/>
        <w:bottom w:val="none" w:sz="0" w:space="0" w:color="auto"/>
        <w:right w:val="none" w:sz="0" w:space="0" w:color="auto"/>
      </w:divBdr>
    </w:div>
    <w:div w:id="504056078">
      <w:bodyDiv w:val="1"/>
      <w:marLeft w:val="0"/>
      <w:marRight w:val="0"/>
      <w:marTop w:val="0"/>
      <w:marBottom w:val="0"/>
      <w:divBdr>
        <w:top w:val="none" w:sz="0" w:space="0" w:color="auto"/>
        <w:left w:val="none" w:sz="0" w:space="0" w:color="auto"/>
        <w:bottom w:val="none" w:sz="0" w:space="0" w:color="auto"/>
        <w:right w:val="none" w:sz="0" w:space="0" w:color="auto"/>
      </w:divBdr>
    </w:div>
    <w:div w:id="513885210">
      <w:bodyDiv w:val="1"/>
      <w:marLeft w:val="0"/>
      <w:marRight w:val="0"/>
      <w:marTop w:val="0"/>
      <w:marBottom w:val="0"/>
      <w:divBdr>
        <w:top w:val="none" w:sz="0" w:space="0" w:color="auto"/>
        <w:left w:val="none" w:sz="0" w:space="0" w:color="auto"/>
        <w:bottom w:val="none" w:sz="0" w:space="0" w:color="auto"/>
        <w:right w:val="none" w:sz="0" w:space="0" w:color="auto"/>
      </w:divBdr>
    </w:div>
    <w:div w:id="531305194">
      <w:bodyDiv w:val="1"/>
      <w:marLeft w:val="0"/>
      <w:marRight w:val="0"/>
      <w:marTop w:val="0"/>
      <w:marBottom w:val="0"/>
      <w:divBdr>
        <w:top w:val="none" w:sz="0" w:space="0" w:color="auto"/>
        <w:left w:val="none" w:sz="0" w:space="0" w:color="auto"/>
        <w:bottom w:val="none" w:sz="0" w:space="0" w:color="auto"/>
        <w:right w:val="none" w:sz="0" w:space="0" w:color="auto"/>
      </w:divBdr>
    </w:div>
    <w:div w:id="553395090">
      <w:bodyDiv w:val="1"/>
      <w:marLeft w:val="0"/>
      <w:marRight w:val="0"/>
      <w:marTop w:val="0"/>
      <w:marBottom w:val="0"/>
      <w:divBdr>
        <w:top w:val="none" w:sz="0" w:space="0" w:color="auto"/>
        <w:left w:val="none" w:sz="0" w:space="0" w:color="auto"/>
        <w:bottom w:val="none" w:sz="0" w:space="0" w:color="auto"/>
        <w:right w:val="none" w:sz="0" w:space="0" w:color="auto"/>
      </w:divBdr>
    </w:div>
    <w:div w:id="563225173">
      <w:bodyDiv w:val="1"/>
      <w:marLeft w:val="0"/>
      <w:marRight w:val="0"/>
      <w:marTop w:val="0"/>
      <w:marBottom w:val="0"/>
      <w:divBdr>
        <w:top w:val="none" w:sz="0" w:space="0" w:color="auto"/>
        <w:left w:val="none" w:sz="0" w:space="0" w:color="auto"/>
        <w:bottom w:val="none" w:sz="0" w:space="0" w:color="auto"/>
        <w:right w:val="none" w:sz="0" w:space="0" w:color="auto"/>
      </w:divBdr>
    </w:div>
    <w:div w:id="564880595">
      <w:bodyDiv w:val="1"/>
      <w:marLeft w:val="0"/>
      <w:marRight w:val="0"/>
      <w:marTop w:val="0"/>
      <w:marBottom w:val="0"/>
      <w:divBdr>
        <w:top w:val="none" w:sz="0" w:space="0" w:color="auto"/>
        <w:left w:val="none" w:sz="0" w:space="0" w:color="auto"/>
        <w:bottom w:val="none" w:sz="0" w:space="0" w:color="auto"/>
        <w:right w:val="none" w:sz="0" w:space="0" w:color="auto"/>
      </w:divBdr>
    </w:div>
    <w:div w:id="567695403">
      <w:bodyDiv w:val="1"/>
      <w:marLeft w:val="0"/>
      <w:marRight w:val="0"/>
      <w:marTop w:val="0"/>
      <w:marBottom w:val="0"/>
      <w:divBdr>
        <w:top w:val="none" w:sz="0" w:space="0" w:color="auto"/>
        <w:left w:val="none" w:sz="0" w:space="0" w:color="auto"/>
        <w:bottom w:val="none" w:sz="0" w:space="0" w:color="auto"/>
        <w:right w:val="none" w:sz="0" w:space="0" w:color="auto"/>
      </w:divBdr>
    </w:div>
    <w:div w:id="582222873">
      <w:bodyDiv w:val="1"/>
      <w:marLeft w:val="0"/>
      <w:marRight w:val="0"/>
      <w:marTop w:val="0"/>
      <w:marBottom w:val="0"/>
      <w:divBdr>
        <w:top w:val="none" w:sz="0" w:space="0" w:color="auto"/>
        <w:left w:val="none" w:sz="0" w:space="0" w:color="auto"/>
        <w:bottom w:val="none" w:sz="0" w:space="0" w:color="auto"/>
        <w:right w:val="none" w:sz="0" w:space="0" w:color="auto"/>
      </w:divBdr>
    </w:div>
    <w:div w:id="598567078">
      <w:bodyDiv w:val="1"/>
      <w:marLeft w:val="0"/>
      <w:marRight w:val="0"/>
      <w:marTop w:val="0"/>
      <w:marBottom w:val="0"/>
      <w:divBdr>
        <w:top w:val="none" w:sz="0" w:space="0" w:color="auto"/>
        <w:left w:val="none" w:sz="0" w:space="0" w:color="auto"/>
        <w:bottom w:val="none" w:sz="0" w:space="0" w:color="auto"/>
        <w:right w:val="none" w:sz="0" w:space="0" w:color="auto"/>
      </w:divBdr>
    </w:div>
    <w:div w:id="601109197">
      <w:bodyDiv w:val="1"/>
      <w:marLeft w:val="0"/>
      <w:marRight w:val="0"/>
      <w:marTop w:val="0"/>
      <w:marBottom w:val="0"/>
      <w:divBdr>
        <w:top w:val="none" w:sz="0" w:space="0" w:color="auto"/>
        <w:left w:val="none" w:sz="0" w:space="0" w:color="auto"/>
        <w:bottom w:val="none" w:sz="0" w:space="0" w:color="auto"/>
        <w:right w:val="none" w:sz="0" w:space="0" w:color="auto"/>
      </w:divBdr>
      <w:divsChild>
        <w:div w:id="1455909041">
          <w:marLeft w:val="0"/>
          <w:marRight w:val="0"/>
          <w:marTop w:val="0"/>
          <w:marBottom w:val="0"/>
          <w:divBdr>
            <w:top w:val="none" w:sz="0" w:space="0" w:color="auto"/>
            <w:left w:val="none" w:sz="0" w:space="0" w:color="auto"/>
            <w:bottom w:val="none" w:sz="0" w:space="0" w:color="auto"/>
            <w:right w:val="none" w:sz="0" w:space="0" w:color="auto"/>
          </w:divBdr>
        </w:div>
        <w:div w:id="1467817767">
          <w:marLeft w:val="0"/>
          <w:marRight w:val="0"/>
          <w:marTop w:val="0"/>
          <w:marBottom w:val="0"/>
          <w:divBdr>
            <w:top w:val="none" w:sz="0" w:space="0" w:color="auto"/>
            <w:left w:val="none" w:sz="0" w:space="0" w:color="auto"/>
            <w:bottom w:val="none" w:sz="0" w:space="0" w:color="auto"/>
            <w:right w:val="none" w:sz="0" w:space="0" w:color="auto"/>
          </w:divBdr>
        </w:div>
        <w:div w:id="1533305158">
          <w:marLeft w:val="0"/>
          <w:marRight w:val="0"/>
          <w:marTop w:val="0"/>
          <w:marBottom w:val="0"/>
          <w:divBdr>
            <w:top w:val="none" w:sz="0" w:space="0" w:color="auto"/>
            <w:left w:val="none" w:sz="0" w:space="0" w:color="auto"/>
            <w:bottom w:val="none" w:sz="0" w:space="0" w:color="auto"/>
            <w:right w:val="none" w:sz="0" w:space="0" w:color="auto"/>
          </w:divBdr>
          <w:divsChild>
            <w:div w:id="252933537">
              <w:marLeft w:val="-75"/>
              <w:marRight w:val="0"/>
              <w:marTop w:val="30"/>
              <w:marBottom w:val="30"/>
              <w:divBdr>
                <w:top w:val="none" w:sz="0" w:space="0" w:color="auto"/>
                <w:left w:val="none" w:sz="0" w:space="0" w:color="auto"/>
                <w:bottom w:val="none" w:sz="0" w:space="0" w:color="auto"/>
                <w:right w:val="none" w:sz="0" w:space="0" w:color="auto"/>
              </w:divBdr>
              <w:divsChild>
                <w:div w:id="63987933">
                  <w:marLeft w:val="0"/>
                  <w:marRight w:val="0"/>
                  <w:marTop w:val="0"/>
                  <w:marBottom w:val="0"/>
                  <w:divBdr>
                    <w:top w:val="none" w:sz="0" w:space="0" w:color="auto"/>
                    <w:left w:val="none" w:sz="0" w:space="0" w:color="auto"/>
                    <w:bottom w:val="none" w:sz="0" w:space="0" w:color="auto"/>
                    <w:right w:val="none" w:sz="0" w:space="0" w:color="auto"/>
                  </w:divBdr>
                  <w:divsChild>
                    <w:div w:id="2076076683">
                      <w:marLeft w:val="0"/>
                      <w:marRight w:val="0"/>
                      <w:marTop w:val="0"/>
                      <w:marBottom w:val="0"/>
                      <w:divBdr>
                        <w:top w:val="none" w:sz="0" w:space="0" w:color="auto"/>
                        <w:left w:val="none" w:sz="0" w:space="0" w:color="auto"/>
                        <w:bottom w:val="none" w:sz="0" w:space="0" w:color="auto"/>
                        <w:right w:val="none" w:sz="0" w:space="0" w:color="auto"/>
                      </w:divBdr>
                    </w:div>
                  </w:divsChild>
                </w:div>
                <w:div w:id="198512925">
                  <w:marLeft w:val="0"/>
                  <w:marRight w:val="0"/>
                  <w:marTop w:val="0"/>
                  <w:marBottom w:val="0"/>
                  <w:divBdr>
                    <w:top w:val="none" w:sz="0" w:space="0" w:color="auto"/>
                    <w:left w:val="none" w:sz="0" w:space="0" w:color="auto"/>
                    <w:bottom w:val="none" w:sz="0" w:space="0" w:color="auto"/>
                    <w:right w:val="none" w:sz="0" w:space="0" w:color="auto"/>
                  </w:divBdr>
                  <w:divsChild>
                    <w:div w:id="516193199">
                      <w:marLeft w:val="0"/>
                      <w:marRight w:val="0"/>
                      <w:marTop w:val="0"/>
                      <w:marBottom w:val="0"/>
                      <w:divBdr>
                        <w:top w:val="none" w:sz="0" w:space="0" w:color="auto"/>
                        <w:left w:val="none" w:sz="0" w:space="0" w:color="auto"/>
                        <w:bottom w:val="none" w:sz="0" w:space="0" w:color="auto"/>
                        <w:right w:val="none" w:sz="0" w:space="0" w:color="auto"/>
                      </w:divBdr>
                    </w:div>
                  </w:divsChild>
                </w:div>
                <w:div w:id="287468429">
                  <w:marLeft w:val="0"/>
                  <w:marRight w:val="0"/>
                  <w:marTop w:val="0"/>
                  <w:marBottom w:val="0"/>
                  <w:divBdr>
                    <w:top w:val="none" w:sz="0" w:space="0" w:color="auto"/>
                    <w:left w:val="none" w:sz="0" w:space="0" w:color="auto"/>
                    <w:bottom w:val="none" w:sz="0" w:space="0" w:color="auto"/>
                    <w:right w:val="none" w:sz="0" w:space="0" w:color="auto"/>
                  </w:divBdr>
                  <w:divsChild>
                    <w:div w:id="933130078">
                      <w:marLeft w:val="0"/>
                      <w:marRight w:val="0"/>
                      <w:marTop w:val="0"/>
                      <w:marBottom w:val="0"/>
                      <w:divBdr>
                        <w:top w:val="none" w:sz="0" w:space="0" w:color="auto"/>
                        <w:left w:val="none" w:sz="0" w:space="0" w:color="auto"/>
                        <w:bottom w:val="none" w:sz="0" w:space="0" w:color="auto"/>
                        <w:right w:val="none" w:sz="0" w:space="0" w:color="auto"/>
                      </w:divBdr>
                    </w:div>
                  </w:divsChild>
                </w:div>
                <w:div w:id="410467156">
                  <w:marLeft w:val="0"/>
                  <w:marRight w:val="0"/>
                  <w:marTop w:val="0"/>
                  <w:marBottom w:val="0"/>
                  <w:divBdr>
                    <w:top w:val="none" w:sz="0" w:space="0" w:color="auto"/>
                    <w:left w:val="none" w:sz="0" w:space="0" w:color="auto"/>
                    <w:bottom w:val="none" w:sz="0" w:space="0" w:color="auto"/>
                    <w:right w:val="none" w:sz="0" w:space="0" w:color="auto"/>
                  </w:divBdr>
                  <w:divsChild>
                    <w:div w:id="1367019932">
                      <w:marLeft w:val="0"/>
                      <w:marRight w:val="0"/>
                      <w:marTop w:val="0"/>
                      <w:marBottom w:val="0"/>
                      <w:divBdr>
                        <w:top w:val="none" w:sz="0" w:space="0" w:color="auto"/>
                        <w:left w:val="none" w:sz="0" w:space="0" w:color="auto"/>
                        <w:bottom w:val="none" w:sz="0" w:space="0" w:color="auto"/>
                        <w:right w:val="none" w:sz="0" w:space="0" w:color="auto"/>
                      </w:divBdr>
                    </w:div>
                  </w:divsChild>
                </w:div>
                <w:div w:id="543367954">
                  <w:marLeft w:val="0"/>
                  <w:marRight w:val="0"/>
                  <w:marTop w:val="0"/>
                  <w:marBottom w:val="0"/>
                  <w:divBdr>
                    <w:top w:val="none" w:sz="0" w:space="0" w:color="auto"/>
                    <w:left w:val="none" w:sz="0" w:space="0" w:color="auto"/>
                    <w:bottom w:val="none" w:sz="0" w:space="0" w:color="auto"/>
                    <w:right w:val="none" w:sz="0" w:space="0" w:color="auto"/>
                  </w:divBdr>
                  <w:divsChild>
                    <w:div w:id="1266378523">
                      <w:marLeft w:val="0"/>
                      <w:marRight w:val="0"/>
                      <w:marTop w:val="0"/>
                      <w:marBottom w:val="0"/>
                      <w:divBdr>
                        <w:top w:val="none" w:sz="0" w:space="0" w:color="auto"/>
                        <w:left w:val="none" w:sz="0" w:space="0" w:color="auto"/>
                        <w:bottom w:val="none" w:sz="0" w:space="0" w:color="auto"/>
                        <w:right w:val="none" w:sz="0" w:space="0" w:color="auto"/>
                      </w:divBdr>
                    </w:div>
                  </w:divsChild>
                </w:div>
                <w:div w:id="585190627">
                  <w:marLeft w:val="0"/>
                  <w:marRight w:val="0"/>
                  <w:marTop w:val="0"/>
                  <w:marBottom w:val="0"/>
                  <w:divBdr>
                    <w:top w:val="none" w:sz="0" w:space="0" w:color="auto"/>
                    <w:left w:val="none" w:sz="0" w:space="0" w:color="auto"/>
                    <w:bottom w:val="none" w:sz="0" w:space="0" w:color="auto"/>
                    <w:right w:val="none" w:sz="0" w:space="0" w:color="auto"/>
                  </w:divBdr>
                  <w:divsChild>
                    <w:div w:id="207575978">
                      <w:marLeft w:val="0"/>
                      <w:marRight w:val="0"/>
                      <w:marTop w:val="0"/>
                      <w:marBottom w:val="0"/>
                      <w:divBdr>
                        <w:top w:val="none" w:sz="0" w:space="0" w:color="auto"/>
                        <w:left w:val="none" w:sz="0" w:space="0" w:color="auto"/>
                        <w:bottom w:val="none" w:sz="0" w:space="0" w:color="auto"/>
                        <w:right w:val="none" w:sz="0" w:space="0" w:color="auto"/>
                      </w:divBdr>
                    </w:div>
                  </w:divsChild>
                </w:div>
                <w:div w:id="639266709">
                  <w:marLeft w:val="0"/>
                  <w:marRight w:val="0"/>
                  <w:marTop w:val="0"/>
                  <w:marBottom w:val="0"/>
                  <w:divBdr>
                    <w:top w:val="none" w:sz="0" w:space="0" w:color="auto"/>
                    <w:left w:val="none" w:sz="0" w:space="0" w:color="auto"/>
                    <w:bottom w:val="none" w:sz="0" w:space="0" w:color="auto"/>
                    <w:right w:val="none" w:sz="0" w:space="0" w:color="auto"/>
                  </w:divBdr>
                  <w:divsChild>
                    <w:div w:id="1344552165">
                      <w:marLeft w:val="0"/>
                      <w:marRight w:val="0"/>
                      <w:marTop w:val="0"/>
                      <w:marBottom w:val="0"/>
                      <w:divBdr>
                        <w:top w:val="none" w:sz="0" w:space="0" w:color="auto"/>
                        <w:left w:val="none" w:sz="0" w:space="0" w:color="auto"/>
                        <w:bottom w:val="none" w:sz="0" w:space="0" w:color="auto"/>
                        <w:right w:val="none" w:sz="0" w:space="0" w:color="auto"/>
                      </w:divBdr>
                    </w:div>
                  </w:divsChild>
                </w:div>
                <w:div w:id="685910424">
                  <w:marLeft w:val="0"/>
                  <w:marRight w:val="0"/>
                  <w:marTop w:val="0"/>
                  <w:marBottom w:val="0"/>
                  <w:divBdr>
                    <w:top w:val="none" w:sz="0" w:space="0" w:color="auto"/>
                    <w:left w:val="none" w:sz="0" w:space="0" w:color="auto"/>
                    <w:bottom w:val="none" w:sz="0" w:space="0" w:color="auto"/>
                    <w:right w:val="none" w:sz="0" w:space="0" w:color="auto"/>
                  </w:divBdr>
                  <w:divsChild>
                    <w:div w:id="1158379930">
                      <w:marLeft w:val="0"/>
                      <w:marRight w:val="0"/>
                      <w:marTop w:val="0"/>
                      <w:marBottom w:val="0"/>
                      <w:divBdr>
                        <w:top w:val="none" w:sz="0" w:space="0" w:color="auto"/>
                        <w:left w:val="none" w:sz="0" w:space="0" w:color="auto"/>
                        <w:bottom w:val="none" w:sz="0" w:space="0" w:color="auto"/>
                        <w:right w:val="none" w:sz="0" w:space="0" w:color="auto"/>
                      </w:divBdr>
                    </w:div>
                  </w:divsChild>
                </w:div>
                <w:div w:id="704866082">
                  <w:marLeft w:val="0"/>
                  <w:marRight w:val="0"/>
                  <w:marTop w:val="0"/>
                  <w:marBottom w:val="0"/>
                  <w:divBdr>
                    <w:top w:val="none" w:sz="0" w:space="0" w:color="auto"/>
                    <w:left w:val="none" w:sz="0" w:space="0" w:color="auto"/>
                    <w:bottom w:val="none" w:sz="0" w:space="0" w:color="auto"/>
                    <w:right w:val="none" w:sz="0" w:space="0" w:color="auto"/>
                  </w:divBdr>
                  <w:divsChild>
                    <w:div w:id="100272243">
                      <w:marLeft w:val="0"/>
                      <w:marRight w:val="0"/>
                      <w:marTop w:val="0"/>
                      <w:marBottom w:val="0"/>
                      <w:divBdr>
                        <w:top w:val="none" w:sz="0" w:space="0" w:color="auto"/>
                        <w:left w:val="none" w:sz="0" w:space="0" w:color="auto"/>
                        <w:bottom w:val="none" w:sz="0" w:space="0" w:color="auto"/>
                        <w:right w:val="none" w:sz="0" w:space="0" w:color="auto"/>
                      </w:divBdr>
                    </w:div>
                  </w:divsChild>
                </w:div>
                <w:div w:id="745341664">
                  <w:marLeft w:val="0"/>
                  <w:marRight w:val="0"/>
                  <w:marTop w:val="0"/>
                  <w:marBottom w:val="0"/>
                  <w:divBdr>
                    <w:top w:val="none" w:sz="0" w:space="0" w:color="auto"/>
                    <w:left w:val="none" w:sz="0" w:space="0" w:color="auto"/>
                    <w:bottom w:val="none" w:sz="0" w:space="0" w:color="auto"/>
                    <w:right w:val="none" w:sz="0" w:space="0" w:color="auto"/>
                  </w:divBdr>
                  <w:divsChild>
                    <w:div w:id="400949689">
                      <w:marLeft w:val="0"/>
                      <w:marRight w:val="0"/>
                      <w:marTop w:val="0"/>
                      <w:marBottom w:val="0"/>
                      <w:divBdr>
                        <w:top w:val="none" w:sz="0" w:space="0" w:color="auto"/>
                        <w:left w:val="none" w:sz="0" w:space="0" w:color="auto"/>
                        <w:bottom w:val="none" w:sz="0" w:space="0" w:color="auto"/>
                        <w:right w:val="none" w:sz="0" w:space="0" w:color="auto"/>
                      </w:divBdr>
                    </w:div>
                  </w:divsChild>
                </w:div>
                <w:div w:id="850266199">
                  <w:marLeft w:val="0"/>
                  <w:marRight w:val="0"/>
                  <w:marTop w:val="0"/>
                  <w:marBottom w:val="0"/>
                  <w:divBdr>
                    <w:top w:val="none" w:sz="0" w:space="0" w:color="auto"/>
                    <w:left w:val="none" w:sz="0" w:space="0" w:color="auto"/>
                    <w:bottom w:val="none" w:sz="0" w:space="0" w:color="auto"/>
                    <w:right w:val="none" w:sz="0" w:space="0" w:color="auto"/>
                  </w:divBdr>
                  <w:divsChild>
                    <w:div w:id="889465670">
                      <w:marLeft w:val="0"/>
                      <w:marRight w:val="0"/>
                      <w:marTop w:val="0"/>
                      <w:marBottom w:val="0"/>
                      <w:divBdr>
                        <w:top w:val="none" w:sz="0" w:space="0" w:color="auto"/>
                        <w:left w:val="none" w:sz="0" w:space="0" w:color="auto"/>
                        <w:bottom w:val="none" w:sz="0" w:space="0" w:color="auto"/>
                        <w:right w:val="none" w:sz="0" w:space="0" w:color="auto"/>
                      </w:divBdr>
                    </w:div>
                  </w:divsChild>
                </w:div>
                <w:div w:id="918637990">
                  <w:marLeft w:val="0"/>
                  <w:marRight w:val="0"/>
                  <w:marTop w:val="0"/>
                  <w:marBottom w:val="0"/>
                  <w:divBdr>
                    <w:top w:val="none" w:sz="0" w:space="0" w:color="auto"/>
                    <w:left w:val="none" w:sz="0" w:space="0" w:color="auto"/>
                    <w:bottom w:val="none" w:sz="0" w:space="0" w:color="auto"/>
                    <w:right w:val="none" w:sz="0" w:space="0" w:color="auto"/>
                  </w:divBdr>
                  <w:divsChild>
                    <w:div w:id="1942493274">
                      <w:marLeft w:val="0"/>
                      <w:marRight w:val="0"/>
                      <w:marTop w:val="0"/>
                      <w:marBottom w:val="0"/>
                      <w:divBdr>
                        <w:top w:val="none" w:sz="0" w:space="0" w:color="auto"/>
                        <w:left w:val="none" w:sz="0" w:space="0" w:color="auto"/>
                        <w:bottom w:val="none" w:sz="0" w:space="0" w:color="auto"/>
                        <w:right w:val="none" w:sz="0" w:space="0" w:color="auto"/>
                      </w:divBdr>
                    </w:div>
                  </w:divsChild>
                </w:div>
                <w:div w:id="947203159">
                  <w:marLeft w:val="0"/>
                  <w:marRight w:val="0"/>
                  <w:marTop w:val="0"/>
                  <w:marBottom w:val="0"/>
                  <w:divBdr>
                    <w:top w:val="none" w:sz="0" w:space="0" w:color="auto"/>
                    <w:left w:val="none" w:sz="0" w:space="0" w:color="auto"/>
                    <w:bottom w:val="none" w:sz="0" w:space="0" w:color="auto"/>
                    <w:right w:val="none" w:sz="0" w:space="0" w:color="auto"/>
                  </w:divBdr>
                  <w:divsChild>
                    <w:div w:id="1763257272">
                      <w:marLeft w:val="0"/>
                      <w:marRight w:val="0"/>
                      <w:marTop w:val="0"/>
                      <w:marBottom w:val="0"/>
                      <w:divBdr>
                        <w:top w:val="none" w:sz="0" w:space="0" w:color="auto"/>
                        <w:left w:val="none" w:sz="0" w:space="0" w:color="auto"/>
                        <w:bottom w:val="none" w:sz="0" w:space="0" w:color="auto"/>
                        <w:right w:val="none" w:sz="0" w:space="0" w:color="auto"/>
                      </w:divBdr>
                    </w:div>
                  </w:divsChild>
                </w:div>
                <w:div w:id="955866925">
                  <w:marLeft w:val="0"/>
                  <w:marRight w:val="0"/>
                  <w:marTop w:val="0"/>
                  <w:marBottom w:val="0"/>
                  <w:divBdr>
                    <w:top w:val="none" w:sz="0" w:space="0" w:color="auto"/>
                    <w:left w:val="none" w:sz="0" w:space="0" w:color="auto"/>
                    <w:bottom w:val="none" w:sz="0" w:space="0" w:color="auto"/>
                    <w:right w:val="none" w:sz="0" w:space="0" w:color="auto"/>
                  </w:divBdr>
                  <w:divsChild>
                    <w:div w:id="1035275383">
                      <w:marLeft w:val="0"/>
                      <w:marRight w:val="0"/>
                      <w:marTop w:val="0"/>
                      <w:marBottom w:val="0"/>
                      <w:divBdr>
                        <w:top w:val="none" w:sz="0" w:space="0" w:color="auto"/>
                        <w:left w:val="none" w:sz="0" w:space="0" w:color="auto"/>
                        <w:bottom w:val="none" w:sz="0" w:space="0" w:color="auto"/>
                        <w:right w:val="none" w:sz="0" w:space="0" w:color="auto"/>
                      </w:divBdr>
                    </w:div>
                  </w:divsChild>
                </w:div>
                <w:div w:id="992562960">
                  <w:marLeft w:val="0"/>
                  <w:marRight w:val="0"/>
                  <w:marTop w:val="0"/>
                  <w:marBottom w:val="0"/>
                  <w:divBdr>
                    <w:top w:val="none" w:sz="0" w:space="0" w:color="auto"/>
                    <w:left w:val="none" w:sz="0" w:space="0" w:color="auto"/>
                    <w:bottom w:val="none" w:sz="0" w:space="0" w:color="auto"/>
                    <w:right w:val="none" w:sz="0" w:space="0" w:color="auto"/>
                  </w:divBdr>
                  <w:divsChild>
                    <w:div w:id="1687168441">
                      <w:marLeft w:val="0"/>
                      <w:marRight w:val="0"/>
                      <w:marTop w:val="0"/>
                      <w:marBottom w:val="0"/>
                      <w:divBdr>
                        <w:top w:val="none" w:sz="0" w:space="0" w:color="auto"/>
                        <w:left w:val="none" w:sz="0" w:space="0" w:color="auto"/>
                        <w:bottom w:val="none" w:sz="0" w:space="0" w:color="auto"/>
                        <w:right w:val="none" w:sz="0" w:space="0" w:color="auto"/>
                      </w:divBdr>
                    </w:div>
                  </w:divsChild>
                </w:div>
                <w:div w:id="1273325198">
                  <w:marLeft w:val="0"/>
                  <w:marRight w:val="0"/>
                  <w:marTop w:val="0"/>
                  <w:marBottom w:val="0"/>
                  <w:divBdr>
                    <w:top w:val="none" w:sz="0" w:space="0" w:color="auto"/>
                    <w:left w:val="none" w:sz="0" w:space="0" w:color="auto"/>
                    <w:bottom w:val="none" w:sz="0" w:space="0" w:color="auto"/>
                    <w:right w:val="none" w:sz="0" w:space="0" w:color="auto"/>
                  </w:divBdr>
                  <w:divsChild>
                    <w:div w:id="1806966314">
                      <w:marLeft w:val="0"/>
                      <w:marRight w:val="0"/>
                      <w:marTop w:val="0"/>
                      <w:marBottom w:val="0"/>
                      <w:divBdr>
                        <w:top w:val="none" w:sz="0" w:space="0" w:color="auto"/>
                        <w:left w:val="none" w:sz="0" w:space="0" w:color="auto"/>
                        <w:bottom w:val="none" w:sz="0" w:space="0" w:color="auto"/>
                        <w:right w:val="none" w:sz="0" w:space="0" w:color="auto"/>
                      </w:divBdr>
                    </w:div>
                  </w:divsChild>
                </w:div>
                <w:div w:id="1308171211">
                  <w:marLeft w:val="0"/>
                  <w:marRight w:val="0"/>
                  <w:marTop w:val="0"/>
                  <w:marBottom w:val="0"/>
                  <w:divBdr>
                    <w:top w:val="none" w:sz="0" w:space="0" w:color="auto"/>
                    <w:left w:val="none" w:sz="0" w:space="0" w:color="auto"/>
                    <w:bottom w:val="none" w:sz="0" w:space="0" w:color="auto"/>
                    <w:right w:val="none" w:sz="0" w:space="0" w:color="auto"/>
                  </w:divBdr>
                  <w:divsChild>
                    <w:div w:id="776146717">
                      <w:marLeft w:val="0"/>
                      <w:marRight w:val="0"/>
                      <w:marTop w:val="0"/>
                      <w:marBottom w:val="0"/>
                      <w:divBdr>
                        <w:top w:val="none" w:sz="0" w:space="0" w:color="auto"/>
                        <w:left w:val="none" w:sz="0" w:space="0" w:color="auto"/>
                        <w:bottom w:val="none" w:sz="0" w:space="0" w:color="auto"/>
                        <w:right w:val="none" w:sz="0" w:space="0" w:color="auto"/>
                      </w:divBdr>
                    </w:div>
                  </w:divsChild>
                </w:div>
                <w:div w:id="1628388821">
                  <w:marLeft w:val="0"/>
                  <w:marRight w:val="0"/>
                  <w:marTop w:val="0"/>
                  <w:marBottom w:val="0"/>
                  <w:divBdr>
                    <w:top w:val="none" w:sz="0" w:space="0" w:color="auto"/>
                    <w:left w:val="none" w:sz="0" w:space="0" w:color="auto"/>
                    <w:bottom w:val="none" w:sz="0" w:space="0" w:color="auto"/>
                    <w:right w:val="none" w:sz="0" w:space="0" w:color="auto"/>
                  </w:divBdr>
                  <w:divsChild>
                    <w:div w:id="594828884">
                      <w:marLeft w:val="0"/>
                      <w:marRight w:val="0"/>
                      <w:marTop w:val="0"/>
                      <w:marBottom w:val="0"/>
                      <w:divBdr>
                        <w:top w:val="none" w:sz="0" w:space="0" w:color="auto"/>
                        <w:left w:val="none" w:sz="0" w:space="0" w:color="auto"/>
                        <w:bottom w:val="none" w:sz="0" w:space="0" w:color="auto"/>
                        <w:right w:val="none" w:sz="0" w:space="0" w:color="auto"/>
                      </w:divBdr>
                    </w:div>
                  </w:divsChild>
                </w:div>
                <w:div w:id="1719275764">
                  <w:marLeft w:val="0"/>
                  <w:marRight w:val="0"/>
                  <w:marTop w:val="0"/>
                  <w:marBottom w:val="0"/>
                  <w:divBdr>
                    <w:top w:val="none" w:sz="0" w:space="0" w:color="auto"/>
                    <w:left w:val="none" w:sz="0" w:space="0" w:color="auto"/>
                    <w:bottom w:val="none" w:sz="0" w:space="0" w:color="auto"/>
                    <w:right w:val="none" w:sz="0" w:space="0" w:color="auto"/>
                  </w:divBdr>
                  <w:divsChild>
                    <w:div w:id="1204562486">
                      <w:marLeft w:val="0"/>
                      <w:marRight w:val="0"/>
                      <w:marTop w:val="0"/>
                      <w:marBottom w:val="0"/>
                      <w:divBdr>
                        <w:top w:val="none" w:sz="0" w:space="0" w:color="auto"/>
                        <w:left w:val="none" w:sz="0" w:space="0" w:color="auto"/>
                        <w:bottom w:val="none" w:sz="0" w:space="0" w:color="auto"/>
                        <w:right w:val="none" w:sz="0" w:space="0" w:color="auto"/>
                      </w:divBdr>
                    </w:div>
                  </w:divsChild>
                </w:div>
                <w:div w:id="1727726013">
                  <w:marLeft w:val="0"/>
                  <w:marRight w:val="0"/>
                  <w:marTop w:val="0"/>
                  <w:marBottom w:val="0"/>
                  <w:divBdr>
                    <w:top w:val="none" w:sz="0" w:space="0" w:color="auto"/>
                    <w:left w:val="none" w:sz="0" w:space="0" w:color="auto"/>
                    <w:bottom w:val="none" w:sz="0" w:space="0" w:color="auto"/>
                    <w:right w:val="none" w:sz="0" w:space="0" w:color="auto"/>
                  </w:divBdr>
                  <w:divsChild>
                    <w:div w:id="529295970">
                      <w:marLeft w:val="0"/>
                      <w:marRight w:val="0"/>
                      <w:marTop w:val="0"/>
                      <w:marBottom w:val="0"/>
                      <w:divBdr>
                        <w:top w:val="none" w:sz="0" w:space="0" w:color="auto"/>
                        <w:left w:val="none" w:sz="0" w:space="0" w:color="auto"/>
                        <w:bottom w:val="none" w:sz="0" w:space="0" w:color="auto"/>
                        <w:right w:val="none" w:sz="0" w:space="0" w:color="auto"/>
                      </w:divBdr>
                    </w:div>
                  </w:divsChild>
                </w:div>
                <w:div w:id="1835560383">
                  <w:marLeft w:val="0"/>
                  <w:marRight w:val="0"/>
                  <w:marTop w:val="0"/>
                  <w:marBottom w:val="0"/>
                  <w:divBdr>
                    <w:top w:val="none" w:sz="0" w:space="0" w:color="auto"/>
                    <w:left w:val="none" w:sz="0" w:space="0" w:color="auto"/>
                    <w:bottom w:val="none" w:sz="0" w:space="0" w:color="auto"/>
                    <w:right w:val="none" w:sz="0" w:space="0" w:color="auto"/>
                  </w:divBdr>
                  <w:divsChild>
                    <w:div w:id="722755303">
                      <w:marLeft w:val="0"/>
                      <w:marRight w:val="0"/>
                      <w:marTop w:val="0"/>
                      <w:marBottom w:val="0"/>
                      <w:divBdr>
                        <w:top w:val="none" w:sz="0" w:space="0" w:color="auto"/>
                        <w:left w:val="none" w:sz="0" w:space="0" w:color="auto"/>
                        <w:bottom w:val="none" w:sz="0" w:space="0" w:color="auto"/>
                        <w:right w:val="none" w:sz="0" w:space="0" w:color="auto"/>
                      </w:divBdr>
                    </w:div>
                  </w:divsChild>
                </w:div>
                <w:div w:id="1879313543">
                  <w:marLeft w:val="0"/>
                  <w:marRight w:val="0"/>
                  <w:marTop w:val="0"/>
                  <w:marBottom w:val="0"/>
                  <w:divBdr>
                    <w:top w:val="none" w:sz="0" w:space="0" w:color="auto"/>
                    <w:left w:val="none" w:sz="0" w:space="0" w:color="auto"/>
                    <w:bottom w:val="none" w:sz="0" w:space="0" w:color="auto"/>
                    <w:right w:val="none" w:sz="0" w:space="0" w:color="auto"/>
                  </w:divBdr>
                  <w:divsChild>
                    <w:div w:id="2144613169">
                      <w:marLeft w:val="0"/>
                      <w:marRight w:val="0"/>
                      <w:marTop w:val="0"/>
                      <w:marBottom w:val="0"/>
                      <w:divBdr>
                        <w:top w:val="none" w:sz="0" w:space="0" w:color="auto"/>
                        <w:left w:val="none" w:sz="0" w:space="0" w:color="auto"/>
                        <w:bottom w:val="none" w:sz="0" w:space="0" w:color="auto"/>
                        <w:right w:val="none" w:sz="0" w:space="0" w:color="auto"/>
                      </w:divBdr>
                    </w:div>
                  </w:divsChild>
                </w:div>
                <w:div w:id="1913157674">
                  <w:marLeft w:val="0"/>
                  <w:marRight w:val="0"/>
                  <w:marTop w:val="0"/>
                  <w:marBottom w:val="0"/>
                  <w:divBdr>
                    <w:top w:val="none" w:sz="0" w:space="0" w:color="auto"/>
                    <w:left w:val="none" w:sz="0" w:space="0" w:color="auto"/>
                    <w:bottom w:val="none" w:sz="0" w:space="0" w:color="auto"/>
                    <w:right w:val="none" w:sz="0" w:space="0" w:color="auto"/>
                  </w:divBdr>
                  <w:divsChild>
                    <w:div w:id="1082071642">
                      <w:marLeft w:val="0"/>
                      <w:marRight w:val="0"/>
                      <w:marTop w:val="0"/>
                      <w:marBottom w:val="0"/>
                      <w:divBdr>
                        <w:top w:val="none" w:sz="0" w:space="0" w:color="auto"/>
                        <w:left w:val="none" w:sz="0" w:space="0" w:color="auto"/>
                        <w:bottom w:val="none" w:sz="0" w:space="0" w:color="auto"/>
                        <w:right w:val="none" w:sz="0" w:space="0" w:color="auto"/>
                      </w:divBdr>
                    </w:div>
                  </w:divsChild>
                </w:div>
                <w:div w:id="2006548293">
                  <w:marLeft w:val="0"/>
                  <w:marRight w:val="0"/>
                  <w:marTop w:val="0"/>
                  <w:marBottom w:val="0"/>
                  <w:divBdr>
                    <w:top w:val="none" w:sz="0" w:space="0" w:color="auto"/>
                    <w:left w:val="none" w:sz="0" w:space="0" w:color="auto"/>
                    <w:bottom w:val="none" w:sz="0" w:space="0" w:color="auto"/>
                    <w:right w:val="none" w:sz="0" w:space="0" w:color="auto"/>
                  </w:divBdr>
                  <w:divsChild>
                    <w:div w:id="1825269053">
                      <w:marLeft w:val="0"/>
                      <w:marRight w:val="0"/>
                      <w:marTop w:val="0"/>
                      <w:marBottom w:val="0"/>
                      <w:divBdr>
                        <w:top w:val="none" w:sz="0" w:space="0" w:color="auto"/>
                        <w:left w:val="none" w:sz="0" w:space="0" w:color="auto"/>
                        <w:bottom w:val="none" w:sz="0" w:space="0" w:color="auto"/>
                        <w:right w:val="none" w:sz="0" w:space="0" w:color="auto"/>
                      </w:divBdr>
                    </w:div>
                  </w:divsChild>
                </w:div>
                <w:div w:id="2016178943">
                  <w:marLeft w:val="0"/>
                  <w:marRight w:val="0"/>
                  <w:marTop w:val="0"/>
                  <w:marBottom w:val="0"/>
                  <w:divBdr>
                    <w:top w:val="none" w:sz="0" w:space="0" w:color="auto"/>
                    <w:left w:val="none" w:sz="0" w:space="0" w:color="auto"/>
                    <w:bottom w:val="none" w:sz="0" w:space="0" w:color="auto"/>
                    <w:right w:val="none" w:sz="0" w:space="0" w:color="auto"/>
                  </w:divBdr>
                  <w:divsChild>
                    <w:div w:id="158427657">
                      <w:marLeft w:val="0"/>
                      <w:marRight w:val="0"/>
                      <w:marTop w:val="0"/>
                      <w:marBottom w:val="0"/>
                      <w:divBdr>
                        <w:top w:val="none" w:sz="0" w:space="0" w:color="auto"/>
                        <w:left w:val="none" w:sz="0" w:space="0" w:color="auto"/>
                        <w:bottom w:val="none" w:sz="0" w:space="0" w:color="auto"/>
                        <w:right w:val="none" w:sz="0" w:space="0" w:color="auto"/>
                      </w:divBdr>
                    </w:div>
                  </w:divsChild>
                </w:div>
                <w:div w:id="2130658265">
                  <w:marLeft w:val="0"/>
                  <w:marRight w:val="0"/>
                  <w:marTop w:val="0"/>
                  <w:marBottom w:val="0"/>
                  <w:divBdr>
                    <w:top w:val="none" w:sz="0" w:space="0" w:color="auto"/>
                    <w:left w:val="none" w:sz="0" w:space="0" w:color="auto"/>
                    <w:bottom w:val="none" w:sz="0" w:space="0" w:color="auto"/>
                    <w:right w:val="none" w:sz="0" w:space="0" w:color="auto"/>
                  </w:divBdr>
                  <w:divsChild>
                    <w:div w:id="12459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124519">
          <w:marLeft w:val="0"/>
          <w:marRight w:val="0"/>
          <w:marTop w:val="0"/>
          <w:marBottom w:val="0"/>
          <w:divBdr>
            <w:top w:val="none" w:sz="0" w:space="0" w:color="auto"/>
            <w:left w:val="none" w:sz="0" w:space="0" w:color="auto"/>
            <w:bottom w:val="none" w:sz="0" w:space="0" w:color="auto"/>
            <w:right w:val="none" w:sz="0" w:space="0" w:color="auto"/>
          </w:divBdr>
        </w:div>
      </w:divsChild>
    </w:div>
    <w:div w:id="602302389">
      <w:bodyDiv w:val="1"/>
      <w:marLeft w:val="0"/>
      <w:marRight w:val="0"/>
      <w:marTop w:val="0"/>
      <w:marBottom w:val="0"/>
      <w:divBdr>
        <w:top w:val="none" w:sz="0" w:space="0" w:color="auto"/>
        <w:left w:val="none" w:sz="0" w:space="0" w:color="auto"/>
        <w:bottom w:val="none" w:sz="0" w:space="0" w:color="auto"/>
        <w:right w:val="none" w:sz="0" w:space="0" w:color="auto"/>
      </w:divBdr>
    </w:div>
    <w:div w:id="605499115">
      <w:bodyDiv w:val="1"/>
      <w:marLeft w:val="0"/>
      <w:marRight w:val="0"/>
      <w:marTop w:val="0"/>
      <w:marBottom w:val="0"/>
      <w:divBdr>
        <w:top w:val="none" w:sz="0" w:space="0" w:color="auto"/>
        <w:left w:val="none" w:sz="0" w:space="0" w:color="auto"/>
        <w:bottom w:val="none" w:sz="0" w:space="0" w:color="auto"/>
        <w:right w:val="none" w:sz="0" w:space="0" w:color="auto"/>
      </w:divBdr>
    </w:div>
    <w:div w:id="616062870">
      <w:bodyDiv w:val="1"/>
      <w:marLeft w:val="0"/>
      <w:marRight w:val="0"/>
      <w:marTop w:val="0"/>
      <w:marBottom w:val="0"/>
      <w:divBdr>
        <w:top w:val="none" w:sz="0" w:space="0" w:color="auto"/>
        <w:left w:val="none" w:sz="0" w:space="0" w:color="auto"/>
        <w:bottom w:val="none" w:sz="0" w:space="0" w:color="auto"/>
        <w:right w:val="none" w:sz="0" w:space="0" w:color="auto"/>
      </w:divBdr>
    </w:div>
    <w:div w:id="619730146">
      <w:bodyDiv w:val="1"/>
      <w:marLeft w:val="0"/>
      <w:marRight w:val="0"/>
      <w:marTop w:val="0"/>
      <w:marBottom w:val="0"/>
      <w:divBdr>
        <w:top w:val="none" w:sz="0" w:space="0" w:color="auto"/>
        <w:left w:val="none" w:sz="0" w:space="0" w:color="auto"/>
        <w:bottom w:val="none" w:sz="0" w:space="0" w:color="auto"/>
        <w:right w:val="none" w:sz="0" w:space="0" w:color="auto"/>
      </w:divBdr>
    </w:div>
    <w:div w:id="626199546">
      <w:bodyDiv w:val="1"/>
      <w:marLeft w:val="0"/>
      <w:marRight w:val="0"/>
      <w:marTop w:val="0"/>
      <w:marBottom w:val="0"/>
      <w:divBdr>
        <w:top w:val="none" w:sz="0" w:space="0" w:color="auto"/>
        <w:left w:val="none" w:sz="0" w:space="0" w:color="auto"/>
        <w:bottom w:val="none" w:sz="0" w:space="0" w:color="auto"/>
        <w:right w:val="none" w:sz="0" w:space="0" w:color="auto"/>
      </w:divBdr>
    </w:div>
    <w:div w:id="645092764">
      <w:bodyDiv w:val="1"/>
      <w:marLeft w:val="0"/>
      <w:marRight w:val="0"/>
      <w:marTop w:val="0"/>
      <w:marBottom w:val="0"/>
      <w:divBdr>
        <w:top w:val="none" w:sz="0" w:space="0" w:color="auto"/>
        <w:left w:val="none" w:sz="0" w:space="0" w:color="auto"/>
        <w:bottom w:val="none" w:sz="0" w:space="0" w:color="auto"/>
        <w:right w:val="none" w:sz="0" w:space="0" w:color="auto"/>
      </w:divBdr>
    </w:div>
    <w:div w:id="667292123">
      <w:bodyDiv w:val="1"/>
      <w:marLeft w:val="0"/>
      <w:marRight w:val="0"/>
      <w:marTop w:val="0"/>
      <w:marBottom w:val="0"/>
      <w:divBdr>
        <w:top w:val="none" w:sz="0" w:space="0" w:color="auto"/>
        <w:left w:val="none" w:sz="0" w:space="0" w:color="auto"/>
        <w:bottom w:val="none" w:sz="0" w:space="0" w:color="auto"/>
        <w:right w:val="none" w:sz="0" w:space="0" w:color="auto"/>
      </w:divBdr>
      <w:divsChild>
        <w:div w:id="876702014">
          <w:marLeft w:val="216"/>
          <w:marRight w:val="0"/>
          <w:marTop w:val="0"/>
          <w:marBottom w:val="0"/>
          <w:divBdr>
            <w:top w:val="none" w:sz="0" w:space="0" w:color="auto"/>
            <w:left w:val="none" w:sz="0" w:space="0" w:color="auto"/>
            <w:bottom w:val="none" w:sz="0" w:space="0" w:color="auto"/>
            <w:right w:val="none" w:sz="0" w:space="0" w:color="auto"/>
          </w:divBdr>
        </w:div>
        <w:div w:id="1692410703">
          <w:marLeft w:val="216"/>
          <w:marRight w:val="0"/>
          <w:marTop w:val="0"/>
          <w:marBottom w:val="0"/>
          <w:divBdr>
            <w:top w:val="none" w:sz="0" w:space="0" w:color="auto"/>
            <w:left w:val="none" w:sz="0" w:space="0" w:color="auto"/>
            <w:bottom w:val="none" w:sz="0" w:space="0" w:color="auto"/>
            <w:right w:val="none" w:sz="0" w:space="0" w:color="auto"/>
          </w:divBdr>
        </w:div>
        <w:div w:id="2039350100">
          <w:marLeft w:val="216"/>
          <w:marRight w:val="0"/>
          <w:marTop w:val="0"/>
          <w:marBottom w:val="0"/>
          <w:divBdr>
            <w:top w:val="none" w:sz="0" w:space="0" w:color="auto"/>
            <w:left w:val="none" w:sz="0" w:space="0" w:color="auto"/>
            <w:bottom w:val="none" w:sz="0" w:space="0" w:color="auto"/>
            <w:right w:val="none" w:sz="0" w:space="0" w:color="auto"/>
          </w:divBdr>
        </w:div>
      </w:divsChild>
    </w:div>
    <w:div w:id="679622436">
      <w:bodyDiv w:val="1"/>
      <w:marLeft w:val="0"/>
      <w:marRight w:val="0"/>
      <w:marTop w:val="0"/>
      <w:marBottom w:val="0"/>
      <w:divBdr>
        <w:top w:val="none" w:sz="0" w:space="0" w:color="auto"/>
        <w:left w:val="none" w:sz="0" w:space="0" w:color="auto"/>
        <w:bottom w:val="none" w:sz="0" w:space="0" w:color="auto"/>
        <w:right w:val="none" w:sz="0" w:space="0" w:color="auto"/>
      </w:divBdr>
    </w:div>
    <w:div w:id="684599361">
      <w:bodyDiv w:val="1"/>
      <w:marLeft w:val="0"/>
      <w:marRight w:val="0"/>
      <w:marTop w:val="0"/>
      <w:marBottom w:val="0"/>
      <w:divBdr>
        <w:top w:val="none" w:sz="0" w:space="0" w:color="auto"/>
        <w:left w:val="none" w:sz="0" w:space="0" w:color="auto"/>
        <w:bottom w:val="none" w:sz="0" w:space="0" w:color="auto"/>
        <w:right w:val="none" w:sz="0" w:space="0" w:color="auto"/>
      </w:divBdr>
    </w:div>
    <w:div w:id="688214124">
      <w:bodyDiv w:val="1"/>
      <w:marLeft w:val="0"/>
      <w:marRight w:val="0"/>
      <w:marTop w:val="0"/>
      <w:marBottom w:val="0"/>
      <w:divBdr>
        <w:top w:val="none" w:sz="0" w:space="0" w:color="auto"/>
        <w:left w:val="none" w:sz="0" w:space="0" w:color="auto"/>
        <w:bottom w:val="none" w:sz="0" w:space="0" w:color="auto"/>
        <w:right w:val="none" w:sz="0" w:space="0" w:color="auto"/>
      </w:divBdr>
    </w:div>
    <w:div w:id="708646799">
      <w:bodyDiv w:val="1"/>
      <w:marLeft w:val="0"/>
      <w:marRight w:val="0"/>
      <w:marTop w:val="0"/>
      <w:marBottom w:val="0"/>
      <w:divBdr>
        <w:top w:val="none" w:sz="0" w:space="0" w:color="auto"/>
        <w:left w:val="none" w:sz="0" w:space="0" w:color="auto"/>
        <w:bottom w:val="none" w:sz="0" w:space="0" w:color="auto"/>
        <w:right w:val="none" w:sz="0" w:space="0" w:color="auto"/>
      </w:divBdr>
    </w:div>
    <w:div w:id="727844664">
      <w:bodyDiv w:val="1"/>
      <w:marLeft w:val="0"/>
      <w:marRight w:val="0"/>
      <w:marTop w:val="0"/>
      <w:marBottom w:val="0"/>
      <w:divBdr>
        <w:top w:val="none" w:sz="0" w:space="0" w:color="auto"/>
        <w:left w:val="none" w:sz="0" w:space="0" w:color="auto"/>
        <w:bottom w:val="none" w:sz="0" w:space="0" w:color="auto"/>
        <w:right w:val="none" w:sz="0" w:space="0" w:color="auto"/>
      </w:divBdr>
    </w:div>
    <w:div w:id="728768003">
      <w:bodyDiv w:val="1"/>
      <w:marLeft w:val="0"/>
      <w:marRight w:val="0"/>
      <w:marTop w:val="0"/>
      <w:marBottom w:val="0"/>
      <w:divBdr>
        <w:top w:val="none" w:sz="0" w:space="0" w:color="auto"/>
        <w:left w:val="none" w:sz="0" w:space="0" w:color="auto"/>
        <w:bottom w:val="none" w:sz="0" w:space="0" w:color="auto"/>
        <w:right w:val="none" w:sz="0" w:space="0" w:color="auto"/>
      </w:divBdr>
    </w:div>
    <w:div w:id="731656976">
      <w:bodyDiv w:val="1"/>
      <w:marLeft w:val="0"/>
      <w:marRight w:val="0"/>
      <w:marTop w:val="0"/>
      <w:marBottom w:val="0"/>
      <w:divBdr>
        <w:top w:val="none" w:sz="0" w:space="0" w:color="auto"/>
        <w:left w:val="none" w:sz="0" w:space="0" w:color="auto"/>
        <w:bottom w:val="none" w:sz="0" w:space="0" w:color="auto"/>
        <w:right w:val="none" w:sz="0" w:space="0" w:color="auto"/>
      </w:divBdr>
    </w:div>
    <w:div w:id="739718306">
      <w:bodyDiv w:val="1"/>
      <w:marLeft w:val="0"/>
      <w:marRight w:val="0"/>
      <w:marTop w:val="0"/>
      <w:marBottom w:val="0"/>
      <w:divBdr>
        <w:top w:val="none" w:sz="0" w:space="0" w:color="auto"/>
        <w:left w:val="none" w:sz="0" w:space="0" w:color="auto"/>
        <w:bottom w:val="none" w:sz="0" w:space="0" w:color="auto"/>
        <w:right w:val="none" w:sz="0" w:space="0" w:color="auto"/>
      </w:divBdr>
    </w:div>
    <w:div w:id="740367216">
      <w:bodyDiv w:val="1"/>
      <w:marLeft w:val="0"/>
      <w:marRight w:val="0"/>
      <w:marTop w:val="0"/>
      <w:marBottom w:val="0"/>
      <w:divBdr>
        <w:top w:val="none" w:sz="0" w:space="0" w:color="auto"/>
        <w:left w:val="none" w:sz="0" w:space="0" w:color="auto"/>
        <w:bottom w:val="none" w:sz="0" w:space="0" w:color="auto"/>
        <w:right w:val="none" w:sz="0" w:space="0" w:color="auto"/>
      </w:divBdr>
    </w:div>
    <w:div w:id="774521695">
      <w:bodyDiv w:val="1"/>
      <w:marLeft w:val="0"/>
      <w:marRight w:val="0"/>
      <w:marTop w:val="0"/>
      <w:marBottom w:val="0"/>
      <w:divBdr>
        <w:top w:val="none" w:sz="0" w:space="0" w:color="auto"/>
        <w:left w:val="none" w:sz="0" w:space="0" w:color="auto"/>
        <w:bottom w:val="none" w:sz="0" w:space="0" w:color="auto"/>
        <w:right w:val="none" w:sz="0" w:space="0" w:color="auto"/>
      </w:divBdr>
    </w:div>
    <w:div w:id="805900358">
      <w:bodyDiv w:val="1"/>
      <w:marLeft w:val="0"/>
      <w:marRight w:val="0"/>
      <w:marTop w:val="0"/>
      <w:marBottom w:val="0"/>
      <w:divBdr>
        <w:top w:val="none" w:sz="0" w:space="0" w:color="auto"/>
        <w:left w:val="none" w:sz="0" w:space="0" w:color="auto"/>
        <w:bottom w:val="none" w:sz="0" w:space="0" w:color="auto"/>
        <w:right w:val="none" w:sz="0" w:space="0" w:color="auto"/>
      </w:divBdr>
    </w:div>
    <w:div w:id="806900740">
      <w:bodyDiv w:val="1"/>
      <w:marLeft w:val="0"/>
      <w:marRight w:val="0"/>
      <w:marTop w:val="0"/>
      <w:marBottom w:val="0"/>
      <w:divBdr>
        <w:top w:val="none" w:sz="0" w:space="0" w:color="auto"/>
        <w:left w:val="none" w:sz="0" w:space="0" w:color="auto"/>
        <w:bottom w:val="none" w:sz="0" w:space="0" w:color="auto"/>
        <w:right w:val="none" w:sz="0" w:space="0" w:color="auto"/>
      </w:divBdr>
    </w:div>
    <w:div w:id="811215689">
      <w:bodyDiv w:val="1"/>
      <w:marLeft w:val="0"/>
      <w:marRight w:val="0"/>
      <w:marTop w:val="0"/>
      <w:marBottom w:val="0"/>
      <w:divBdr>
        <w:top w:val="none" w:sz="0" w:space="0" w:color="auto"/>
        <w:left w:val="none" w:sz="0" w:space="0" w:color="auto"/>
        <w:bottom w:val="none" w:sz="0" w:space="0" w:color="auto"/>
        <w:right w:val="none" w:sz="0" w:space="0" w:color="auto"/>
      </w:divBdr>
    </w:div>
    <w:div w:id="830678474">
      <w:bodyDiv w:val="1"/>
      <w:marLeft w:val="0"/>
      <w:marRight w:val="0"/>
      <w:marTop w:val="0"/>
      <w:marBottom w:val="0"/>
      <w:divBdr>
        <w:top w:val="none" w:sz="0" w:space="0" w:color="auto"/>
        <w:left w:val="none" w:sz="0" w:space="0" w:color="auto"/>
        <w:bottom w:val="none" w:sz="0" w:space="0" w:color="auto"/>
        <w:right w:val="none" w:sz="0" w:space="0" w:color="auto"/>
      </w:divBdr>
    </w:div>
    <w:div w:id="834537407">
      <w:bodyDiv w:val="1"/>
      <w:marLeft w:val="0"/>
      <w:marRight w:val="0"/>
      <w:marTop w:val="0"/>
      <w:marBottom w:val="0"/>
      <w:divBdr>
        <w:top w:val="none" w:sz="0" w:space="0" w:color="auto"/>
        <w:left w:val="none" w:sz="0" w:space="0" w:color="auto"/>
        <w:bottom w:val="none" w:sz="0" w:space="0" w:color="auto"/>
        <w:right w:val="none" w:sz="0" w:space="0" w:color="auto"/>
      </w:divBdr>
    </w:div>
    <w:div w:id="841360997">
      <w:bodyDiv w:val="1"/>
      <w:marLeft w:val="0"/>
      <w:marRight w:val="0"/>
      <w:marTop w:val="0"/>
      <w:marBottom w:val="0"/>
      <w:divBdr>
        <w:top w:val="none" w:sz="0" w:space="0" w:color="auto"/>
        <w:left w:val="none" w:sz="0" w:space="0" w:color="auto"/>
        <w:bottom w:val="none" w:sz="0" w:space="0" w:color="auto"/>
        <w:right w:val="none" w:sz="0" w:space="0" w:color="auto"/>
      </w:divBdr>
    </w:div>
    <w:div w:id="847404983">
      <w:bodyDiv w:val="1"/>
      <w:marLeft w:val="0"/>
      <w:marRight w:val="0"/>
      <w:marTop w:val="0"/>
      <w:marBottom w:val="0"/>
      <w:divBdr>
        <w:top w:val="none" w:sz="0" w:space="0" w:color="auto"/>
        <w:left w:val="none" w:sz="0" w:space="0" w:color="auto"/>
        <w:bottom w:val="none" w:sz="0" w:space="0" w:color="auto"/>
        <w:right w:val="none" w:sz="0" w:space="0" w:color="auto"/>
      </w:divBdr>
    </w:div>
    <w:div w:id="853611104">
      <w:bodyDiv w:val="1"/>
      <w:marLeft w:val="0"/>
      <w:marRight w:val="0"/>
      <w:marTop w:val="0"/>
      <w:marBottom w:val="0"/>
      <w:divBdr>
        <w:top w:val="none" w:sz="0" w:space="0" w:color="auto"/>
        <w:left w:val="none" w:sz="0" w:space="0" w:color="auto"/>
        <w:bottom w:val="none" w:sz="0" w:space="0" w:color="auto"/>
        <w:right w:val="none" w:sz="0" w:space="0" w:color="auto"/>
      </w:divBdr>
    </w:div>
    <w:div w:id="856582647">
      <w:bodyDiv w:val="1"/>
      <w:marLeft w:val="0"/>
      <w:marRight w:val="0"/>
      <w:marTop w:val="0"/>
      <w:marBottom w:val="0"/>
      <w:divBdr>
        <w:top w:val="none" w:sz="0" w:space="0" w:color="auto"/>
        <w:left w:val="none" w:sz="0" w:space="0" w:color="auto"/>
        <w:bottom w:val="none" w:sz="0" w:space="0" w:color="auto"/>
        <w:right w:val="none" w:sz="0" w:space="0" w:color="auto"/>
      </w:divBdr>
    </w:div>
    <w:div w:id="857934689">
      <w:bodyDiv w:val="1"/>
      <w:marLeft w:val="0"/>
      <w:marRight w:val="0"/>
      <w:marTop w:val="0"/>
      <w:marBottom w:val="0"/>
      <w:divBdr>
        <w:top w:val="none" w:sz="0" w:space="0" w:color="auto"/>
        <w:left w:val="none" w:sz="0" w:space="0" w:color="auto"/>
        <w:bottom w:val="none" w:sz="0" w:space="0" w:color="auto"/>
        <w:right w:val="none" w:sz="0" w:space="0" w:color="auto"/>
      </w:divBdr>
    </w:div>
    <w:div w:id="875897140">
      <w:bodyDiv w:val="1"/>
      <w:marLeft w:val="0"/>
      <w:marRight w:val="0"/>
      <w:marTop w:val="0"/>
      <w:marBottom w:val="0"/>
      <w:divBdr>
        <w:top w:val="none" w:sz="0" w:space="0" w:color="auto"/>
        <w:left w:val="none" w:sz="0" w:space="0" w:color="auto"/>
        <w:bottom w:val="none" w:sz="0" w:space="0" w:color="auto"/>
        <w:right w:val="none" w:sz="0" w:space="0" w:color="auto"/>
      </w:divBdr>
    </w:div>
    <w:div w:id="886137659">
      <w:bodyDiv w:val="1"/>
      <w:marLeft w:val="0"/>
      <w:marRight w:val="0"/>
      <w:marTop w:val="0"/>
      <w:marBottom w:val="0"/>
      <w:divBdr>
        <w:top w:val="none" w:sz="0" w:space="0" w:color="auto"/>
        <w:left w:val="none" w:sz="0" w:space="0" w:color="auto"/>
        <w:bottom w:val="none" w:sz="0" w:space="0" w:color="auto"/>
        <w:right w:val="none" w:sz="0" w:space="0" w:color="auto"/>
      </w:divBdr>
    </w:div>
    <w:div w:id="886719379">
      <w:bodyDiv w:val="1"/>
      <w:marLeft w:val="0"/>
      <w:marRight w:val="0"/>
      <w:marTop w:val="0"/>
      <w:marBottom w:val="0"/>
      <w:divBdr>
        <w:top w:val="none" w:sz="0" w:space="0" w:color="auto"/>
        <w:left w:val="none" w:sz="0" w:space="0" w:color="auto"/>
        <w:bottom w:val="none" w:sz="0" w:space="0" w:color="auto"/>
        <w:right w:val="none" w:sz="0" w:space="0" w:color="auto"/>
      </w:divBdr>
    </w:div>
    <w:div w:id="886835631">
      <w:bodyDiv w:val="1"/>
      <w:marLeft w:val="0"/>
      <w:marRight w:val="0"/>
      <w:marTop w:val="0"/>
      <w:marBottom w:val="0"/>
      <w:divBdr>
        <w:top w:val="none" w:sz="0" w:space="0" w:color="auto"/>
        <w:left w:val="none" w:sz="0" w:space="0" w:color="auto"/>
        <w:bottom w:val="none" w:sz="0" w:space="0" w:color="auto"/>
        <w:right w:val="none" w:sz="0" w:space="0" w:color="auto"/>
      </w:divBdr>
    </w:div>
    <w:div w:id="895312974">
      <w:bodyDiv w:val="1"/>
      <w:marLeft w:val="0"/>
      <w:marRight w:val="0"/>
      <w:marTop w:val="0"/>
      <w:marBottom w:val="0"/>
      <w:divBdr>
        <w:top w:val="none" w:sz="0" w:space="0" w:color="auto"/>
        <w:left w:val="none" w:sz="0" w:space="0" w:color="auto"/>
        <w:bottom w:val="none" w:sz="0" w:space="0" w:color="auto"/>
        <w:right w:val="none" w:sz="0" w:space="0" w:color="auto"/>
      </w:divBdr>
    </w:div>
    <w:div w:id="902836133">
      <w:bodyDiv w:val="1"/>
      <w:marLeft w:val="0"/>
      <w:marRight w:val="0"/>
      <w:marTop w:val="0"/>
      <w:marBottom w:val="0"/>
      <w:divBdr>
        <w:top w:val="none" w:sz="0" w:space="0" w:color="auto"/>
        <w:left w:val="none" w:sz="0" w:space="0" w:color="auto"/>
        <w:bottom w:val="none" w:sz="0" w:space="0" w:color="auto"/>
        <w:right w:val="none" w:sz="0" w:space="0" w:color="auto"/>
      </w:divBdr>
    </w:div>
    <w:div w:id="926041303">
      <w:bodyDiv w:val="1"/>
      <w:marLeft w:val="0"/>
      <w:marRight w:val="0"/>
      <w:marTop w:val="0"/>
      <w:marBottom w:val="0"/>
      <w:divBdr>
        <w:top w:val="none" w:sz="0" w:space="0" w:color="auto"/>
        <w:left w:val="none" w:sz="0" w:space="0" w:color="auto"/>
        <w:bottom w:val="none" w:sz="0" w:space="0" w:color="auto"/>
        <w:right w:val="none" w:sz="0" w:space="0" w:color="auto"/>
      </w:divBdr>
    </w:div>
    <w:div w:id="928197419">
      <w:bodyDiv w:val="1"/>
      <w:marLeft w:val="0"/>
      <w:marRight w:val="0"/>
      <w:marTop w:val="0"/>
      <w:marBottom w:val="0"/>
      <w:divBdr>
        <w:top w:val="none" w:sz="0" w:space="0" w:color="auto"/>
        <w:left w:val="none" w:sz="0" w:space="0" w:color="auto"/>
        <w:bottom w:val="none" w:sz="0" w:space="0" w:color="auto"/>
        <w:right w:val="none" w:sz="0" w:space="0" w:color="auto"/>
      </w:divBdr>
    </w:div>
    <w:div w:id="938022438">
      <w:bodyDiv w:val="1"/>
      <w:marLeft w:val="0"/>
      <w:marRight w:val="0"/>
      <w:marTop w:val="0"/>
      <w:marBottom w:val="0"/>
      <w:divBdr>
        <w:top w:val="none" w:sz="0" w:space="0" w:color="auto"/>
        <w:left w:val="none" w:sz="0" w:space="0" w:color="auto"/>
        <w:bottom w:val="none" w:sz="0" w:space="0" w:color="auto"/>
        <w:right w:val="none" w:sz="0" w:space="0" w:color="auto"/>
      </w:divBdr>
    </w:div>
    <w:div w:id="939530195">
      <w:bodyDiv w:val="1"/>
      <w:marLeft w:val="0"/>
      <w:marRight w:val="0"/>
      <w:marTop w:val="0"/>
      <w:marBottom w:val="0"/>
      <w:divBdr>
        <w:top w:val="none" w:sz="0" w:space="0" w:color="auto"/>
        <w:left w:val="none" w:sz="0" w:space="0" w:color="auto"/>
        <w:bottom w:val="none" w:sz="0" w:space="0" w:color="auto"/>
        <w:right w:val="none" w:sz="0" w:space="0" w:color="auto"/>
      </w:divBdr>
      <w:divsChild>
        <w:div w:id="285892833">
          <w:marLeft w:val="0"/>
          <w:marRight w:val="0"/>
          <w:marTop w:val="0"/>
          <w:marBottom w:val="0"/>
          <w:divBdr>
            <w:top w:val="none" w:sz="0" w:space="0" w:color="auto"/>
            <w:left w:val="none" w:sz="0" w:space="0" w:color="auto"/>
            <w:bottom w:val="none" w:sz="0" w:space="0" w:color="auto"/>
            <w:right w:val="none" w:sz="0" w:space="0" w:color="auto"/>
          </w:divBdr>
        </w:div>
      </w:divsChild>
    </w:div>
    <w:div w:id="941768179">
      <w:bodyDiv w:val="1"/>
      <w:marLeft w:val="0"/>
      <w:marRight w:val="0"/>
      <w:marTop w:val="0"/>
      <w:marBottom w:val="0"/>
      <w:divBdr>
        <w:top w:val="none" w:sz="0" w:space="0" w:color="auto"/>
        <w:left w:val="none" w:sz="0" w:space="0" w:color="auto"/>
        <w:bottom w:val="none" w:sz="0" w:space="0" w:color="auto"/>
        <w:right w:val="none" w:sz="0" w:space="0" w:color="auto"/>
      </w:divBdr>
    </w:div>
    <w:div w:id="942885640">
      <w:bodyDiv w:val="1"/>
      <w:marLeft w:val="0"/>
      <w:marRight w:val="0"/>
      <w:marTop w:val="0"/>
      <w:marBottom w:val="0"/>
      <w:divBdr>
        <w:top w:val="none" w:sz="0" w:space="0" w:color="auto"/>
        <w:left w:val="none" w:sz="0" w:space="0" w:color="auto"/>
        <w:bottom w:val="none" w:sz="0" w:space="0" w:color="auto"/>
        <w:right w:val="none" w:sz="0" w:space="0" w:color="auto"/>
      </w:divBdr>
    </w:div>
    <w:div w:id="956106199">
      <w:bodyDiv w:val="1"/>
      <w:marLeft w:val="0"/>
      <w:marRight w:val="0"/>
      <w:marTop w:val="0"/>
      <w:marBottom w:val="0"/>
      <w:divBdr>
        <w:top w:val="none" w:sz="0" w:space="0" w:color="auto"/>
        <w:left w:val="none" w:sz="0" w:space="0" w:color="auto"/>
        <w:bottom w:val="none" w:sz="0" w:space="0" w:color="auto"/>
        <w:right w:val="none" w:sz="0" w:space="0" w:color="auto"/>
      </w:divBdr>
    </w:div>
    <w:div w:id="958951721">
      <w:bodyDiv w:val="1"/>
      <w:marLeft w:val="0"/>
      <w:marRight w:val="0"/>
      <w:marTop w:val="0"/>
      <w:marBottom w:val="0"/>
      <w:divBdr>
        <w:top w:val="none" w:sz="0" w:space="0" w:color="auto"/>
        <w:left w:val="none" w:sz="0" w:space="0" w:color="auto"/>
        <w:bottom w:val="none" w:sz="0" w:space="0" w:color="auto"/>
        <w:right w:val="none" w:sz="0" w:space="0" w:color="auto"/>
      </w:divBdr>
    </w:div>
    <w:div w:id="967510119">
      <w:bodyDiv w:val="1"/>
      <w:marLeft w:val="0"/>
      <w:marRight w:val="0"/>
      <w:marTop w:val="0"/>
      <w:marBottom w:val="0"/>
      <w:divBdr>
        <w:top w:val="none" w:sz="0" w:space="0" w:color="auto"/>
        <w:left w:val="none" w:sz="0" w:space="0" w:color="auto"/>
        <w:bottom w:val="none" w:sz="0" w:space="0" w:color="auto"/>
        <w:right w:val="none" w:sz="0" w:space="0" w:color="auto"/>
      </w:divBdr>
    </w:div>
    <w:div w:id="971179886">
      <w:bodyDiv w:val="1"/>
      <w:marLeft w:val="0"/>
      <w:marRight w:val="0"/>
      <w:marTop w:val="0"/>
      <w:marBottom w:val="0"/>
      <w:divBdr>
        <w:top w:val="none" w:sz="0" w:space="0" w:color="auto"/>
        <w:left w:val="none" w:sz="0" w:space="0" w:color="auto"/>
        <w:bottom w:val="none" w:sz="0" w:space="0" w:color="auto"/>
        <w:right w:val="none" w:sz="0" w:space="0" w:color="auto"/>
      </w:divBdr>
    </w:div>
    <w:div w:id="971401035">
      <w:bodyDiv w:val="1"/>
      <w:marLeft w:val="0"/>
      <w:marRight w:val="0"/>
      <w:marTop w:val="0"/>
      <w:marBottom w:val="0"/>
      <w:divBdr>
        <w:top w:val="none" w:sz="0" w:space="0" w:color="auto"/>
        <w:left w:val="none" w:sz="0" w:space="0" w:color="auto"/>
        <w:bottom w:val="none" w:sz="0" w:space="0" w:color="auto"/>
        <w:right w:val="none" w:sz="0" w:space="0" w:color="auto"/>
      </w:divBdr>
    </w:div>
    <w:div w:id="990671417">
      <w:bodyDiv w:val="1"/>
      <w:marLeft w:val="0"/>
      <w:marRight w:val="0"/>
      <w:marTop w:val="0"/>
      <w:marBottom w:val="0"/>
      <w:divBdr>
        <w:top w:val="none" w:sz="0" w:space="0" w:color="auto"/>
        <w:left w:val="none" w:sz="0" w:space="0" w:color="auto"/>
        <w:bottom w:val="none" w:sz="0" w:space="0" w:color="auto"/>
        <w:right w:val="none" w:sz="0" w:space="0" w:color="auto"/>
      </w:divBdr>
    </w:div>
    <w:div w:id="1005403995">
      <w:bodyDiv w:val="1"/>
      <w:marLeft w:val="0"/>
      <w:marRight w:val="0"/>
      <w:marTop w:val="0"/>
      <w:marBottom w:val="0"/>
      <w:divBdr>
        <w:top w:val="none" w:sz="0" w:space="0" w:color="auto"/>
        <w:left w:val="none" w:sz="0" w:space="0" w:color="auto"/>
        <w:bottom w:val="none" w:sz="0" w:space="0" w:color="auto"/>
        <w:right w:val="none" w:sz="0" w:space="0" w:color="auto"/>
      </w:divBdr>
    </w:div>
    <w:div w:id="1018855085">
      <w:bodyDiv w:val="1"/>
      <w:marLeft w:val="0"/>
      <w:marRight w:val="0"/>
      <w:marTop w:val="0"/>
      <w:marBottom w:val="0"/>
      <w:divBdr>
        <w:top w:val="none" w:sz="0" w:space="0" w:color="auto"/>
        <w:left w:val="none" w:sz="0" w:space="0" w:color="auto"/>
        <w:bottom w:val="none" w:sz="0" w:space="0" w:color="auto"/>
        <w:right w:val="none" w:sz="0" w:space="0" w:color="auto"/>
      </w:divBdr>
    </w:div>
    <w:div w:id="1020739570">
      <w:bodyDiv w:val="1"/>
      <w:marLeft w:val="0"/>
      <w:marRight w:val="0"/>
      <w:marTop w:val="0"/>
      <w:marBottom w:val="0"/>
      <w:divBdr>
        <w:top w:val="none" w:sz="0" w:space="0" w:color="auto"/>
        <w:left w:val="none" w:sz="0" w:space="0" w:color="auto"/>
        <w:bottom w:val="none" w:sz="0" w:space="0" w:color="auto"/>
        <w:right w:val="none" w:sz="0" w:space="0" w:color="auto"/>
      </w:divBdr>
    </w:div>
    <w:div w:id="1026172081">
      <w:bodyDiv w:val="1"/>
      <w:marLeft w:val="0"/>
      <w:marRight w:val="0"/>
      <w:marTop w:val="0"/>
      <w:marBottom w:val="0"/>
      <w:divBdr>
        <w:top w:val="none" w:sz="0" w:space="0" w:color="auto"/>
        <w:left w:val="none" w:sz="0" w:space="0" w:color="auto"/>
        <w:bottom w:val="none" w:sz="0" w:space="0" w:color="auto"/>
        <w:right w:val="none" w:sz="0" w:space="0" w:color="auto"/>
      </w:divBdr>
    </w:div>
    <w:div w:id="1045570361">
      <w:bodyDiv w:val="1"/>
      <w:marLeft w:val="0"/>
      <w:marRight w:val="0"/>
      <w:marTop w:val="0"/>
      <w:marBottom w:val="0"/>
      <w:divBdr>
        <w:top w:val="none" w:sz="0" w:space="0" w:color="auto"/>
        <w:left w:val="none" w:sz="0" w:space="0" w:color="auto"/>
        <w:bottom w:val="none" w:sz="0" w:space="0" w:color="auto"/>
        <w:right w:val="none" w:sz="0" w:space="0" w:color="auto"/>
      </w:divBdr>
    </w:div>
    <w:div w:id="1046875422">
      <w:bodyDiv w:val="1"/>
      <w:marLeft w:val="0"/>
      <w:marRight w:val="0"/>
      <w:marTop w:val="0"/>
      <w:marBottom w:val="0"/>
      <w:divBdr>
        <w:top w:val="none" w:sz="0" w:space="0" w:color="auto"/>
        <w:left w:val="none" w:sz="0" w:space="0" w:color="auto"/>
        <w:bottom w:val="none" w:sz="0" w:space="0" w:color="auto"/>
        <w:right w:val="none" w:sz="0" w:space="0" w:color="auto"/>
      </w:divBdr>
    </w:div>
    <w:div w:id="1047753745">
      <w:bodyDiv w:val="1"/>
      <w:marLeft w:val="0"/>
      <w:marRight w:val="0"/>
      <w:marTop w:val="0"/>
      <w:marBottom w:val="0"/>
      <w:divBdr>
        <w:top w:val="none" w:sz="0" w:space="0" w:color="auto"/>
        <w:left w:val="none" w:sz="0" w:space="0" w:color="auto"/>
        <w:bottom w:val="none" w:sz="0" w:space="0" w:color="auto"/>
        <w:right w:val="none" w:sz="0" w:space="0" w:color="auto"/>
      </w:divBdr>
    </w:div>
    <w:div w:id="1058478456">
      <w:bodyDiv w:val="1"/>
      <w:marLeft w:val="0"/>
      <w:marRight w:val="0"/>
      <w:marTop w:val="0"/>
      <w:marBottom w:val="0"/>
      <w:divBdr>
        <w:top w:val="none" w:sz="0" w:space="0" w:color="auto"/>
        <w:left w:val="none" w:sz="0" w:space="0" w:color="auto"/>
        <w:bottom w:val="none" w:sz="0" w:space="0" w:color="auto"/>
        <w:right w:val="none" w:sz="0" w:space="0" w:color="auto"/>
      </w:divBdr>
    </w:div>
    <w:div w:id="1071654421">
      <w:bodyDiv w:val="1"/>
      <w:marLeft w:val="0"/>
      <w:marRight w:val="0"/>
      <w:marTop w:val="0"/>
      <w:marBottom w:val="0"/>
      <w:divBdr>
        <w:top w:val="none" w:sz="0" w:space="0" w:color="auto"/>
        <w:left w:val="none" w:sz="0" w:space="0" w:color="auto"/>
        <w:bottom w:val="none" w:sz="0" w:space="0" w:color="auto"/>
        <w:right w:val="none" w:sz="0" w:space="0" w:color="auto"/>
      </w:divBdr>
    </w:div>
    <w:div w:id="1072310166">
      <w:bodyDiv w:val="1"/>
      <w:marLeft w:val="0"/>
      <w:marRight w:val="0"/>
      <w:marTop w:val="0"/>
      <w:marBottom w:val="0"/>
      <w:divBdr>
        <w:top w:val="none" w:sz="0" w:space="0" w:color="auto"/>
        <w:left w:val="none" w:sz="0" w:space="0" w:color="auto"/>
        <w:bottom w:val="none" w:sz="0" w:space="0" w:color="auto"/>
        <w:right w:val="none" w:sz="0" w:space="0" w:color="auto"/>
      </w:divBdr>
    </w:div>
    <w:div w:id="1112289583">
      <w:bodyDiv w:val="1"/>
      <w:marLeft w:val="0"/>
      <w:marRight w:val="0"/>
      <w:marTop w:val="0"/>
      <w:marBottom w:val="0"/>
      <w:divBdr>
        <w:top w:val="none" w:sz="0" w:space="0" w:color="auto"/>
        <w:left w:val="none" w:sz="0" w:space="0" w:color="auto"/>
        <w:bottom w:val="none" w:sz="0" w:space="0" w:color="auto"/>
        <w:right w:val="none" w:sz="0" w:space="0" w:color="auto"/>
      </w:divBdr>
    </w:div>
    <w:div w:id="1121847383">
      <w:bodyDiv w:val="1"/>
      <w:marLeft w:val="0"/>
      <w:marRight w:val="0"/>
      <w:marTop w:val="0"/>
      <w:marBottom w:val="0"/>
      <w:divBdr>
        <w:top w:val="none" w:sz="0" w:space="0" w:color="auto"/>
        <w:left w:val="none" w:sz="0" w:space="0" w:color="auto"/>
        <w:bottom w:val="none" w:sz="0" w:space="0" w:color="auto"/>
        <w:right w:val="none" w:sz="0" w:space="0" w:color="auto"/>
      </w:divBdr>
    </w:div>
    <w:div w:id="1132478186">
      <w:bodyDiv w:val="1"/>
      <w:marLeft w:val="0"/>
      <w:marRight w:val="0"/>
      <w:marTop w:val="0"/>
      <w:marBottom w:val="0"/>
      <w:divBdr>
        <w:top w:val="none" w:sz="0" w:space="0" w:color="auto"/>
        <w:left w:val="none" w:sz="0" w:space="0" w:color="auto"/>
        <w:bottom w:val="none" w:sz="0" w:space="0" w:color="auto"/>
        <w:right w:val="none" w:sz="0" w:space="0" w:color="auto"/>
      </w:divBdr>
    </w:div>
    <w:div w:id="1143501896">
      <w:bodyDiv w:val="1"/>
      <w:marLeft w:val="0"/>
      <w:marRight w:val="0"/>
      <w:marTop w:val="0"/>
      <w:marBottom w:val="0"/>
      <w:divBdr>
        <w:top w:val="none" w:sz="0" w:space="0" w:color="auto"/>
        <w:left w:val="none" w:sz="0" w:space="0" w:color="auto"/>
        <w:bottom w:val="none" w:sz="0" w:space="0" w:color="auto"/>
        <w:right w:val="none" w:sz="0" w:space="0" w:color="auto"/>
      </w:divBdr>
    </w:div>
    <w:div w:id="1147240305">
      <w:bodyDiv w:val="1"/>
      <w:marLeft w:val="0"/>
      <w:marRight w:val="0"/>
      <w:marTop w:val="0"/>
      <w:marBottom w:val="0"/>
      <w:divBdr>
        <w:top w:val="none" w:sz="0" w:space="0" w:color="auto"/>
        <w:left w:val="none" w:sz="0" w:space="0" w:color="auto"/>
        <w:bottom w:val="none" w:sz="0" w:space="0" w:color="auto"/>
        <w:right w:val="none" w:sz="0" w:space="0" w:color="auto"/>
      </w:divBdr>
    </w:div>
    <w:div w:id="1161193900">
      <w:bodyDiv w:val="1"/>
      <w:marLeft w:val="0"/>
      <w:marRight w:val="0"/>
      <w:marTop w:val="0"/>
      <w:marBottom w:val="0"/>
      <w:divBdr>
        <w:top w:val="none" w:sz="0" w:space="0" w:color="auto"/>
        <w:left w:val="none" w:sz="0" w:space="0" w:color="auto"/>
        <w:bottom w:val="none" w:sz="0" w:space="0" w:color="auto"/>
        <w:right w:val="none" w:sz="0" w:space="0" w:color="auto"/>
      </w:divBdr>
    </w:div>
    <w:div w:id="1163010726">
      <w:bodyDiv w:val="1"/>
      <w:marLeft w:val="0"/>
      <w:marRight w:val="0"/>
      <w:marTop w:val="0"/>
      <w:marBottom w:val="0"/>
      <w:divBdr>
        <w:top w:val="none" w:sz="0" w:space="0" w:color="auto"/>
        <w:left w:val="none" w:sz="0" w:space="0" w:color="auto"/>
        <w:bottom w:val="none" w:sz="0" w:space="0" w:color="auto"/>
        <w:right w:val="none" w:sz="0" w:space="0" w:color="auto"/>
      </w:divBdr>
    </w:div>
    <w:div w:id="1167280439">
      <w:bodyDiv w:val="1"/>
      <w:marLeft w:val="0"/>
      <w:marRight w:val="0"/>
      <w:marTop w:val="0"/>
      <w:marBottom w:val="0"/>
      <w:divBdr>
        <w:top w:val="none" w:sz="0" w:space="0" w:color="auto"/>
        <w:left w:val="none" w:sz="0" w:space="0" w:color="auto"/>
        <w:bottom w:val="none" w:sz="0" w:space="0" w:color="auto"/>
        <w:right w:val="none" w:sz="0" w:space="0" w:color="auto"/>
      </w:divBdr>
    </w:div>
    <w:div w:id="1171601499">
      <w:bodyDiv w:val="1"/>
      <w:marLeft w:val="0"/>
      <w:marRight w:val="0"/>
      <w:marTop w:val="0"/>
      <w:marBottom w:val="0"/>
      <w:divBdr>
        <w:top w:val="none" w:sz="0" w:space="0" w:color="auto"/>
        <w:left w:val="none" w:sz="0" w:space="0" w:color="auto"/>
        <w:bottom w:val="none" w:sz="0" w:space="0" w:color="auto"/>
        <w:right w:val="none" w:sz="0" w:space="0" w:color="auto"/>
      </w:divBdr>
    </w:div>
    <w:div w:id="1199776568">
      <w:bodyDiv w:val="1"/>
      <w:marLeft w:val="0"/>
      <w:marRight w:val="0"/>
      <w:marTop w:val="0"/>
      <w:marBottom w:val="0"/>
      <w:divBdr>
        <w:top w:val="none" w:sz="0" w:space="0" w:color="auto"/>
        <w:left w:val="none" w:sz="0" w:space="0" w:color="auto"/>
        <w:bottom w:val="none" w:sz="0" w:space="0" w:color="auto"/>
        <w:right w:val="none" w:sz="0" w:space="0" w:color="auto"/>
      </w:divBdr>
      <w:divsChild>
        <w:div w:id="189728700">
          <w:marLeft w:val="0"/>
          <w:marRight w:val="0"/>
          <w:marTop w:val="0"/>
          <w:marBottom w:val="0"/>
          <w:divBdr>
            <w:top w:val="none" w:sz="0" w:space="0" w:color="auto"/>
            <w:left w:val="none" w:sz="0" w:space="0" w:color="auto"/>
            <w:bottom w:val="none" w:sz="0" w:space="0" w:color="auto"/>
            <w:right w:val="none" w:sz="0" w:space="0" w:color="auto"/>
          </w:divBdr>
        </w:div>
      </w:divsChild>
    </w:div>
    <w:div w:id="1237977964">
      <w:bodyDiv w:val="1"/>
      <w:marLeft w:val="0"/>
      <w:marRight w:val="0"/>
      <w:marTop w:val="0"/>
      <w:marBottom w:val="0"/>
      <w:divBdr>
        <w:top w:val="none" w:sz="0" w:space="0" w:color="auto"/>
        <w:left w:val="none" w:sz="0" w:space="0" w:color="auto"/>
        <w:bottom w:val="none" w:sz="0" w:space="0" w:color="auto"/>
        <w:right w:val="none" w:sz="0" w:space="0" w:color="auto"/>
      </w:divBdr>
    </w:div>
    <w:div w:id="1247762871">
      <w:bodyDiv w:val="1"/>
      <w:marLeft w:val="0"/>
      <w:marRight w:val="0"/>
      <w:marTop w:val="0"/>
      <w:marBottom w:val="0"/>
      <w:divBdr>
        <w:top w:val="none" w:sz="0" w:space="0" w:color="auto"/>
        <w:left w:val="none" w:sz="0" w:space="0" w:color="auto"/>
        <w:bottom w:val="none" w:sz="0" w:space="0" w:color="auto"/>
        <w:right w:val="none" w:sz="0" w:space="0" w:color="auto"/>
      </w:divBdr>
    </w:div>
    <w:div w:id="1252852966">
      <w:bodyDiv w:val="1"/>
      <w:marLeft w:val="0"/>
      <w:marRight w:val="0"/>
      <w:marTop w:val="0"/>
      <w:marBottom w:val="0"/>
      <w:divBdr>
        <w:top w:val="none" w:sz="0" w:space="0" w:color="auto"/>
        <w:left w:val="none" w:sz="0" w:space="0" w:color="auto"/>
        <w:bottom w:val="none" w:sz="0" w:space="0" w:color="auto"/>
        <w:right w:val="none" w:sz="0" w:space="0" w:color="auto"/>
      </w:divBdr>
    </w:div>
    <w:div w:id="1267276256">
      <w:bodyDiv w:val="1"/>
      <w:marLeft w:val="0"/>
      <w:marRight w:val="0"/>
      <w:marTop w:val="0"/>
      <w:marBottom w:val="0"/>
      <w:divBdr>
        <w:top w:val="none" w:sz="0" w:space="0" w:color="auto"/>
        <w:left w:val="none" w:sz="0" w:space="0" w:color="auto"/>
        <w:bottom w:val="none" w:sz="0" w:space="0" w:color="auto"/>
        <w:right w:val="none" w:sz="0" w:space="0" w:color="auto"/>
      </w:divBdr>
    </w:div>
    <w:div w:id="1279995898">
      <w:bodyDiv w:val="1"/>
      <w:marLeft w:val="0"/>
      <w:marRight w:val="0"/>
      <w:marTop w:val="0"/>
      <w:marBottom w:val="0"/>
      <w:divBdr>
        <w:top w:val="none" w:sz="0" w:space="0" w:color="auto"/>
        <w:left w:val="none" w:sz="0" w:space="0" w:color="auto"/>
        <w:bottom w:val="none" w:sz="0" w:space="0" w:color="auto"/>
        <w:right w:val="none" w:sz="0" w:space="0" w:color="auto"/>
      </w:divBdr>
    </w:div>
    <w:div w:id="1285623820">
      <w:bodyDiv w:val="1"/>
      <w:marLeft w:val="0"/>
      <w:marRight w:val="0"/>
      <w:marTop w:val="0"/>
      <w:marBottom w:val="0"/>
      <w:divBdr>
        <w:top w:val="none" w:sz="0" w:space="0" w:color="auto"/>
        <w:left w:val="none" w:sz="0" w:space="0" w:color="auto"/>
        <w:bottom w:val="none" w:sz="0" w:space="0" w:color="auto"/>
        <w:right w:val="none" w:sz="0" w:space="0" w:color="auto"/>
      </w:divBdr>
    </w:div>
    <w:div w:id="1313756374">
      <w:bodyDiv w:val="1"/>
      <w:marLeft w:val="0"/>
      <w:marRight w:val="0"/>
      <w:marTop w:val="0"/>
      <w:marBottom w:val="0"/>
      <w:divBdr>
        <w:top w:val="none" w:sz="0" w:space="0" w:color="auto"/>
        <w:left w:val="none" w:sz="0" w:space="0" w:color="auto"/>
        <w:bottom w:val="none" w:sz="0" w:space="0" w:color="auto"/>
        <w:right w:val="none" w:sz="0" w:space="0" w:color="auto"/>
      </w:divBdr>
    </w:div>
    <w:div w:id="1314064295">
      <w:bodyDiv w:val="1"/>
      <w:marLeft w:val="0"/>
      <w:marRight w:val="0"/>
      <w:marTop w:val="0"/>
      <w:marBottom w:val="0"/>
      <w:divBdr>
        <w:top w:val="none" w:sz="0" w:space="0" w:color="auto"/>
        <w:left w:val="none" w:sz="0" w:space="0" w:color="auto"/>
        <w:bottom w:val="none" w:sz="0" w:space="0" w:color="auto"/>
        <w:right w:val="none" w:sz="0" w:space="0" w:color="auto"/>
      </w:divBdr>
    </w:div>
    <w:div w:id="1314480309">
      <w:bodyDiv w:val="1"/>
      <w:marLeft w:val="0"/>
      <w:marRight w:val="0"/>
      <w:marTop w:val="0"/>
      <w:marBottom w:val="0"/>
      <w:divBdr>
        <w:top w:val="none" w:sz="0" w:space="0" w:color="auto"/>
        <w:left w:val="none" w:sz="0" w:space="0" w:color="auto"/>
        <w:bottom w:val="none" w:sz="0" w:space="0" w:color="auto"/>
        <w:right w:val="none" w:sz="0" w:space="0" w:color="auto"/>
      </w:divBdr>
    </w:div>
    <w:div w:id="1322390175">
      <w:bodyDiv w:val="1"/>
      <w:marLeft w:val="0"/>
      <w:marRight w:val="0"/>
      <w:marTop w:val="0"/>
      <w:marBottom w:val="0"/>
      <w:divBdr>
        <w:top w:val="none" w:sz="0" w:space="0" w:color="auto"/>
        <w:left w:val="none" w:sz="0" w:space="0" w:color="auto"/>
        <w:bottom w:val="none" w:sz="0" w:space="0" w:color="auto"/>
        <w:right w:val="none" w:sz="0" w:space="0" w:color="auto"/>
      </w:divBdr>
    </w:div>
    <w:div w:id="1323581439">
      <w:bodyDiv w:val="1"/>
      <w:marLeft w:val="0"/>
      <w:marRight w:val="0"/>
      <w:marTop w:val="0"/>
      <w:marBottom w:val="0"/>
      <w:divBdr>
        <w:top w:val="none" w:sz="0" w:space="0" w:color="auto"/>
        <w:left w:val="none" w:sz="0" w:space="0" w:color="auto"/>
        <w:bottom w:val="none" w:sz="0" w:space="0" w:color="auto"/>
        <w:right w:val="none" w:sz="0" w:space="0" w:color="auto"/>
      </w:divBdr>
    </w:div>
    <w:div w:id="1324697239">
      <w:bodyDiv w:val="1"/>
      <w:marLeft w:val="0"/>
      <w:marRight w:val="0"/>
      <w:marTop w:val="0"/>
      <w:marBottom w:val="0"/>
      <w:divBdr>
        <w:top w:val="none" w:sz="0" w:space="0" w:color="auto"/>
        <w:left w:val="none" w:sz="0" w:space="0" w:color="auto"/>
        <w:bottom w:val="none" w:sz="0" w:space="0" w:color="auto"/>
        <w:right w:val="none" w:sz="0" w:space="0" w:color="auto"/>
      </w:divBdr>
    </w:div>
    <w:div w:id="1346178201">
      <w:bodyDiv w:val="1"/>
      <w:marLeft w:val="0"/>
      <w:marRight w:val="0"/>
      <w:marTop w:val="0"/>
      <w:marBottom w:val="0"/>
      <w:divBdr>
        <w:top w:val="none" w:sz="0" w:space="0" w:color="auto"/>
        <w:left w:val="none" w:sz="0" w:space="0" w:color="auto"/>
        <w:bottom w:val="none" w:sz="0" w:space="0" w:color="auto"/>
        <w:right w:val="none" w:sz="0" w:space="0" w:color="auto"/>
      </w:divBdr>
    </w:div>
    <w:div w:id="1354842590">
      <w:bodyDiv w:val="1"/>
      <w:marLeft w:val="0"/>
      <w:marRight w:val="0"/>
      <w:marTop w:val="0"/>
      <w:marBottom w:val="0"/>
      <w:divBdr>
        <w:top w:val="none" w:sz="0" w:space="0" w:color="auto"/>
        <w:left w:val="none" w:sz="0" w:space="0" w:color="auto"/>
        <w:bottom w:val="none" w:sz="0" w:space="0" w:color="auto"/>
        <w:right w:val="none" w:sz="0" w:space="0" w:color="auto"/>
      </w:divBdr>
    </w:div>
    <w:div w:id="1415319911">
      <w:bodyDiv w:val="1"/>
      <w:marLeft w:val="0"/>
      <w:marRight w:val="0"/>
      <w:marTop w:val="0"/>
      <w:marBottom w:val="0"/>
      <w:divBdr>
        <w:top w:val="none" w:sz="0" w:space="0" w:color="auto"/>
        <w:left w:val="none" w:sz="0" w:space="0" w:color="auto"/>
        <w:bottom w:val="none" w:sz="0" w:space="0" w:color="auto"/>
        <w:right w:val="none" w:sz="0" w:space="0" w:color="auto"/>
      </w:divBdr>
    </w:div>
    <w:div w:id="1416168593">
      <w:bodyDiv w:val="1"/>
      <w:marLeft w:val="0"/>
      <w:marRight w:val="0"/>
      <w:marTop w:val="0"/>
      <w:marBottom w:val="0"/>
      <w:divBdr>
        <w:top w:val="none" w:sz="0" w:space="0" w:color="auto"/>
        <w:left w:val="none" w:sz="0" w:space="0" w:color="auto"/>
        <w:bottom w:val="none" w:sz="0" w:space="0" w:color="auto"/>
        <w:right w:val="none" w:sz="0" w:space="0" w:color="auto"/>
      </w:divBdr>
    </w:div>
    <w:div w:id="1430157224">
      <w:bodyDiv w:val="1"/>
      <w:marLeft w:val="0"/>
      <w:marRight w:val="0"/>
      <w:marTop w:val="0"/>
      <w:marBottom w:val="0"/>
      <w:divBdr>
        <w:top w:val="none" w:sz="0" w:space="0" w:color="auto"/>
        <w:left w:val="none" w:sz="0" w:space="0" w:color="auto"/>
        <w:bottom w:val="none" w:sz="0" w:space="0" w:color="auto"/>
        <w:right w:val="none" w:sz="0" w:space="0" w:color="auto"/>
      </w:divBdr>
    </w:div>
    <w:div w:id="1449738827">
      <w:bodyDiv w:val="1"/>
      <w:marLeft w:val="0"/>
      <w:marRight w:val="0"/>
      <w:marTop w:val="0"/>
      <w:marBottom w:val="0"/>
      <w:divBdr>
        <w:top w:val="none" w:sz="0" w:space="0" w:color="auto"/>
        <w:left w:val="none" w:sz="0" w:space="0" w:color="auto"/>
        <w:bottom w:val="none" w:sz="0" w:space="0" w:color="auto"/>
        <w:right w:val="none" w:sz="0" w:space="0" w:color="auto"/>
      </w:divBdr>
    </w:div>
    <w:div w:id="1451436395">
      <w:bodyDiv w:val="1"/>
      <w:marLeft w:val="0"/>
      <w:marRight w:val="0"/>
      <w:marTop w:val="0"/>
      <w:marBottom w:val="0"/>
      <w:divBdr>
        <w:top w:val="none" w:sz="0" w:space="0" w:color="auto"/>
        <w:left w:val="none" w:sz="0" w:space="0" w:color="auto"/>
        <w:bottom w:val="none" w:sz="0" w:space="0" w:color="auto"/>
        <w:right w:val="none" w:sz="0" w:space="0" w:color="auto"/>
      </w:divBdr>
      <w:divsChild>
        <w:div w:id="104467861">
          <w:marLeft w:val="0"/>
          <w:marRight w:val="0"/>
          <w:marTop w:val="0"/>
          <w:marBottom w:val="0"/>
          <w:divBdr>
            <w:top w:val="none" w:sz="0" w:space="0" w:color="auto"/>
            <w:left w:val="none" w:sz="0" w:space="0" w:color="auto"/>
            <w:bottom w:val="none" w:sz="0" w:space="0" w:color="auto"/>
            <w:right w:val="none" w:sz="0" w:space="0" w:color="auto"/>
          </w:divBdr>
          <w:divsChild>
            <w:div w:id="83570438">
              <w:marLeft w:val="0"/>
              <w:marRight w:val="0"/>
              <w:marTop w:val="0"/>
              <w:marBottom w:val="0"/>
              <w:divBdr>
                <w:top w:val="none" w:sz="0" w:space="0" w:color="auto"/>
                <w:left w:val="none" w:sz="0" w:space="0" w:color="auto"/>
                <w:bottom w:val="none" w:sz="0" w:space="0" w:color="auto"/>
                <w:right w:val="none" w:sz="0" w:space="0" w:color="auto"/>
              </w:divBdr>
            </w:div>
            <w:div w:id="1138720529">
              <w:marLeft w:val="0"/>
              <w:marRight w:val="0"/>
              <w:marTop w:val="0"/>
              <w:marBottom w:val="0"/>
              <w:divBdr>
                <w:top w:val="none" w:sz="0" w:space="0" w:color="auto"/>
                <w:left w:val="none" w:sz="0" w:space="0" w:color="auto"/>
                <w:bottom w:val="none" w:sz="0" w:space="0" w:color="auto"/>
                <w:right w:val="none" w:sz="0" w:space="0" w:color="auto"/>
              </w:divBdr>
            </w:div>
            <w:div w:id="1290893312">
              <w:marLeft w:val="0"/>
              <w:marRight w:val="0"/>
              <w:marTop w:val="0"/>
              <w:marBottom w:val="0"/>
              <w:divBdr>
                <w:top w:val="none" w:sz="0" w:space="0" w:color="auto"/>
                <w:left w:val="none" w:sz="0" w:space="0" w:color="auto"/>
                <w:bottom w:val="none" w:sz="0" w:space="0" w:color="auto"/>
                <w:right w:val="none" w:sz="0" w:space="0" w:color="auto"/>
              </w:divBdr>
            </w:div>
            <w:div w:id="1613825556">
              <w:marLeft w:val="0"/>
              <w:marRight w:val="0"/>
              <w:marTop w:val="0"/>
              <w:marBottom w:val="0"/>
              <w:divBdr>
                <w:top w:val="none" w:sz="0" w:space="0" w:color="auto"/>
                <w:left w:val="none" w:sz="0" w:space="0" w:color="auto"/>
                <w:bottom w:val="none" w:sz="0" w:space="0" w:color="auto"/>
                <w:right w:val="none" w:sz="0" w:space="0" w:color="auto"/>
              </w:divBdr>
            </w:div>
          </w:divsChild>
        </w:div>
        <w:div w:id="128591846">
          <w:marLeft w:val="0"/>
          <w:marRight w:val="0"/>
          <w:marTop w:val="0"/>
          <w:marBottom w:val="0"/>
          <w:divBdr>
            <w:top w:val="none" w:sz="0" w:space="0" w:color="auto"/>
            <w:left w:val="none" w:sz="0" w:space="0" w:color="auto"/>
            <w:bottom w:val="none" w:sz="0" w:space="0" w:color="auto"/>
            <w:right w:val="none" w:sz="0" w:space="0" w:color="auto"/>
          </w:divBdr>
          <w:divsChild>
            <w:div w:id="1284578977">
              <w:marLeft w:val="0"/>
              <w:marRight w:val="0"/>
              <w:marTop w:val="0"/>
              <w:marBottom w:val="0"/>
              <w:divBdr>
                <w:top w:val="none" w:sz="0" w:space="0" w:color="auto"/>
                <w:left w:val="none" w:sz="0" w:space="0" w:color="auto"/>
                <w:bottom w:val="none" w:sz="0" w:space="0" w:color="auto"/>
                <w:right w:val="none" w:sz="0" w:space="0" w:color="auto"/>
              </w:divBdr>
            </w:div>
            <w:div w:id="1724870818">
              <w:marLeft w:val="0"/>
              <w:marRight w:val="0"/>
              <w:marTop w:val="0"/>
              <w:marBottom w:val="0"/>
              <w:divBdr>
                <w:top w:val="none" w:sz="0" w:space="0" w:color="auto"/>
                <w:left w:val="none" w:sz="0" w:space="0" w:color="auto"/>
                <w:bottom w:val="none" w:sz="0" w:space="0" w:color="auto"/>
                <w:right w:val="none" w:sz="0" w:space="0" w:color="auto"/>
              </w:divBdr>
            </w:div>
          </w:divsChild>
        </w:div>
        <w:div w:id="1239247978">
          <w:marLeft w:val="0"/>
          <w:marRight w:val="0"/>
          <w:marTop w:val="0"/>
          <w:marBottom w:val="0"/>
          <w:divBdr>
            <w:top w:val="none" w:sz="0" w:space="0" w:color="auto"/>
            <w:left w:val="none" w:sz="0" w:space="0" w:color="auto"/>
            <w:bottom w:val="none" w:sz="0" w:space="0" w:color="auto"/>
            <w:right w:val="none" w:sz="0" w:space="0" w:color="auto"/>
          </w:divBdr>
          <w:divsChild>
            <w:div w:id="38627831">
              <w:marLeft w:val="0"/>
              <w:marRight w:val="0"/>
              <w:marTop w:val="0"/>
              <w:marBottom w:val="0"/>
              <w:divBdr>
                <w:top w:val="none" w:sz="0" w:space="0" w:color="auto"/>
                <w:left w:val="none" w:sz="0" w:space="0" w:color="auto"/>
                <w:bottom w:val="none" w:sz="0" w:space="0" w:color="auto"/>
                <w:right w:val="none" w:sz="0" w:space="0" w:color="auto"/>
              </w:divBdr>
            </w:div>
            <w:div w:id="310643536">
              <w:marLeft w:val="0"/>
              <w:marRight w:val="0"/>
              <w:marTop w:val="0"/>
              <w:marBottom w:val="0"/>
              <w:divBdr>
                <w:top w:val="none" w:sz="0" w:space="0" w:color="auto"/>
                <w:left w:val="none" w:sz="0" w:space="0" w:color="auto"/>
                <w:bottom w:val="none" w:sz="0" w:space="0" w:color="auto"/>
                <w:right w:val="none" w:sz="0" w:space="0" w:color="auto"/>
              </w:divBdr>
            </w:div>
            <w:div w:id="792480176">
              <w:marLeft w:val="0"/>
              <w:marRight w:val="0"/>
              <w:marTop w:val="0"/>
              <w:marBottom w:val="0"/>
              <w:divBdr>
                <w:top w:val="none" w:sz="0" w:space="0" w:color="auto"/>
                <w:left w:val="none" w:sz="0" w:space="0" w:color="auto"/>
                <w:bottom w:val="none" w:sz="0" w:space="0" w:color="auto"/>
                <w:right w:val="none" w:sz="0" w:space="0" w:color="auto"/>
              </w:divBdr>
            </w:div>
            <w:div w:id="1933733526">
              <w:marLeft w:val="0"/>
              <w:marRight w:val="0"/>
              <w:marTop w:val="0"/>
              <w:marBottom w:val="0"/>
              <w:divBdr>
                <w:top w:val="none" w:sz="0" w:space="0" w:color="auto"/>
                <w:left w:val="none" w:sz="0" w:space="0" w:color="auto"/>
                <w:bottom w:val="none" w:sz="0" w:space="0" w:color="auto"/>
                <w:right w:val="none" w:sz="0" w:space="0" w:color="auto"/>
              </w:divBdr>
            </w:div>
            <w:div w:id="2115588025">
              <w:marLeft w:val="0"/>
              <w:marRight w:val="0"/>
              <w:marTop w:val="0"/>
              <w:marBottom w:val="0"/>
              <w:divBdr>
                <w:top w:val="none" w:sz="0" w:space="0" w:color="auto"/>
                <w:left w:val="none" w:sz="0" w:space="0" w:color="auto"/>
                <w:bottom w:val="none" w:sz="0" w:space="0" w:color="auto"/>
                <w:right w:val="none" w:sz="0" w:space="0" w:color="auto"/>
              </w:divBdr>
            </w:div>
          </w:divsChild>
        </w:div>
        <w:div w:id="1624968809">
          <w:marLeft w:val="0"/>
          <w:marRight w:val="0"/>
          <w:marTop w:val="0"/>
          <w:marBottom w:val="0"/>
          <w:divBdr>
            <w:top w:val="none" w:sz="0" w:space="0" w:color="auto"/>
            <w:left w:val="none" w:sz="0" w:space="0" w:color="auto"/>
            <w:bottom w:val="none" w:sz="0" w:space="0" w:color="auto"/>
            <w:right w:val="none" w:sz="0" w:space="0" w:color="auto"/>
          </w:divBdr>
          <w:divsChild>
            <w:div w:id="646713267">
              <w:marLeft w:val="0"/>
              <w:marRight w:val="0"/>
              <w:marTop w:val="0"/>
              <w:marBottom w:val="0"/>
              <w:divBdr>
                <w:top w:val="none" w:sz="0" w:space="0" w:color="auto"/>
                <w:left w:val="none" w:sz="0" w:space="0" w:color="auto"/>
                <w:bottom w:val="none" w:sz="0" w:space="0" w:color="auto"/>
                <w:right w:val="none" w:sz="0" w:space="0" w:color="auto"/>
              </w:divBdr>
            </w:div>
            <w:div w:id="1101342705">
              <w:marLeft w:val="0"/>
              <w:marRight w:val="0"/>
              <w:marTop w:val="0"/>
              <w:marBottom w:val="0"/>
              <w:divBdr>
                <w:top w:val="none" w:sz="0" w:space="0" w:color="auto"/>
                <w:left w:val="none" w:sz="0" w:space="0" w:color="auto"/>
                <w:bottom w:val="none" w:sz="0" w:space="0" w:color="auto"/>
                <w:right w:val="none" w:sz="0" w:space="0" w:color="auto"/>
              </w:divBdr>
            </w:div>
            <w:div w:id="1530297327">
              <w:marLeft w:val="0"/>
              <w:marRight w:val="0"/>
              <w:marTop w:val="0"/>
              <w:marBottom w:val="0"/>
              <w:divBdr>
                <w:top w:val="none" w:sz="0" w:space="0" w:color="auto"/>
                <w:left w:val="none" w:sz="0" w:space="0" w:color="auto"/>
                <w:bottom w:val="none" w:sz="0" w:space="0" w:color="auto"/>
                <w:right w:val="none" w:sz="0" w:space="0" w:color="auto"/>
              </w:divBdr>
            </w:div>
            <w:div w:id="1745568801">
              <w:marLeft w:val="0"/>
              <w:marRight w:val="0"/>
              <w:marTop w:val="0"/>
              <w:marBottom w:val="0"/>
              <w:divBdr>
                <w:top w:val="none" w:sz="0" w:space="0" w:color="auto"/>
                <w:left w:val="none" w:sz="0" w:space="0" w:color="auto"/>
                <w:bottom w:val="none" w:sz="0" w:space="0" w:color="auto"/>
                <w:right w:val="none" w:sz="0" w:space="0" w:color="auto"/>
              </w:divBdr>
            </w:div>
          </w:divsChild>
        </w:div>
        <w:div w:id="1629623560">
          <w:marLeft w:val="0"/>
          <w:marRight w:val="0"/>
          <w:marTop w:val="0"/>
          <w:marBottom w:val="0"/>
          <w:divBdr>
            <w:top w:val="none" w:sz="0" w:space="0" w:color="auto"/>
            <w:left w:val="none" w:sz="0" w:space="0" w:color="auto"/>
            <w:bottom w:val="none" w:sz="0" w:space="0" w:color="auto"/>
            <w:right w:val="none" w:sz="0" w:space="0" w:color="auto"/>
          </w:divBdr>
          <w:divsChild>
            <w:div w:id="613680795">
              <w:marLeft w:val="0"/>
              <w:marRight w:val="0"/>
              <w:marTop w:val="0"/>
              <w:marBottom w:val="0"/>
              <w:divBdr>
                <w:top w:val="none" w:sz="0" w:space="0" w:color="auto"/>
                <w:left w:val="none" w:sz="0" w:space="0" w:color="auto"/>
                <w:bottom w:val="none" w:sz="0" w:space="0" w:color="auto"/>
                <w:right w:val="none" w:sz="0" w:space="0" w:color="auto"/>
              </w:divBdr>
            </w:div>
            <w:div w:id="163725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206948">
      <w:bodyDiv w:val="1"/>
      <w:marLeft w:val="0"/>
      <w:marRight w:val="0"/>
      <w:marTop w:val="0"/>
      <w:marBottom w:val="0"/>
      <w:divBdr>
        <w:top w:val="none" w:sz="0" w:space="0" w:color="auto"/>
        <w:left w:val="none" w:sz="0" w:space="0" w:color="auto"/>
        <w:bottom w:val="none" w:sz="0" w:space="0" w:color="auto"/>
        <w:right w:val="none" w:sz="0" w:space="0" w:color="auto"/>
      </w:divBdr>
      <w:divsChild>
        <w:div w:id="612593971">
          <w:marLeft w:val="0"/>
          <w:marRight w:val="0"/>
          <w:marTop w:val="0"/>
          <w:marBottom w:val="0"/>
          <w:divBdr>
            <w:top w:val="none" w:sz="0" w:space="0" w:color="auto"/>
            <w:left w:val="none" w:sz="0" w:space="0" w:color="auto"/>
            <w:bottom w:val="none" w:sz="0" w:space="0" w:color="auto"/>
            <w:right w:val="none" w:sz="0" w:space="0" w:color="auto"/>
          </w:divBdr>
        </w:div>
        <w:div w:id="1602101269">
          <w:marLeft w:val="0"/>
          <w:marRight w:val="0"/>
          <w:marTop w:val="0"/>
          <w:marBottom w:val="0"/>
          <w:divBdr>
            <w:top w:val="none" w:sz="0" w:space="0" w:color="auto"/>
            <w:left w:val="none" w:sz="0" w:space="0" w:color="auto"/>
            <w:bottom w:val="none" w:sz="0" w:space="0" w:color="auto"/>
            <w:right w:val="none" w:sz="0" w:space="0" w:color="auto"/>
          </w:divBdr>
        </w:div>
      </w:divsChild>
    </w:div>
    <w:div w:id="1492333039">
      <w:bodyDiv w:val="1"/>
      <w:marLeft w:val="0"/>
      <w:marRight w:val="0"/>
      <w:marTop w:val="0"/>
      <w:marBottom w:val="0"/>
      <w:divBdr>
        <w:top w:val="none" w:sz="0" w:space="0" w:color="auto"/>
        <w:left w:val="none" w:sz="0" w:space="0" w:color="auto"/>
        <w:bottom w:val="none" w:sz="0" w:space="0" w:color="auto"/>
        <w:right w:val="none" w:sz="0" w:space="0" w:color="auto"/>
      </w:divBdr>
    </w:div>
    <w:div w:id="1495492049">
      <w:bodyDiv w:val="1"/>
      <w:marLeft w:val="0"/>
      <w:marRight w:val="0"/>
      <w:marTop w:val="0"/>
      <w:marBottom w:val="0"/>
      <w:divBdr>
        <w:top w:val="none" w:sz="0" w:space="0" w:color="auto"/>
        <w:left w:val="none" w:sz="0" w:space="0" w:color="auto"/>
        <w:bottom w:val="none" w:sz="0" w:space="0" w:color="auto"/>
        <w:right w:val="none" w:sz="0" w:space="0" w:color="auto"/>
      </w:divBdr>
    </w:div>
    <w:div w:id="1497184785">
      <w:bodyDiv w:val="1"/>
      <w:marLeft w:val="0"/>
      <w:marRight w:val="0"/>
      <w:marTop w:val="0"/>
      <w:marBottom w:val="0"/>
      <w:divBdr>
        <w:top w:val="none" w:sz="0" w:space="0" w:color="auto"/>
        <w:left w:val="none" w:sz="0" w:space="0" w:color="auto"/>
        <w:bottom w:val="none" w:sz="0" w:space="0" w:color="auto"/>
        <w:right w:val="none" w:sz="0" w:space="0" w:color="auto"/>
      </w:divBdr>
    </w:div>
    <w:div w:id="1504199313">
      <w:bodyDiv w:val="1"/>
      <w:marLeft w:val="0"/>
      <w:marRight w:val="0"/>
      <w:marTop w:val="0"/>
      <w:marBottom w:val="0"/>
      <w:divBdr>
        <w:top w:val="none" w:sz="0" w:space="0" w:color="auto"/>
        <w:left w:val="none" w:sz="0" w:space="0" w:color="auto"/>
        <w:bottom w:val="none" w:sz="0" w:space="0" w:color="auto"/>
        <w:right w:val="none" w:sz="0" w:space="0" w:color="auto"/>
      </w:divBdr>
    </w:div>
    <w:div w:id="1507743397">
      <w:bodyDiv w:val="1"/>
      <w:marLeft w:val="0"/>
      <w:marRight w:val="0"/>
      <w:marTop w:val="0"/>
      <w:marBottom w:val="0"/>
      <w:divBdr>
        <w:top w:val="none" w:sz="0" w:space="0" w:color="auto"/>
        <w:left w:val="none" w:sz="0" w:space="0" w:color="auto"/>
        <w:bottom w:val="none" w:sz="0" w:space="0" w:color="auto"/>
        <w:right w:val="none" w:sz="0" w:space="0" w:color="auto"/>
      </w:divBdr>
    </w:div>
    <w:div w:id="1520972222">
      <w:bodyDiv w:val="1"/>
      <w:marLeft w:val="0"/>
      <w:marRight w:val="0"/>
      <w:marTop w:val="0"/>
      <w:marBottom w:val="0"/>
      <w:divBdr>
        <w:top w:val="none" w:sz="0" w:space="0" w:color="auto"/>
        <w:left w:val="none" w:sz="0" w:space="0" w:color="auto"/>
        <w:bottom w:val="none" w:sz="0" w:space="0" w:color="auto"/>
        <w:right w:val="none" w:sz="0" w:space="0" w:color="auto"/>
      </w:divBdr>
    </w:div>
    <w:div w:id="1531064346">
      <w:bodyDiv w:val="1"/>
      <w:marLeft w:val="0"/>
      <w:marRight w:val="0"/>
      <w:marTop w:val="0"/>
      <w:marBottom w:val="0"/>
      <w:divBdr>
        <w:top w:val="none" w:sz="0" w:space="0" w:color="auto"/>
        <w:left w:val="none" w:sz="0" w:space="0" w:color="auto"/>
        <w:bottom w:val="none" w:sz="0" w:space="0" w:color="auto"/>
        <w:right w:val="none" w:sz="0" w:space="0" w:color="auto"/>
      </w:divBdr>
    </w:div>
    <w:div w:id="1535844976">
      <w:bodyDiv w:val="1"/>
      <w:marLeft w:val="0"/>
      <w:marRight w:val="0"/>
      <w:marTop w:val="0"/>
      <w:marBottom w:val="0"/>
      <w:divBdr>
        <w:top w:val="none" w:sz="0" w:space="0" w:color="auto"/>
        <w:left w:val="none" w:sz="0" w:space="0" w:color="auto"/>
        <w:bottom w:val="none" w:sz="0" w:space="0" w:color="auto"/>
        <w:right w:val="none" w:sz="0" w:space="0" w:color="auto"/>
      </w:divBdr>
    </w:div>
    <w:div w:id="1536455754">
      <w:bodyDiv w:val="1"/>
      <w:marLeft w:val="0"/>
      <w:marRight w:val="0"/>
      <w:marTop w:val="0"/>
      <w:marBottom w:val="0"/>
      <w:divBdr>
        <w:top w:val="none" w:sz="0" w:space="0" w:color="auto"/>
        <w:left w:val="none" w:sz="0" w:space="0" w:color="auto"/>
        <w:bottom w:val="none" w:sz="0" w:space="0" w:color="auto"/>
        <w:right w:val="none" w:sz="0" w:space="0" w:color="auto"/>
      </w:divBdr>
    </w:div>
    <w:div w:id="1554543307">
      <w:bodyDiv w:val="1"/>
      <w:marLeft w:val="0"/>
      <w:marRight w:val="0"/>
      <w:marTop w:val="0"/>
      <w:marBottom w:val="0"/>
      <w:divBdr>
        <w:top w:val="none" w:sz="0" w:space="0" w:color="auto"/>
        <w:left w:val="none" w:sz="0" w:space="0" w:color="auto"/>
        <w:bottom w:val="none" w:sz="0" w:space="0" w:color="auto"/>
        <w:right w:val="none" w:sz="0" w:space="0" w:color="auto"/>
      </w:divBdr>
    </w:div>
    <w:div w:id="1586723679">
      <w:bodyDiv w:val="1"/>
      <w:marLeft w:val="0"/>
      <w:marRight w:val="0"/>
      <w:marTop w:val="0"/>
      <w:marBottom w:val="0"/>
      <w:divBdr>
        <w:top w:val="none" w:sz="0" w:space="0" w:color="auto"/>
        <w:left w:val="none" w:sz="0" w:space="0" w:color="auto"/>
        <w:bottom w:val="none" w:sz="0" w:space="0" w:color="auto"/>
        <w:right w:val="none" w:sz="0" w:space="0" w:color="auto"/>
      </w:divBdr>
    </w:div>
    <w:div w:id="1588925113">
      <w:bodyDiv w:val="1"/>
      <w:marLeft w:val="0"/>
      <w:marRight w:val="0"/>
      <w:marTop w:val="0"/>
      <w:marBottom w:val="0"/>
      <w:divBdr>
        <w:top w:val="none" w:sz="0" w:space="0" w:color="auto"/>
        <w:left w:val="none" w:sz="0" w:space="0" w:color="auto"/>
        <w:bottom w:val="none" w:sz="0" w:space="0" w:color="auto"/>
        <w:right w:val="none" w:sz="0" w:space="0" w:color="auto"/>
      </w:divBdr>
    </w:div>
    <w:div w:id="1605114463">
      <w:bodyDiv w:val="1"/>
      <w:marLeft w:val="0"/>
      <w:marRight w:val="0"/>
      <w:marTop w:val="0"/>
      <w:marBottom w:val="0"/>
      <w:divBdr>
        <w:top w:val="none" w:sz="0" w:space="0" w:color="auto"/>
        <w:left w:val="none" w:sz="0" w:space="0" w:color="auto"/>
        <w:bottom w:val="none" w:sz="0" w:space="0" w:color="auto"/>
        <w:right w:val="none" w:sz="0" w:space="0" w:color="auto"/>
      </w:divBdr>
    </w:div>
    <w:div w:id="1619217562">
      <w:bodyDiv w:val="1"/>
      <w:marLeft w:val="0"/>
      <w:marRight w:val="0"/>
      <w:marTop w:val="0"/>
      <w:marBottom w:val="0"/>
      <w:divBdr>
        <w:top w:val="none" w:sz="0" w:space="0" w:color="auto"/>
        <w:left w:val="none" w:sz="0" w:space="0" w:color="auto"/>
        <w:bottom w:val="none" w:sz="0" w:space="0" w:color="auto"/>
        <w:right w:val="none" w:sz="0" w:space="0" w:color="auto"/>
      </w:divBdr>
    </w:div>
    <w:div w:id="1626040873">
      <w:bodyDiv w:val="1"/>
      <w:marLeft w:val="0"/>
      <w:marRight w:val="0"/>
      <w:marTop w:val="0"/>
      <w:marBottom w:val="0"/>
      <w:divBdr>
        <w:top w:val="none" w:sz="0" w:space="0" w:color="auto"/>
        <w:left w:val="none" w:sz="0" w:space="0" w:color="auto"/>
        <w:bottom w:val="none" w:sz="0" w:space="0" w:color="auto"/>
        <w:right w:val="none" w:sz="0" w:space="0" w:color="auto"/>
      </w:divBdr>
    </w:div>
    <w:div w:id="1630235576">
      <w:bodyDiv w:val="1"/>
      <w:marLeft w:val="0"/>
      <w:marRight w:val="0"/>
      <w:marTop w:val="0"/>
      <w:marBottom w:val="0"/>
      <w:divBdr>
        <w:top w:val="none" w:sz="0" w:space="0" w:color="auto"/>
        <w:left w:val="none" w:sz="0" w:space="0" w:color="auto"/>
        <w:bottom w:val="none" w:sz="0" w:space="0" w:color="auto"/>
        <w:right w:val="none" w:sz="0" w:space="0" w:color="auto"/>
      </w:divBdr>
    </w:div>
    <w:div w:id="1648128418">
      <w:bodyDiv w:val="1"/>
      <w:marLeft w:val="0"/>
      <w:marRight w:val="0"/>
      <w:marTop w:val="0"/>
      <w:marBottom w:val="0"/>
      <w:divBdr>
        <w:top w:val="none" w:sz="0" w:space="0" w:color="auto"/>
        <w:left w:val="none" w:sz="0" w:space="0" w:color="auto"/>
        <w:bottom w:val="none" w:sz="0" w:space="0" w:color="auto"/>
        <w:right w:val="none" w:sz="0" w:space="0" w:color="auto"/>
      </w:divBdr>
      <w:divsChild>
        <w:div w:id="1672490917">
          <w:marLeft w:val="0"/>
          <w:marRight w:val="0"/>
          <w:marTop w:val="0"/>
          <w:marBottom w:val="0"/>
          <w:divBdr>
            <w:top w:val="none" w:sz="0" w:space="0" w:color="auto"/>
            <w:left w:val="none" w:sz="0" w:space="0" w:color="auto"/>
            <w:bottom w:val="none" w:sz="0" w:space="0" w:color="auto"/>
            <w:right w:val="none" w:sz="0" w:space="0" w:color="auto"/>
          </w:divBdr>
        </w:div>
        <w:div w:id="2123836128">
          <w:marLeft w:val="0"/>
          <w:marRight w:val="0"/>
          <w:marTop w:val="0"/>
          <w:marBottom w:val="300"/>
          <w:divBdr>
            <w:top w:val="none" w:sz="0" w:space="0" w:color="auto"/>
            <w:left w:val="none" w:sz="0" w:space="0" w:color="auto"/>
            <w:bottom w:val="none" w:sz="0" w:space="0" w:color="auto"/>
            <w:right w:val="none" w:sz="0" w:space="0" w:color="auto"/>
          </w:divBdr>
        </w:div>
      </w:divsChild>
    </w:div>
    <w:div w:id="1650551905">
      <w:bodyDiv w:val="1"/>
      <w:marLeft w:val="0"/>
      <w:marRight w:val="0"/>
      <w:marTop w:val="0"/>
      <w:marBottom w:val="0"/>
      <w:divBdr>
        <w:top w:val="none" w:sz="0" w:space="0" w:color="auto"/>
        <w:left w:val="none" w:sz="0" w:space="0" w:color="auto"/>
        <w:bottom w:val="none" w:sz="0" w:space="0" w:color="auto"/>
        <w:right w:val="none" w:sz="0" w:space="0" w:color="auto"/>
      </w:divBdr>
    </w:div>
    <w:div w:id="1653868341">
      <w:bodyDiv w:val="1"/>
      <w:marLeft w:val="0"/>
      <w:marRight w:val="0"/>
      <w:marTop w:val="0"/>
      <w:marBottom w:val="0"/>
      <w:divBdr>
        <w:top w:val="none" w:sz="0" w:space="0" w:color="auto"/>
        <w:left w:val="none" w:sz="0" w:space="0" w:color="auto"/>
        <w:bottom w:val="none" w:sz="0" w:space="0" w:color="auto"/>
        <w:right w:val="none" w:sz="0" w:space="0" w:color="auto"/>
      </w:divBdr>
    </w:div>
    <w:div w:id="1655648107">
      <w:bodyDiv w:val="1"/>
      <w:marLeft w:val="0"/>
      <w:marRight w:val="0"/>
      <w:marTop w:val="0"/>
      <w:marBottom w:val="0"/>
      <w:divBdr>
        <w:top w:val="none" w:sz="0" w:space="0" w:color="auto"/>
        <w:left w:val="none" w:sz="0" w:space="0" w:color="auto"/>
        <w:bottom w:val="none" w:sz="0" w:space="0" w:color="auto"/>
        <w:right w:val="none" w:sz="0" w:space="0" w:color="auto"/>
      </w:divBdr>
    </w:div>
    <w:div w:id="1664161014">
      <w:bodyDiv w:val="1"/>
      <w:marLeft w:val="0"/>
      <w:marRight w:val="0"/>
      <w:marTop w:val="0"/>
      <w:marBottom w:val="0"/>
      <w:divBdr>
        <w:top w:val="none" w:sz="0" w:space="0" w:color="auto"/>
        <w:left w:val="none" w:sz="0" w:space="0" w:color="auto"/>
        <w:bottom w:val="none" w:sz="0" w:space="0" w:color="auto"/>
        <w:right w:val="none" w:sz="0" w:space="0" w:color="auto"/>
      </w:divBdr>
    </w:div>
    <w:div w:id="1666086741">
      <w:bodyDiv w:val="1"/>
      <w:marLeft w:val="0"/>
      <w:marRight w:val="0"/>
      <w:marTop w:val="0"/>
      <w:marBottom w:val="0"/>
      <w:divBdr>
        <w:top w:val="none" w:sz="0" w:space="0" w:color="auto"/>
        <w:left w:val="none" w:sz="0" w:space="0" w:color="auto"/>
        <w:bottom w:val="none" w:sz="0" w:space="0" w:color="auto"/>
        <w:right w:val="none" w:sz="0" w:space="0" w:color="auto"/>
      </w:divBdr>
    </w:div>
    <w:div w:id="1666739552">
      <w:bodyDiv w:val="1"/>
      <w:marLeft w:val="0"/>
      <w:marRight w:val="0"/>
      <w:marTop w:val="0"/>
      <w:marBottom w:val="0"/>
      <w:divBdr>
        <w:top w:val="none" w:sz="0" w:space="0" w:color="auto"/>
        <w:left w:val="none" w:sz="0" w:space="0" w:color="auto"/>
        <w:bottom w:val="none" w:sz="0" w:space="0" w:color="auto"/>
        <w:right w:val="none" w:sz="0" w:space="0" w:color="auto"/>
      </w:divBdr>
      <w:divsChild>
        <w:div w:id="1377704357">
          <w:marLeft w:val="0"/>
          <w:marRight w:val="0"/>
          <w:marTop w:val="0"/>
          <w:marBottom w:val="0"/>
          <w:divBdr>
            <w:top w:val="none" w:sz="0" w:space="0" w:color="auto"/>
            <w:left w:val="none" w:sz="0" w:space="0" w:color="auto"/>
            <w:bottom w:val="none" w:sz="0" w:space="0" w:color="auto"/>
            <w:right w:val="none" w:sz="0" w:space="0" w:color="auto"/>
          </w:divBdr>
          <w:divsChild>
            <w:div w:id="1074350731">
              <w:marLeft w:val="0"/>
              <w:marRight w:val="0"/>
              <w:marTop w:val="0"/>
              <w:marBottom w:val="0"/>
              <w:divBdr>
                <w:top w:val="none" w:sz="0" w:space="0" w:color="auto"/>
                <w:left w:val="none" w:sz="0" w:space="0" w:color="auto"/>
                <w:bottom w:val="none" w:sz="0" w:space="0" w:color="auto"/>
                <w:right w:val="none" w:sz="0" w:space="0" w:color="auto"/>
              </w:divBdr>
              <w:divsChild>
                <w:div w:id="462962884">
                  <w:marLeft w:val="0"/>
                  <w:marRight w:val="0"/>
                  <w:marTop w:val="0"/>
                  <w:marBottom w:val="0"/>
                  <w:divBdr>
                    <w:top w:val="none" w:sz="0" w:space="0" w:color="auto"/>
                    <w:left w:val="none" w:sz="0" w:space="0" w:color="auto"/>
                    <w:bottom w:val="none" w:sz="0" w:space="0" w:color="auto"/>
                    <w:right w:val="none" w:sz="0" w:space="0" w:color="auto"/>
                  </w:divBdr>
                  <w:divsChild>
                    <w:div w:id="1332752178">
                      <w:marLeft w:val="0"/>
                      <w:marRight w:val="0"/>
                      <w:marTop w:val="0"/>
                      <w:marBottom w:val="0"/>
                      <w:divBdr>
                        <w:top w:val="none" w:sz="0" w:space="0" w:color="auto"/>
                        <w:left w:val="none" w:sz="0" w:space="0" w:color="auto"/>
                        <w:bottom w:val="none" w:sz="0" w:space="0" w:color="auto"/>
                        <w:right w:val="none" w:sz="0" w:space="0" w:color="auto"/>
                      </w:divBdr>
                      <w:divsChild>
                        <w:div w:id="947155094">
                          <w:marLeft w:val="0"/>
                          <w:marRight w:val="0"/>
                          <w:marTop w:val="0"/>
                          <w:marBottom w:val="0"/>
                          <w:divBdr>
                            <w:top w:val="none" w:sz="0" w:space="0" w:color="auto"/>
                            <w:left w:val="none" w:sz="0" w:space="0" w:color="auto"/>
                            <w:bottom w:val="none" w:sz="0" w:space="0" w:color="auto"/>
                            <w:right w:val="none" w:sz="0" w:space="0" w:color="auto"/>
                          </w:divBdr>
                          <w:divsChild>
                            <w:div w:id="1376806624">
                              <w:marLeft w:val="0"/>
                              <w:marRight w:val="0"/>
                              <w:marTop w:val="0"/>
                              <w:marBottom w:val="0"/>
                              <w:divBdr>
                                <w:top w:val="none" w:sz="0" w:space="0" w:color="auto"/>
                                <w:left w:val="none" w:sz="0" w:space="0" w:color="auto"/>
                                <w:bottom w:val="none" w:sz="0" w:space="0" w:color="auto"/>
                                <w:right w:val="none" w:sz="0" w:space="0" w:color="auto"/>
                              </w:divBdr>
                              <w:divsChild>
                                <w:div w:id="199074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4257502">
      <w:bodyDiv w:val="1"/>
      <w:marLeft w:val="0"/>
      <w:marRight w:val="0"/>
      <w:marTop w:val="0"/>
      <w:marBottom w:val="0"/>
      <w:divBdr>
        <w:top w:val="none" w:sz="0" w:space="0" w:color="auto"/>
        <w:left w:val="none" w:sz="0" w:space="0" w:color="auto"/>
        <w:bottom w:val="none" w:sz="0" w:space="0" w:color="auto"/>
        <w:right w:val="none" w:sz="0" w:space="0" w:color="auto"/>
      </w:divBdr>
    </w:div>
    <w:div w:id="1679113623">
      <w:bodyDiv w:val="1"/>
      <w:marLeft w:val="0"/>
      <w:marRight w:val="0"/>
      <w:marTop w:val="0"/>
      <w:marBottom w:val="0"/>
      <w:divBdr>
        <w:top w:val="none" w:sz="0" w:space="0" w:color="auto"/>
        <w:left w:val="none" w:sz="0" w:space="0" w:color="auto"/>
        <w:bottom w:val="none" w:sz="0" w:space="0" w:color="auto"/>
        <w:right w:val="none" w:sz="0" w:space="0" w:color="auto"/>
      </w:divBdr>
    </w:div>
    <w:div w:id="1679963970">
      <w:bodyDiv w:val="1"/>
      <w:marLeft w:val="0"/>
      <w:marRight w:val="0"/>
      <w:marTop w:val="0"/>
      <w:marBottom w:val="0"/>
      <w:divBdr>
        <w:top w:val="none" w:sz="0" w:space="0" w:color="auto"/>
        <w:left w:val="none" w:sz="0" w:space="0" w:color="auto"/>
        <w:bottom w:val="none" w:sz="0" w:space="0" w:color="auto"/>
        <w:right w:val="none" w:sz="0" w:space="0" w:color="auto"/>
      </w:divBdr>
      <w:divsChild>
        <w:div w:id="123080144">
          <w:marLeft w:val="216"/>
          <w:marRight w:val="0"/>
          <w:marTop w:val="0"/>
          <w:marBottom w:val="0"/>
          <w:divBdr>
            <w:top w:val="none" w:sz="0" w:space="0" w:color="auto"/>
            <w:left w:val="none" w:sz="0" w:space="0" w:color="auto"/>
            <w:bottom w:val="none" w:sz="0" w:space="0" w:color="auto"/>
            <w:right w:val="none" w:sz="0" w:space="0" w:color="auto"/>
          </w:divBdr>
        </w:div>
        <w:div w:id="672873886">
          <w:marLeft w:val="216"/>
          <w:marRight w:val="0"/>
          <w:marTop w:val="0"/>
          <w:marBottom w:val="0"/>
          <w:divBdr>
            <w:top w:val="none" w:sz="0" w:space="0" w:color="auto"/>
            <w:left w:val="none" w:sz="0" w:space="0" w:color="auto"/>
            <w:bottom w:val="none" w:sz="0" w:space="0" w:color="auto"/>
            <w:right w:val="none" w:sz="0" w:space="0" w:color="auto"/>
          </w:divBdr>
        </w:div>
        <w:div w:id="1357461482">
          <w:marLeft w:val="216"/>
          <w:marRight w:val="0"/>
          <w:marTop w:val="0"/>
          <w:marBottom w:val="0"/>
          <w:divBdr>
            <w:top w:val="none" w:sz="0" w:space="0" w:color="auto"/>
            <w:left w:val="none" w:sz="0" w:space="0" w:color="auto"/>
            <w:bottom w:val="none" w:sz="0" w:space="0" w:color="auto"/>
            <w:right w:val="none" w:sz="0" w:space="0" w:color="auto"/>
          </w:divBdr>
        </w:div>
        <w:div w:id="1834443942">
          <w:marLeft w:val="216"/>
          <w:marRight w:val="0"/>
          <w:marTop w:val="0"/>
          <w:marBottom w:val="0"/>
          <w:divBdr>
            <w:top w:val="none" w:sz="0" w:space="0" w:color="auto"/>
            <w:left w:val="none" w:sz="0" w:space="0" w:color="auto"/>
            <w:bottom w:val="none" w:sz="0" w:space="0" w:color="auto"/>
            <w:right w:val="none" w:sz="0" w:space="0" w:color="auto"/>
          </w:divBdr>
        </w:div>
        <w:div w:id="1997684547">
          <w:marLeft w:val="216"/>
          <w:marRight w:val="0"/>
          <w:marTop w:val="0"/>
          <w:marBottom w:val="0"/>
          <w:divBdr>
            <w:top w:val="none" w:sz="0" w:space="0" w:color="auto"/>
            <w:left w:val="none" w:sz="0" w:space="0" w:color="auto"/>
            <w:bottom w:val="none" w:sz="0" w:space="0" w:color="auto"/>
            <w:right w:val="none" w:sz="0" w:space="0" w:color="auto"/>
          </w:divBdr>
        </w:div>
      </w:divsChild>
    </w:div>
    <w:div w:id="1684163592">
      <w:bodyDiv w:val="1"/>
      <w:marLeft w:val="0"/>
      <w:marRight w:val="0"/>
      <w:marTop w:val="0"/>
      <w:marBottom w:val="0"/>
      <w:divBdr>
        <w:top w:val="none" w:sz="0" w:space="0" w:color="auto"/>
        <w:left w:val="none" w:sz="0" w:space="0" w:color="auto"/>
        <w:bottom w:val="none" w:sz="0" w:space="0" w:color="auto"/>
        <w:right w:val="none" w:sz="0" w:space="0" w:color="auto"/>
      </w:divBdr>
    </w:div>
    <w:div w:id="1684357331">
      <w:bodyDiv w:val="1"/>
      <w:marLeft w:val="0"/>
      <w:marRight w:val="0"/>
      <w:marTop w:val="0"/>
      <w:marBottom w:val="0"/>
      <w:divBdr>
        <w:top w:val="none" w:sz="0" w:space="0" w:color="auto"/>
        <w:left w:val="none" w:sz="0" w:space="0" w:color="auto"/>
        <w:bottom w:val="none" w:sz="0" w:space="0" w:color="auto"/>
        <w:right w:val="none" w:sz="0" w:space="0" w:color="auto"/>
      </w:divBdr>
    </w:div>
    <w:div w:id="1685399500">
      <w:bodyDiv w:val="1"/>
      <w:marLeft w:val="0"/>
      <w:marRight w:val="0"/>
      <w:marTop w:val="0"/>
      <w:marBottom w:val="0"/>
      <w:divBdr>
        <w:top w:val="none" w:sz="0" w:space="0" w:color="auto"/>
        <w:left w:val="none" w:sz="0" w:space="0" w:color="auto"/>
        <w:bottom w:val="none" w:sz="0" w:space="0" w:color="auto"/>
        <w:right w:val="none" w:sz="0" w:space="0" w:color="auto"/>
      </w:divBdr>
    </w:div>
    <w:div w:id="1689984051">
      <w:bodyDiv w:val="1"/>
      <w:marLeft w:val="0"/>
      <w:marRight w:val="0"/>
      <w:marTop w:val="0"/>
      <w:marBottom w:val="0"/>
      <w:divBdr>
        <w:top w:val="none" w:sz="0" w:space="0" w:color="auto"/>
        <w:left w:val="none" w:sz="0" w:space="0" w:color="auto"/>
        <w:bottom w:val="none" w:sz="0" w:space="0" w:color="auto"/>
        <w:right w:val="none" w:sz="0" w:space="0" w:color="auto"/>
      </w:divBdr>
    </w:div>
    <w:div w:id="1692149509">
      <w:bodyDiv w:val="1"/>
      <w:marLeft w:val="0"/>
      <w:marRight w:val="0"/>
      <w:marTop w:val="0"/>
      <w:marBottom w:val="0"/>
      <w:divBdr>
        <w:top w:val="none" w:sz="0" w:space="0" w:color="auto"/>
        <w:left w:val="none" w:sz="0" w:space="0" w:color="auto"/>
        <w:bottom w:val="none" w:sz="0" w:space="0" w:color="auto"/>
        <w:right w:val="none" w:sz="0" w:space="0" w:color="auto"/>
      </w:divBdr>
    </w:div>
    <w:div w:id="1722483842">
      <w:bodyDiv w:val="1"/>
      <w:marLeft w:val="0"/>
      <w:marRight w:val="0"/>
      <w:marTop w:val="0"/>
      <w:marBottom w:val="0"/>
      <w:divBdr>
        <w:top w:val="none" w:sz="0" w:space="0" w:color="auto"/>
        <w:left w:val="none" w:sz="0" w:space="0" w:color="auto"/>
        <w:bottom w:val="none" w:sz="0" w:space="0" w:color="auto"/>
        <w:right w:val="none" w:sz="0" w:space="0" w:color="auto"/>
      </w:divBdr>
    </w:div>
    <w:div w:id="1727409581">
      <w:bodyDiv w:val="1"/>
      <w:marLeft w:val="0"/>
      <w:marRight w:val="0"/>
      <w:marTop w:val="0"/>
      <w:marBottom w:val="0"/>
      <w:divBdr>
        <w:top w:val="none" w:sz="0" w:space="0" w:color="auto"/>
        <w:left w:val="none" w:sz="0" w:space="0" w:color="auto"/>
        <w:bottom w:val="none" w:sz="0" w:space="0" w:color="auto"/>
        <w:right w:val="none" w:sz="0" w:space="0" w:color="auto"/>
      </w:divBdr>
    </w:div>
    <w:div w:id="1739549592">
      <w:bodyDiv w:val="1"/>
      <w:marLeft w:val="0"/>
      <w:marRight w:val="0"/>
      <w:marTop w:val="0"/>
      <w:marBottom w:val="0"/>
      <w:divBdr>
        <w:top w:val="none" w:sz="0" w:space="0" w:color="auto"/>
        <w:left w:val="none" w:sz="0" w:space="0" w:color="auto"/>
        <w:bottom w:val="none" w:sz="0" w:space="0" w:color="auto"/>
        <w:right w:val="none" w:sz="0" w:space="0" w:color="auto"/>
      </w:divBdr>
    </w:div>
    <w:div w:id="1740861195">
      <w:bodyDiv w:val="1"/>
      <w:marLeft w:val="0"/>
      <w:marRight w:val="0"/>
      <w:marTop w:val="0"/>
      <w:marBottom w:val="0"/>
      <w:divBdr>
        <w:top w:val="none" w:sz="0" w:space="0" w:color="auto"/>
        <w:left w:val="none" w:sz="0" w:space="0" w:color="auto"/>
        <w:bottom w:val="none" w:sz="0" w:space="0" w:color="auto"/>
        <w:right w:val="none" w:sz="0" w:space="0" w:color="auto"/>
      </w:divBdr>
    </w:div>
    <w:div w:id="1751194112">
      <w:bodyDiv w:val="1"/>
      <w:marLeft w:val="0"/>
      <w:marRight w:val="0"/>
      <w:marTop w:val="0"/>
      <w:marBottom w:val="0"/>
      <w:divBdr>
        <w:top w:val="none" w:sz="0" w:space="0" w:color="auto"/>
        <w:left w:val="none" w:sz="0" w:space="0" w:color="auto"/>
        <w:bottom w:val="none" w:sz="0" w:space="0" w:color="auto"/>
        <w:right w:val="none" w:sz="0" w:space="0" w:color="auto"/>
      </w:divBdr>
      <w:divsChild>
        <w:div w:id="453451242">
          <w:marLeft w:val="0"/>
          <w:marRight w:val="0"/>
          <w:marTop w:val="0"/>
          <w:marBottom w:val="0"/>
          <w:divBdr>
            <w:top w:val="none" w:sz="0" w:space="0" w:color="auto"/>
            <w:left w:val="none" w:sz="0" w:space="0" w:color="auto"/>
            <w:bottom w:val="none" w:sz="0" w:space="0" w:color="auto"/>
            <w:right w:val="none" w:sz="0" w:space="0" w:color="auto"/>
          </w:divBdr>
        </w:div>
        <w:div w:id="1686207826">
          <w:marLeft w:val="0"/>
          <w:marRight w:val="0"/>
          <w:marTop w:val="0"/>
          <w:marBottom w:val="0"/>
          <w:divBdr>
            <w:top w:val="none" w:sz="0" w:space="0" w:color="auto"/>
            <w:left w:val="none" w:sz="0" w:space="0" w:color="auto"/>
            <w:bottom w:val="none" w:sz="0" w:space="0" w:color="auto"/>
            <w:right w:val="none" w:sz="0" w:space="0" w:color="auto"/>
          </w:divBdr>
        </w:div>
      </w:divsChild>
    </w:div>
    <w:div w:id="1751806247">
      <w:bodyDiv w:val="1"/>
      <w:marLeft w:val="0"/>
      <w:marRight w:val="0"/>
      <w:marTop w:val="0"/>
      <w:marBottom w:val="0"/>
      <w:divBdr>
        <w:top w:val="none" w:sz="0" w:space="0" w:color="auto"/>
        <w:left w:val="none" w:sz="0" w:space="0" w:color="auto"/>
        <w:bottom w:val="none" w:sz="0" w:space="0" w:color="auto"/>
        <w:right w:val="none" w:sz="0" w:space="0" w:color="auto"/>
      </w:divBdr>
    </w:div>
    <w:div w:id="1753622474">
      <w:bodyDiv w:val="1"/>
      <w:marLeft w:val="0"/>
      <w:marRight w:val="0"/>
      <w:marTop w:val="0"/>
      <w:marBottom w:val="0"/>
      <w:divBdr>
        <w:top w:val="none" w:sz="0" w:space="0" w:color="auto"/>
        <w:left w:val="none" w:sz="0" w:space="0" w:color="auto"/>
        <w:bottom w:val="none" w:sz="0" w:space="0" w:color="auto"/>
        <w:right w:val="none" w:sz="0" w:space="0" w:color="auto"/>
      </w:divBdr>
    </w:div>
    <w:div w:id="1760053295">
      <w:bodyDiv w:val="1"/>
      <w:marLeft w:val="0"/>
      <w:marRight w:val="0"/>
      <w:marTop w:val="0"/>
      <w:marBottom w:val="0"/>
      <w:divBdr>
        <w:top w:val="none" w:sz="0" w:space="0" w:color="auto"/>
        <w:left w:val="none" w:sz="0" w:space="0" w:color="auto"/>
        <w:bottom w:val="none" w:sz="0" w:space="0" w:color="auto"/>
        <w:right w:val="none" w:sz="0" w:space="0" w:color="auto"/>
      </w:divBdr>
    </w:div>
    <w:div w:id="1769622822">
      <w:bodyDiv w:val="1"/>
      <w:marLeft w:val="0"/>
      <w:marRight w:val="0"/>
      <w:marTop w:val="0"/>
      <w:marBottom w:val="0"/>
      <w:divBdr>
        <w:top w:val="none" w:sz="0" w:space="0" w:color="auto"/>
        <w:left w:val="none" w:sz="0" w:space="0" w:color="auto"/>
        <w:bottom w:val="none" w:sz="0" w:space="0" w:color="auto"/>
        <w:right w:val="none" w:sz="0" w:space="0" w:color="auto"/>
      </w:divBdr>
    </w:div>
    <w:div w:id="1771701775">
      <w:bodyDiv w:val="1"/>
      <w:marLeft w:val="0"/>
      <w:marRight w:val="0"/>
      <w:marTop w:val="0"/>
      <w:marBottom w:val="0"/>
      <w:divBdr>
        <w:top w:val="none" w:sz="0" w:space="0" w:color="auto"/>
        <w:left w:val="none" w:sz="0" w:space="0" w:color="auto"/>
        <w:bottom w:val="none" w:sz="0" w:space="0" w:color="auto"/>
        <w:right w:val="none" w:sz="0" w:space="0" w:color="auto"/>
      </w:divBdr>
    </w:div>
    <w:div w:id="1783764879">
      <w:bodyDiv w:val="1"/>
      <w:marLeft w:val="0"/>
      <w:marRight w:val="0"/>
      <w:marTop w:val="0"/>
      <w:marBottom w:val="0"/>
      <w:divBdr>
        <w:top w:val="none" w:sz="0" w:space="0" w:color="auto"/>
        <w:left w:val="none" w:sz="0" w:space="0" w:color="auto"/>
        <w:bottom w:val="none" w:sz="0" w:space="0" w:color="auto"/>
        <w:right w:val="none" w:sz="0" w:space="0" w:color="auto"/>
      </w:divBdr>
    </w:div>
    <w:div w:id="1791629135">
      <w:bodyDiv w:val="1"/>
      <w:marLeft w:val="0"/>
      <w:marRight w:val="0"/>
      <w:marTop w:val="0"/>
      <w:marBottom w:val="0"/>
      <w:divBdr>
        <w:top w:val="none" w:sz="0" w:space="0" w:color="auto"/>
        <w:left w:val="none" w:sz="0" w:space="0" w:color="auto"/>
        <w:bottom w:val="none" w:sz="0" w:space="0" w:color="auto"/>
        <w:right w:val="none" w:sz="0" w:space="0" w:color="auto"/>
      </w:divBdr>
    </w:div>
    <w:div w:id="1809201372">
      <w:bodyDiv w:val="1"/>
      <w:marLeft w:val="0"/>
      <w:marRight w:val="0"/>
      <w:marTop w:val="0"/>
      <w:marBottom w:val="0"/>
      <w:divBdr>
        <w:top w:val="none" w:sz="0" w:space="0" w:color="auto"/>
        <w:left w:val="none" w:sz="0" w:space="0" w:color="auto"/>
        <w:bottom w:val="none" w:sz="0" w:space="0" w:color="auto"/>
        <w:right w:val="none" w:sz="0" w:space="0" w:color="auto"/>
      </w:divBdr>
    </w:div>
    <w:div w:id="1829858142">
      <w:bodyDiv w:val="1"/>
      <w:marLeft w:val="0"/>
      <w:marRight w:val="0"/>
      <w:marTop w:val="0"/>
      <w:marBottom w:val="0"/>
      <w:divBdr>
        <w:top w:val="none" w:sz="0" w:space="0" w:color="auto"/>
        <w:left w:val="none" w:sz="0" w:space="0" w:color="auto"/>
        <w:bottom w:val="none" w:sz="0" w:space="0" w:color="auto"/>
        <w:right w:val="none" w:sz="0" w:space="0" w:color="auto"/>
      </w:divBdr>
    </w:div>
    <w:div w:id="1869878398">
      <w:bodyDiv w:val="1"/>
      <w:marLeft w:val="0"/>
      <w:marRight w:val="0"/>
      <w:marTop w:val="0"/>
      <w:marBottom w:val="0"/>
      <w:divBdr>
        <w:top w:val="none" w:sz="0" w:space="0" w:color="auto"/>
        <w:left w:val="none" w:sz="0" w:space="0" w:color="auto"/>
        <w:bottom w:val="none" w:sz="0" w:space="0" w:color="auto"/>
        <w:right w:val="none" w:sz="0" w:space="0" w:color="auto"/>
      </w:divBdr>
      <w:divsChild>
        <w:div w:id="7291198">
          <w:marLeft w:val="0"/>
          <w:marRight w:val="0"/>
          <w:marTop w:val="0"/>
          <w:marBottom w:val="0"/>
          <w:divBdr>
            <w:top w:val="none" w:sz="0" w:space="0" w:color="auto"/>
            <w:left w:val="none" w:sz="0" w:space="0" w:color="auto"/>
            <w:bottom w:val="none" w:sz="0" w:space="0" w:color="auto"/>
            <w:right w:val="none" w:sz="0" w:space="0" w:color="auto"/>
          </w:divBdr>
        </w:div>
        <w:div w:id="59713793">
          <w:marLeft w:val="0"/>
          <w:marRight w:val="0"/>
          <w:marTop w:val="0"/>
          <w:marBottom w:val="0"/>
          <w:divBdr>
            <w:top w:val="none" w:sz="0" w:space="0" w:color="auto"/>
            <w:left w:val="none" w:sz="0" w:space="0" w:color="auto"/>
            <w:bottom w:val="none" w:sz="0" w:space="0" w:color="auto"/>
            <w:right w:val="none" w:sz="0" w:space="0" w:color="auto"/>
          </w:divBdr>
        </w:div>
        <w:div w:id="67658679">
          <w:marLeft w:val="0"/>
          <w:marRight w:val="0"/>
          <w:marTop w:val="0"/>
          <w:marBottom w:val="0"/>
          <w:divBdr>
            <w:top w:val="none" w:sz="0" w:space="0" w:color="auto"/>
            <w:left w:val="none" w:sz="0" w:space="0" w:color="auto"/>
            <w:bottom w:val="none" w:sz="0" w:space="0" w:color="auto"/>
            <w:right w:val="none" w:sz="0" w:space="0" w:color="auto"/>
          </w:divBdr>
        </w:div>
        <w:div w:id="320427869">
          <w:marLeft w:val="0"/>
          <w:marRight w:val="0"/>
          <w:marTop w:val="0"/>
          <w:marBottom w:val="0"/>
          <w:divBdr>
            <w:top w:val="none" w:sz="0" w:space="0" w:color="auto"/>
            <w:left w:val="none" w:sz="0" w:space="0" w:color="auto"/>
            <w:bottom w:val="none" w:sz="0" w:space="0" w:color="auto"/>
            <w:right w:val="none" w:sz="0" w:space="0" w:color="auto"/>
          </w:divBdr>
        </w:div>
        <w:div w:id="444930715">
          <w:marLeft w:val="0"/>
          <w:marRight w:val="0"/>
          <w:marTop w:val="0"/>
          <w:marBottom w:val="0"/>
          <w:divBdr>
            <w:top w:val="none" w:sz="0" w:space="0" w:color="auto"/>
            <w:left w:val="none" w:sz="0" w:space="0" w:color="auto"/>
            <w:bottom w:val="none" w:sz="0" w:space="0" w:color="auto"/>
            <w:right w:val="none" w:sz="0" w:space="0" w:color="auto"/>
          </w:divBdr>
        </w:div>
        <w:div w:id="460194469">
          <w:marLeft w:val="0"/>
          <w:marRight w:val="0"/>
          <w:marTop w:val="0"/>
          <w:marBottom w:val="0"/>
          <w:divBdr>
            <w:top w:val="none" w:sz="0" w:space="0" w:color="auto"/>
            <w:left w:val="none" w:sz="0" w:space="0" w:color="auto"/>
            <w:bottom w:val="none" w:sz="0" w:space="0" w:color="auto"/>
            <w:right w:val="none" w:sz="0" w:space="0" w:color="auto"/>
          </w:divBdr>
        </w:div>
        <w:div w:id="477848296">
          <w:marLeft w:val="0"/>
          <w:marRight w:val="0"/>
          <w:marTop w:val="0"/>
          <w:marBottom w:val="0"/>
          <w:divBdr>
            <w:top w:val="none" w:sz="0" w:space="0" w:color="auto"/>
            <w:left w:val="none" w:sz="0" w:space="0" w:color="auto"/>
            <w:bottom w:val="none" w:sz="0" w:space="0" w:color="auto"/>
            <w:right w:val="none" w:sz="0" w:space="0" w:color="auto"/>
          </w:divBdr>
        </w:div>
        <w:div w:id="498889752">
          <w:marLeft w:val="0"/>
          <w:marRight w:val="0"/>
          <w:marTop w:val="0"/>
          <w:marBottom w:val="0"/>
          <w:divBdr>
            <w:top w:val="none" w:sz="0" w:space="0" w:color="auto"/>
            <w:left w:val="none" w:sz="0" w:space="0" w:color="auto"/>
            <w:bottom w:val="none" w:sz="0" w:space="0" w:color="auto"/>
            <w:right w:val="none" w:sz="0" w:space="0" w:color="auto"/>
          </w:divBdr>
        </w:div>
        <w:div w:id="675956603">
          <w:marLeft w:val="0"/>
          <w:marRight w:val="0"/>
          <w:marTop w:val="0"/>
          <w:marBottom w:val="0"/>
          <w:divBdr>
            <w:top w:val="none" w:sz="0" w:space="0" w:color="auto"/>
            <w:left w:val="none" w:sz="0" w:space="0" w:color="auto"/>
            <w:bottom w:val="none" w:sz="0" w:space="0" w:color="auto"/>
            <w:right w:val="none" w:sz="0" w:space="0" w:color="auto"/>
          </w:divBdr>
        </w:div>
        <w:div w:id="817501102">
          <w:marLeft w:val="0"/>
          <w:marRight w:val="0"/>
          <w:marTop w:val="0"/>
          <w:marBottom w:val="0"/>
          <w:divBdr>
            <w:top w:val="none" w:sz="0" w:space="0" w:color="auto"/>
            <w:left w:val="none" w:sz="0" w:space="0" w:color="auto"/>
            <w:bottom w:val="none" w:sz="0" w:space="0" w:color="auto"/>
            <w:right w:val="none" w:sz="0" w:space="0" w:color="auto"/>
          </w:divBdr>
        </w:div>
        <w:div w:id="856114804">
          <w:marLeft w:val="0"/>
          <w:marRight w:val="0"/>
          <w:marTop w:val="0"/>
          <w:marBottom w:val="0"/>
          <w:divBdr>
            <w:top w:val="none" w:sz="0" w:space="0" w:color="auto"/>
            <w:left w:val="none" w:sz="0" w:space="0" w:color="auto"/>
            <w:bottom w:val="none" w:sz="0" w:space="0" w:color="auto"/>
            <w:right w:val="none" w:sz="0" w:space="0" w:color="auto"/>
          </w:divBdr>
        </w:div>
        <w:div w:id="946737300">
          <w:marLeft w:val="0"/>
          <w:marRight w:val="0"/>
          <w:marTop w:val="0"/>
          <w:marBottom w:val="0"/>
          <w:divBdr>
            <w:top w:val="none" w:sz="0" w:space="0" w:color="auto"/>
            <w:left w:val="none" w:sz="0" w:space="0" w:color="auto"/>
            <w:bottom w:val="none" w:sz="0" w:space="0" w:color="auto"/>
            <w:right w:val="none" w:sz="0" w:space="0" w:color="auto"/>
          </w:divBdr>
        </w:div>
        <w:div w:id="1072387121">
          <w:marLeft w:val="0"/>
          <w:marRight w:val="0"/>
          <w:marTop w:val="0"/>
          <w:marBottom w:val="0"/>
          <w:divBdr>
            <w:top w:val="none" w:sz="0" w:space="0" w:color="auto"/>
            <w:left w:val="none" w:sz="0" w:space="0" w:color="auto"/>
            <w:bottom w:val="none" w:sz="0" w:space="0" w:color="auto"/>
            <w:right w:val="none" w:sz="0" w:space="0" w:color="auto"/>
          </w:divBdr>
        </w:div>
        <w:div w:id="1127432621">
          <w:marLeft w:val="0"/>
          <w:marRight w:val="0"/>
          <w:marTop w:val="0"/>
          <w:marBottom w:val="0"/>
          <w:divBdr>
            <w:top w:val="none" w:sz="0" w:space="0" w:color="auto"/>
            <w:left w:val="none" w:sz="0" w:space="0" w:color="auto"/>
            <w:bottom w:val="none" w:sz="0" w:space="0" w:color="auto"/>
            <w:right w:val="none" w:sz="0" w:space="0" w:color="auto"/>
          </w:divBdr>
        </w:div>
        <w:div w:id="1169293590">
          <w:marLeft w:val="0"/>
          <w:marRight w:val="0"/>
          <w:marTop w:val="0"/>
          <w:marBottom w:val="0"/>
          <w:divBdr>
            <w:top w:val="none" w:sz="0" w:space="0" w:color="auto"/>
            <w:left w:val="none" w:sz="0" w:space="0" w:color="auto"/>
            <w:bottom w:val="none" w:sz="0" w:space="0" w:color="auto"/>
            <w:right w:val="none" w:sz="0" w:space="0" w:color="auto"/>
          </w:divBdr>
        </w:div>
        <w:div w:id="1279801383">
          <w:marLeft w:val="0"/>
          <w:marRight w:val="0"/>
          <w:marTop w:val="0"/>
          <w:marBottom w:val="0"/>
          <w:divBdr>
            <w:top w:val="none" w:sz="0" w:space="0" w:color="auto"/>
            <w:left w:val="none" w:sz="0" w:space="0" w:color="auto"/>
            <w:bottom w:val="none" w:sz="0" w:space="0" w:color="auto"/>
            <w:right w:val="none" w:sz="0" w:space="0" w:color="auto"/>
          </w:divBdr>
        </w:div>
        <w:div w:id="1348098859">
          <w:marLeft w:val="0"/>
          <w:marRight w:val="0"/>
          <w:marTop w:val="0"/>
          <w:marBottom w:val="0"/>
          <w:divBdr>
            <w:top w:val="none" w:sz="0" w:space="0" w:color="auto"/>
            <w:left w:val="none" w:sz="0" w:space="0" w:color="auto"/>
            <w:bottom w:val="none" w:sz="0" w:space="0" w:color="auto"/>
            <w:right w:val="none" w:sz="0" w:space="0" w:color="auto"/>
          </w:divBdr>
        </w:div>
        <w:div w:id="1413772302">
          <w:marLeft w:val="0"/>
          <w:marRight w:val="0"/>
          <w:marTop w:val="0"/>
          <w:marBottom w:val="0"/>
          <w:divBdr>
            <w:top w:val="none" w:sz="0" w:space="0" w:color="auto"/>
            <w:left w:val="none" w:sz="0" w:space="0" w:color="auto"/>
            <w:bottom w:val="none" w:sz="0" w:space="0" w:color="auto"/>
            <w:right w:val="none" w:sz="0" w:space="0" w:color="auto"/>
          </w:divBdr>
        </w:div>
        <w:div w:id="1462654335">
          <w:marLeft w:val="0"/>
          <w:marRight w:val="0"/>
          <w:marTop w:val="0"/>
          <w:marBottom w:val="0"/>
          <w:divBdr>
            <w:top w:val="none" w:sz="0" w:space="0" w:color="auto"/>
            <w:left w:val="none" w:sz="0" w:space="0" w:color="auto"/>
            <w:bottom w:val="none" w:sz="0" w:space="0" w:color="auto"/>
            <w:right w:val="none" w:sz="0" w:space="0" w:color="auto"/>
          </w:divBdr>
        </w:div>
        <w:div w:id="1558783114">
          <w:marLeft w:val="0"/>
          <w:marRight w:val="0"/>
          <w:marTop w:val="0"/>
          <w:marBottom w:val="0"/>
          <w:divBdr>
            <w:top w:val="none" w:sz="0" w:space="0" w:color="auto"/>
            <w:left w:val="none" w:sz="0" w:space="0" w:color="auto"/>
            <w:bottom w:val="none" w:sz="0" w:space="0" w:color="auto"/>
            <w:right w:val="none" w:sz="0" w:space="0" w:color="auto"/>
          </w:divBdr>
        </w:div>
        <w:div w:id="1586767079">
          <w:marLeft w:val="0"/>
          <w:marRight w:val="0"/>
          <w:marTop w:val="0"/>
          <w:marBottom w:val="0"/>
          <w:divBdr>
            <w:top w:val="none" w:sz="0" w:space="0" w:color="auto"/>
            <w:left w:val="none" w:sz="0" w:space="0" w:color="auto"/>
            <w:bottom w:val="none" w:sz="0" w:space="0" w:color="auto"/>
            <w:right w:val="none" w:sz="0" w:space="0" w:color="auto"/>
          </w:divBdr>
        </w:div>
        <w:div w:id="1614750861">
          <w:marLeft w:val="0"/>
          <w:marRight w:val="0"/>
          <w:marTop w:val="0"/>
          <w:marBottom w:val="0"/>
          <w:divBdr>
            <w:top w:val="none" w:sz="0" w:space="0" w:color="auto"/>
            <w:left w:val="none" w:sz="0" w:space="0" w:color="auto"/>
            <w:bottom w:val="none" w:sz="0" w:space="0" w:color="auto"/>
            <w:right w:val="none" w:sz="0" w:space="0" w:color="auto"/>
          </w:divBdr>
        </w:div>
        <w:div w:id="1724254663">
          <w:marLeft w:val="0"/>
          <w:marRight w:val="0"/>
          <w:marTop w:val="0"/>
          <w:marBottom w:val="0"/>
          <w:divBdr>
            <w:top w:val="none" w:sz="0" w:space="0" w:color="auto"/>
            <w:left w:val="none" w:sz="0" w:space="0" w:color="auto"/>
            <w:bottom w:val="none" w:sz="0" w:space="0" w:color="auto"/>
            <w:right w:val="none" w:sz="0" w:space="0" w:color="auto"/>
          </w:divBdr>
        </w:div>
        <w:div w:id="1881282805">
          <w:marLeft w:val="0"/>
          <w:marRight w:val="0"/>
          <w:marTop w:val="0"/>
          <w:marBottom w:val="0"/>
          <w:divBdr>
            <w:top w:val="none" w:sz="0" w:space="0" w:color="auto"/>
            <w:left w:val="none" w:sz="0" w:space="0" w:color="auto"/>
            <w:bottom w:val="none" w:sz="0" w:space="0" w:color="auto"/>
            <w:right w:val="none" w:sz="0" w:space="0" w:color="auto"/>
          </w:divBdr>
        </w:div>
        <w:div w:id="1924803197">
          <w:marLeft w:val="0"/>
          <w:marRight w:val="0"/>
          <w:marTop w:val="0"/>
          <w:marBottom w:val="0"/>
          <w:divBdr>
            <w:top w:val="none" w:sz="0" w:space="0" w:color="auto"/>
            <w:left w:val="none" w:sz="0" w:space="0" w:color="auto"/>
            <w:bottom w:val="none" w:sz="0" w:space="0" w:color="auto"/>
            <w:right w:val="none" w:sz="0" w:space="0" w:color="auto"/>
          </w:divBdr>
        </w:div>
        <w:div w:id="1951938463">
          <w:marLeft w:val="0"/>
          <w:marRight w:val="0"/>
          <w:marTop w:val="0"/>
          <w:marBottom w:val="0"/>
          <w:divBdr>
            <w:top w:val="none" w:sz="0" w:space="0" w:color="auto"/>
            <w:left w:val="none" w:sz="0" w:space="0" w:color="auto"/>
            <w:bottom w:val="none" w:sz="0" w:space="0" w:color="auto"/>
            <w:right w:val="none" w:sz="0" w:space="0" w:color="auto"/>
          </w:divBdr>
        </w:div>
        <w:div w:id="1953201231">
          <w:marLeft w:val="0"/>
          <w:marRight w:val="0"/>
          <w:marTop w:val="0"/>
          <w:marBottom w:val="0"/>
          <w:divBdr>
            <w:top w:val="none" w:sz="0" w:space="0" w:color="auto"/>
            <w:left w:val="none" w:sz="0" w:space="0" w:color="auto"/>
            <w:bottom w:val="none" w:sz="0" w:space="0" w:color="auto"/>
            <w:right w:val="none" w:sz="0" w:space="0" w:color="auto"/>
          </w:divBdr>
        </w:div>
        <w:div w:id="2045013372">
          <w:marLeft w:val="0"/>
          <w:marRight w:val="0"/>
          <w:marTop w:val="0"/>
          <w:marBottom w:val="0"/>
          <w:divBdr>
            <w:top w:val="none" w:sz="0" w:space="0" w:color="auto"/>
            <w:left w:val="none" w:sz="0" w:space="0" w:color="auto"/>
            <w:bottom w:val="none" w:sz="0" w:space="0" w:color="auto"/>
            <w:right w:val="none" w:sz="0" w:space="0" w:color="auto"/>
          </w:divBdr>
        </w:div>
      </w:divsChild>
    </w:div>
    <w:div w:id="1878469006">
      <w:bodyDiv w:val="1"/>
      <w:marLeft w:val="0"/>
      <w:marRight w:val="0"/>
      <w:marTop w:val="0"/>
      <w:marBottom w:val="0"/>
      <w:divBdr>
        <w:top w:val="none" w:sz="0" w:space="0" w:color="auto"/>
        <w:left w:val="none" w:sz="0" w:space="0" w:color="auto"/>
        <w:bottom w:val="none" w:sz="0" w:space="0" w:color="auto"/>
        <w:right w:val="none" w:sz="0" w:space="0" w:color="auto"/>
      </w:divBdr>
    </w:div>
    <w:div w:id="1878808764">
      <w:bodyDiv w:val="1"/>
      <w:marLeft w:val="0"/>
      <w:marRight w:val="0"/>
      <w:marTop w:val="0"/>
      <w:marBottom w:val="0"/>
      <w:divBdr>
        <w:top w:val="none" w:sz="0" w:space="0" w:color="auto"/>
        <w:left w:val="none" w:sz="0" w:space="0" w:color="auto"/>
        <w:bottom w:val="none" w:sz="0" w:space="0" w:color="auto"/>
        <w:right w:val="none" w:sz="0" w:space="0" w:color="auto"/>
      </w:divBdr>
    </w:div>
    <w:div w:id="1887989319">
      <w:bodyDiv w:val="1"/>
      <w:marLeft w:val="0"/>
      <w:marRight w:val="0"/>
      <w:marTop w:val="0"/>
      <w:marBottom w:val="0"/>
      <w:divBdr>
        <w:top w:val="none" w:sz="0" w:space="0" w:color="auto"/>
        <w:left w:val="none" w:sz="0" w:space="0" w:color="auto"/>
        <w:bottom w:val="none" w:sz="0" w:space="0" w:color="auto"/>
        <w:right w:val="none" w:sz="0" w:space="0" w:color="auto"/>
      </w:divBdr>
    </w:div>
    <w:div w:id="1940143698">
      <w:bodyDiv w:val="1"/>
      <w:marLeft w:val="0"/>
      <w:marRight w:val="0"/>
      <w:marTop w:val="0"/>
      <w:marBottom w:val="0"/>
      <w:divBdr>
        <w:top w:val="none" w:sz="0" w:space="0" w:color="auto"/>
        <w:left w:val="none" w:sz="0" w:space="0" w:color="auto"/>
        <w:bottom w:val="none" w:sz="0" w:space="0" w:color="auto"/>
        <w:right w:val="none" w:sz="0" w:space="0" w:color="auto"/>
      </w:divBdr>
    </w:div>
    <w:div w:id="1955096836">
      <w:bodyDiv w:val="1"/>
      <w:marLeft w:val="0"/>
      <w:marRight w:val="0"/>
      <w:marTop w:val="0"/>
      <w:marBottom w:val="0"/>
      <w:divBdr>
        <w:top w:val="none" w:sz="0" w:space="0" w:color="auto"/>
        <w:left w:val="none" w:sz="0" w:space="0" w:color="auto"/>
        <w:bottom w:val="none" w:sz="0" w:space="0" w:color="auto"/>
        <w:right w:val="none" w:sz="0" w:space="0" w:color="auto"/>
      </w:divBdr>
    </w:div>
    <w:div w:id="1960646124">
      <w:bodyDiv w:val="1"/>
      <w:marLeft w:val="0"/>
      <w:marRight w:val="0"/>
      <w:marTop w:val="0"/>
      <w:marBottom w:val="0"/>
      <w:divBdr>
        <w:top w:val="none" w:sz="0" w:space="0" w:color="auto"/>
        <w:left w:val="none" w:sz="0" w:space="0" w:color="auto"/>
        <w:bottom w:val="none" w:sz="0" w:space="0" w:color="auto"/>
        <w:right w:val="none" w:sz="0" w:space="0" w:color="auto"/>
      </w:divBdr>
    </w:div>
    <w:div w:id="1972859448">
      <w:bodyDiv w:val="1"/>
      <w:marLeft w:val="0"/>
      <w:marRight w:val="0"/>
      <w:marTop w:val="0"/>
      <w:marBottom w:val="0"/>
      <w:divBdr>
        <w:top w:val="none" w:sz="0" w:space="0" w:color="auto"/>
        <w:left w:val="none" w:sz="0" w:space="0" w:color="auto"/>
        <w:bottom w:val="none" w:sz="0" w:space="0" w:color="auto"/>
        <w:right w:val="none" w:sz="0" w:space="0" w:color="auto"/>
      </w:divBdr>
    </w:div>
    <w:div w:id="1987322942">
      <w:bodyDiv w:val="1"/>
      <w:marLeft w:val="0"/>
      <w:marRight w:val="0"/>
      <w:marTop w:val="0"/>
      <w:marBottom w:val="0"/>
      <w:divBdr>
        <w:top w:val="none" w:sz="0" w:space="0" w:color="auto"/>
        <w:left w:val="none" w:sz="0" w:space="0" w:color="auto"/>
        <w:bottom w:val="none" w:sz="0" w:space="0" w:color="auto"/>
        <w:right w:val="none" w:sz="0" w:space="0" w:color="auto"/>
      </w:divBdr>
    </w:div>
    <w:div w:id="1989747596">
      <w:bodyDiv w:val="1"/>
      <w:marLeft w:val="0"/>
      <w:marRight w:val="0"/>
      <w:marTop w:val="0"/>
      <w:marBottom w:val="0"/>
      <w:divBdr>
        <w:top w:val="none" w:sz="0" w:space="0" w:color="auto"/>
        <w:left w:val="none" w:sz="0" w:space="0" w:color="auto"/>
        <w:bottom w:val="none" w:sz="0" w:space="0" w:color="auto"/>
        <w:right w:val="none" w:sz="0" w:space="0" w:color="auto"/>
      </w:divBdr>
    </w:div>
    <w:div w:id="1995522183">
      <w:bodyDiv w:val="1"/>
      <w:marLeft w:val="0"/>
      <w:marRight w:val="0"/>
      <w:marTop w:val="0"/>
      <w:marBottom w:val="0"/>
      <w:divBdr>
        <w:top w:val="none" w:sz="0" w:space="0" w:color="auto"/>
        <w:left w:val="none" w:sz="0" w:space="0" w:color="auto"/>
        <w:bottom w:val="none" w:sz="0" w:space="0" w:color="auto"/>
        <w:right w:val="none" w:sz="0" w:space="0" w:color="auto"/>
      </w:divBdr>
    </w:div>
    <w:div w:id="2009865380">
      <w:bodyDiv w:val="1"/>
      <w:marLeft w:val="0"/>
      <w:marRight w:val="0"/>
      <w:marTop w:val="0"/>
      <w:marBottom w:val="0"/>
      <w:divBdr>
        <w:top w:val="none" w:sz="0" w:space="0" w:color="auto"/>
        <w:left w:val="none" w:sz="0" w:space="0" w:color="auto"/>
        <w:bottom w:val="none" w:sz="0" w:space="0" w:color="auto"/>
        <w:right w:val="none" w:sz="0" w:space="0" w:color="auto"/>
      </w:divBdr>
    </w:div>
    <w:div w:id="2025742359">
      <w:bodyDiv w:val="1"/>
      <w:marLeft w:val="0"/>
      <w:marRight w:val="0"/>
      <w:marTop w:val="0"/>
      <w:marBottom w:val="0"/>
      <w:divBdr>
        <w:top w:val="none" w:sz="0" w:space="0" w:color="auto"/>
        <w:left w:val="none" w:sz="0" w:space="0" w:color="auto"/>
        <w:bottom w:val="none" w:sz="0" w:space="0" w:color="auto"/>
        <w:right w:val="none" w:sz="0" w:space="0" w:color="auto"/>
      </w:divBdr>
    </w:div>
    <w:div w:id="2042440439">
      <w:bodyDiv w:val="1"/>
      <w:marLeft w:val="0"/>
      <w:marRight w:val="0"/>
      <w:marTop w:val="0"/>
      <w:marBottom w:val="0"/>
      <w:divBdr>
        <w:top w:val="none" w:sz="0" w:space="0" w:color="auto"/>
        <w:left w:val="none" w:sz="0" w:space="0" w:color="auto"/>
        <w:bottom w:val="none" w:sz="0" w:space="0" w:color="auto"/>
        <w:right w:val="none" w:sz="0" w:space="0" w:color="auto"/>
      </w:divBdr>
    </w:div>
    <w:div w:id="2043632037">
      <w:bodyDiv w:val="1"/>
      <w:marLeft w:val="0"/>
      <w:marRight w:val="0"/>
      <w:marTop w:val="0"/>
      <w:marBottom w:val="0"/>
      <w:divBdr>
        <w:top w:val="none" w:sz="0" w:space="0" w:color="auto"/>
        <w:left w:val="none" w:sz="0" w:space="0" w:color="auto"/>
        <w:bottom w:val="none" w:sz="0" w:space="0" w:color="auto"/>
        <w:right w:val="none" w:sz="0" w:space="0" w:color="auto"/>
      </w:divBdr>
    </w:div>
    <w:div w:id="2052727221">
      <w:bodyDiv w:val="1"/>
      <w:marLeft w:val="0"/>
      <w:marRight w:val="0"/>
      <w:marTop w:val="0"/>
      <w:marBottom w:val="0"/>
      <w:divBdr>
        <w:top w:val="none" w:sz="0" w:space="0" w:color="auto"/>
        <w:left w:val="none" w:sz="0" w:space="0" w:color="auto"/>
        <w:bottom w:val="none" w:sz="0" w:space="0" w:color="auto"/>
        <w:right w:val="none" w:sz="0" w:space="0" w:color="auto"/>
      </w:divBdr>
    </w:div>
    <w:div w:id="2054379550">
      <w:bodyDiv w:val="1"/>
      <w:marLeft w:val="0"/>
      <w:marRight w:val="0"/>
      <w:marTop w:val="0"/>
      <w:marBottom w:val="0"/>
      <w:divBdr>
        <w:top w:val="none" w:sz="0" w:space="0" w:color="auto"/>
        <w:left w:val="none" w:sz="0" w:space="0" w:color="auto"/>
        <w:bottom w:val="none" w:sz="0" w:space="0" w:color="auto"/>
        <w:right w:val="none" w:sz="0" w:space="0" w:color="auto"/>
      </w:divBdr>
    </w:div>
    <w:div w:id="2058118595">
      <w:bodyDiv w:val="1"/>
      <w:marLeft w:val="0"/>
      <w:marRight w:val="0"/>
      <w:marTop w:val="0"/>
      <w:marBottom w:val="0"/>
      <w:divBdr>
        <w:top w:val="none" w:sz="0" w:space="0" w:color="auto"/>
        <w:left w:val="none" w:sz="0" w:space="0" w:color="auto"/>
        <w:bottom w:val="none" w:sz="0" w:space="0" w:color="auto"/>
        <w:right w:val="none" w:sz="0" w:space="0" w:color="auto"/>
      </w:divBdr>
    </w:div>
    <w:div w:id="2069109742">
      <w:bodyDiv w:val="1"/>
      <w:marLeft w:val="0"/>
      <w:marRight w:val="0"/>
      <w:marTop w:val="0"/>
      <w:marBottom w:val="0"/>
      <w:divBdr>
        <w:top w:val="none" w:sz="0" w:space="0" w:color="auto"/>
        <w:left w:val="none" w:sz="0" w:space="0" w:color="auto"/>
        <w:bottom w:val="none" w:sz="0" w:space="0" w:color="auto"/>
        <w:right w:val="none" w:sz="0" w:space="0" w:color="auto"/>
      </w:divBdr>
    </w:div>
    <w:div w:id="2086797935">
      <w:bodyDiv w:val="1"/>
      <w:marLeft w:val="0"/>
      <w:marRight w:val="0"/>
      <w:marTop w:val="0"/>
      <w:marBottom w:val="0"/>
      <w:divBdr>
        <w:top w:val="none" w:sz="0" w:space="0" w:color="auto"/>
        <w:left w:val="none" w:sz="0" w:space="0" w:color="auto"/>
        <w:bottom w:val="none" w:sz="0" w:space="0" w:color="auto"/>
        <w:right w:val="none" w:sz="0" w:space="0" w:color="auto"/>
      </w:divBdr>
    </w:div>
    <w:div w:id="2089450158">
      <w:bodyDiv w:val="1"/>
      <w:marLeft w:val="0"/>
      <w:marRight w:val="0"/>
      <w:marTop w:val="0"/>
      <w:marBottom w:val="0"/>
      <w:divBdr>
        <w:top w:val="none" w:sz="0" w:space="0" w:color="auto"/>
        <w:left w:val="none" w:sz="0" w:space="0" w:color="auto"/>
        <w:bottom w:val="none" w:sz="0" w:space="0" w:color="auto"/>
        <w:right w:val="none" w:sz="0" w:space="0" w:color="auto"/>
      </w:divBdr>
    </w:div>
    <w:div w:id="2093965574">
      <w:bodyDiv w:val="1"/>
      <w:marLeft w:val="0"/>
      <w:marRight w:val="0"/>
      <w:marTop w:val="0"/>
      <w:marBottom w:val="0"/>
      <w:divBdr>
        <w:top w:val="none" w:sz="0" w:space="0" w:color="auto"/>
        <w:left w:val="none" w:sz="0" w:space="0" w:color="auto"/>
        <w:bottom w:val="none" w:sz="0" w:space="0" w:color="auto"/>
        <w:right w:val="none" w:sz="0" w:space="0" w:color="auto"/>
      </w:divBdr>
    </w:div>
    <w:div w:id="2102753298">
      <w:bodyDiv w:val="1"/>
      <w:marLeft w:val="0"/>
      <w:marRight w:val="0"/>
      <w:marTop w:val="0"/>
      <w:marBottom w:val="0"/>
      <w:divBdr>
        <w:top w:val="none" w:sz="0" w:space="0" w:color="auto"/>
        <w:left w:val="none" w:sz="0" w:space="0" w:color="auto"/>
        <w:bottom w:val="none" w:sz="0" w:space="0" w:color="auto"/>
        <w:right w:val="none" w:sz="0" w:space="0" w:color="auto"/>
      </w:divBdr>
    </w:div>
    <w:div w:id="2138402740">
      <w:bodyDiv w:val="1"/>
      <w:marLeft w:val="0"/>
      <w:marRight w:val="0"/>
      <w:marTop w:val="0"/>
      <w:marBottom w:val="0"/>
      <w:divBdr>
        <w:top w:val="none" w:sz="0" w:space="0" w:color="auto"/>
        <w:left w:val="none" w:sz="0" w:space="0" w:color="auto"/>
        <w:bottom w:val="none" w:sz="0" w:space="0" w:color="auto"/>
        <w:right w:val="none" w:sz="0" w:space="0" w:color="auto"/>
      </w:divBdr>
    </w:div>
    <w:div w:id="2138982038">
      <w:bodyDiv w:val="1"/>
      <w:marLeft w:val="0"/>
      <w:marRight w:val="0"/>
      <w:marTop w:val="0"/>
      <w:marBottom w:val="0"/>
      <w:divBdr>
        <w:top w:val="none" w:sz="0" w:space="0" w:color="auto"/>
        <w:left w:val="none" w:sz="0" w:space="0" w:color="auto"/>
        <w:bottom w:val="none" w:sz="0" w:space="0" w:color="auto"/>
        <w:right w:val="none" w:sz="0" w:space="0" w:color="auto"/>
      </w:divBdr>
      <w:divsChild>
        <w:div w:id="1636522224">
          <w:marLeft w:val="0"/>
          <w:marRight w:val="0"/>
          <w:marTop w:val="0"/>
          <w:marBottom w:val="0"/>
          <w:divBdr>
            <w:top w:val="none" w:sz="0" w:space="0" w:color="auto"/>
            <w:left w:val="none" w:sz="0" w:space="0" w:color="auto"/>
            <w:bottom w:val="none" w:sz="0" w:space="0" w:color="auto"/>
            <w:right w:val="none" w:sz="0" w:space="0" w:color="auto"/>
          </w:divBdr>
          <w:divsChild>
            <w:div w:id="541213773">
              <w:marLeft w:val="0"/>
              <w:marRight w:val="0"/>
              <w:marTop w:val="0"/>
              <w:marBottom w:val="0"/>
              <w:divBdr>
                <w:top w:val="none" w:sz="0" w:space="0" w:color="auto"/>
                <w:left w:val="none" w:sz="0" w:space="0" w:color="auto"/>
                <w:bottom w:val="none" w:sz="0" w:space="0" w:color="auto"/>
                <w:right w:val="none" w:sz="0" w:space="0" w:color="auto"/>
              </w:divBdr>
              <w:divsChild>
                <w:div w:id="957488661">
                  <w:marLeft w:val="0"/>
                  <w:marRight w:val="0"/>
                  <w:marTop w:val="0"/>
                  <w:marBottom w:val="0"/>
                  <w:divBdr>
                    <w:top w:val="none" w:sz="0" w:space="0" w:color="auto"/>
                    <w:left w:val="none" w:sz="0" w:space="0" w:color="auto"/>
                    <w:bottom w:val="none" w:sz="0" w:space="0" w:color="auto"/>
                    <w:right w:val="none" w:sz="0" w:space="0" w:color="auto"/>
                  </w:divBdr>
                  <w:divsChild>
                    <w:div w:id="1067994572">
                      <w:marLeft w:val="0"/>
                      <w:marRight w:val="0"/>
                      <w:marTop w:val="0"/>
                      <w:marBottom w:val="0"/>
                      <w:divBdr>
                        <w:top w:val="none" w:sz="0" w:space="0" w:color="auto"/>
                        <w:left w:val="none" w:sz="0" w:space="0" w:color="auto"/>
                        <w:bottom w:val="none" w:sz="0" w:space="0" w:color="auto"/>
                        <w:right w:val="none" w:sz="0" w:space="0" w:color="auto"/>
                      </w:divBdr>
                      <w:divsChild>
                        <w:div w:id="771975087">
                          <w:marLeft w:val="0"/>
                          <w:marRight w:val="0"/>
                          <w:marTop w:val="0"/>
                          <w:marBottom w:val="0"/>
                          <w:divBdr>
                            <w:top w:val="none" w:sz="0" w:space="0" w:color="auto"/>
                            <w:left w:val="none" w:sz="0" w:space="0" w:color="auto"/>
                            <w:bottom w:val="none" w:sz="0" w:space="0" w:color="auto"/>
                            <w:right w:val="none" w:sz="0" w:space="0" w:color="auto"/>
                          </w:divBdr>
                          <w:divsChild>
                            <w:div w:id="329454702">
                              <w:marLeft w:val="0"/>
                              <w:marRight w:val="0"/>
                              <w:marTop w:val="0"/>
                              <w:marBottom w:val="0"/>
                              <w:divBdr>
                                <w:top w:val="none" w:sz="0" w:space="0" w:color="auto"/>
                                <w:left w:val="none" w:sz="0" w:space="0" w:color="auto"/>
                                <w:bottom w:val="none" w:sz="0" w:space="0" w:color="auto"/>
                                <w:right w:val="none" w:sz="0" w:space="0" w:color="auto"/>
                              </w:divBdr>
                            </w:div>
                            <w:div w:id="114971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8.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2.jpeg"/><Relationship Id="rId1" Type="http://schemas.openxmlformats.org/officeDocument/2006/relationships/image" Target="media/image4.png"/><Relationship Id="rId4" Type="http://schemas.openxmlformats.org/officeDocument/2006/relationships/image" Target="cid:image006.png@01D6C400.91AEBB8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WORK\Prints%20&amp;%20Web%20Docs\NEW%20-%20PPM%20Branding%20&amp;%20Collateral\Internal%20Docs\NEW\HexagonPPM_Word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3B4DE2756ACC24B914A7F27088D7C4D" ma:contentTypeVersion="4" ma:contentTypeDescription="Create a new document." ma:contentTypeScope="" ma:versionID="b89405475c65938b4071b4dd1591bef1">
  <xsd:schema xmlns:xsd="http://www.w3.org/2001/XMLSchema" xmlns:xs="http://www.w3.org/2001/XMLSchema" xmlns:p="http://schemas.microsoft.com/office/2006/metadata/properties" xmlns:ns2="440cb03f-5479-4e40-b2a9-dd1502d4c2d5" targetNamespace="http://schemas.microsoft.com/office/2006/metadata/properties" ma:root="true" ma:fieldsID="ceff77da42b968e010c81869d4dc2813" ns2:_="">
    <xsd:import namespace="440cb03f-5479-4e40-b2a9-dd1502d4c2d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0cb03f-5479-4e40-b2a9-dd1502d4c2d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71178F2-15DA-4016-84E7-C70C08120F5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40cb03f-5479-4e40-b2a9-dd1502d4c2d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60F987D-1141-4125-AABB-AF2F4261532A}">
  <ds:schemaRefs>
    <ds:schemaRef ds:uri="http://schemas.openxmlformats.org/officeDocument/2006/bibliography"/>
  </ds:schemaRefs>
</ds:datastoreItem>
</file>

<file path=customXml/itemProps3.xml><?xml version="1.0" encoding="utf-8"?>
<ds:datastoreItem xmlns:ds="http://schemas.openxmlformats.org/officeDocument/2006/customXml" ds:itemID="{6F6352ED-829E-4493-84ED-B78C3FF13F0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6273F86-71B3-4983-9280-62AF83AA2F1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HexagonPPM_WordTemplate</Template>
  <TotalTime>1072</TotalTime>
  <Pages>28</Pages>
  <Words>5511</Words>
  <Characters>32465</Characters>
  <Application>Microsoft Office Word</Application>
  <DocSecurity>0</DocSecurity>
  <Lines>791</Lines>
  <Paragraphs>703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xavier.martin.1@hexagon.com</dc:creator>
  <cp:keywords/>
  <dc:description/>
  <cp:lastModifiedBy>Nahid Akhter</cp:lastModifiedBy>
  <cp:revision>287</cp:revision>
  <cp:lastPrinted>2024-09-08T07:47:00Z</cp:lastPrinted>
  <dcterms:created xsi:type="dcterms:W3CDTF">2024-12-08T01:47:00Z</dcterms:created>
  <dcterms:modified xsi:type="dcterms:W3CDTF">2024-12-10T18:13:00Z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0x01010043B4DE2756ACC24B914A7F27088D7C4D</vt:lpwstr>
  </property>
  <property fmtid="{D5CDD505-2E9C-101B-9397-08002B2CF9AE}" pid="3" name="AuthorIds_UIVersion_23040">
    <vt:lpwstr>6</vt:lpwstr>
  </property>
  <property fmtid="{D5CDD505-2E9C-101B-9397-08002B2CF9AE}" pid="4" name="GrammarlyDocumentId">
    <vt:lpwstr>63a8eeaacbc786d6fc79ea0ce175c74c96928a2f904f492fef40d993f59fe5e2</vt:lpwstr>
  </property>
</Properties>
</file>